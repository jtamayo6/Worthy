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A1D06" w14:textId="77777777" w:rsidR="002D7F98" w:rsidRPr="00783615" w:rsidRDefault="002D7F98" w:rsidP="00FA63D3">
      <w:pPr>
        <w:pStyle w:val="BodyText"/>
        <w:spacing w:line="360" w:lineRule="auto"/>
        <w:rPr>
          <w:sz w:val="20"/>
        </w:rPr>
      </w:pPr>
    </w:p>
    <w:p w14:paraId="170A1D0B" w14:textId="77777777" w:rsidR="002D7F98" w:rsidRPr="00783615" w:rsidRDefault="002D7F98" w:rsidP="00FA63D3">
      <w:pPr>
        <w:pStyle w:val="BodyText"/>
        <w:spacing w:line="360" w:lineRule="auto"/>
        <w:rPr>
          <w:sz w:val="20"/>
        </w:rPr>
      </w:pPr>
    </w:p>
    <w:p w14:paraId="170A1D0C" w14:textId="77777777" w:rsidR="002D7F98" w:rsidRPr="00783615" w:rsidRDefault="002D7F98" w:rsidP="00FA63D3">
      <w:pPr>
        <w:pStyle w:val="BodyText"/>
        <w:spacing w:line="360" w:lineRule="auto"/>
        <w:rPr>
          <w:sz w:val="20"/>
        </w:rPr>
      </w:pPr>
    </w:p>
    <w:p w14:paraId="170A1D0D" w14:textId="77777777" w:rsidR="002D7F98" w:rsidRPr="00783615" w:rsidRDefault="002D7F98" w:rsidP="00FA63D3">
      <w:pPr>
        <w:pStyle w:val="BodyText"/>
        <w:spacing w:line="360" w:lineRule="auto"/>
        <w:rPr>
          <w:sz w:val="20"/>
        </w:rPr>
      </w:pPr>
    </w:p>
    <w:p w14:paraId="170A1D0E" w14:textId="77777777" w:rsidR="002D7F98" w:rsidRPr="00783615" w:rsidRDefault="002D7F98" w:rsidP="00FA63D3">
      <w:pPr>
        <w:pStyle w:val="BodyText"/>
        <w:spacing w:line="360" w:lineRule="auto"/>
        <w:rPr>
          <w:sz w:val="20"/>
        </w:rPr>
      </w:pPr>
    </w:p>
    <w:p w14:paraId="170A1D0F" w14:textId="77777777" w:rsidR="002D7F98" w:rsidRPr="00783615" w:rsidRDefault="002D7F98" w:rsidP="00FA63D3">
      <w:pPr>
        <w:pStyle w:val="BodyText"/>
        <w:spacing w:line="360" w:lineRule="auto"/>
        <w:rPr>
          <w:sz w:val="20"/>
        </w:rPr>
      </w:pPr>
    </w:p>
    <w:p w14:paraId="170A1D10" w14:textId="77777777" w:rsidR="002D7F98" w:rsidRPr="00783615" w:rsidRDefault="002D7F98" w:rsidP="00FA63D3">
      <w:pPr>
        <w:pStyle w:val="BodyText"/>
        <w:spacing w:before="2" w:line="360" w:lineRule="auto"/>
        <w:rPr>
          <w:sz w:val="21"/>
        </w:rPr>
      </w:pPr>
    </w:p>
    <w:p w14:paraId="170A1D11" w14:textId="77777777" w:rsidR="002D7F98" w:rsidRDefault="23134D1C" w:rsidP="0002003D">
      <w:pPr>
        <w:pStyle w:val="Heading1"/>
        <w:spacing w:before="86" w:line="360" w:lineRule="auto"/>
        <w:jc w:val="center"/>
      </w:pPr>
      <w:r>
        <w:t>Bridge Inspection Robot</w:t>
      </w:r>
    </w:p>
    <w:p w14:paraId="170A1D12" w14:textId="77777777" w:rsidR="002D7F98" w:rsidRPr="00783615" w:rsidRDefault="002D7F98" w:rsidP="00FA63D3">
      <w:pPr>
        <w:pStyle w:val="BodyText"/>
        <w:spacing w:line="360" w:lineRule="auto"/>
        <w:rPr>
          <w:sz w:val="34"/>
        </w:rPr>
      </w:pPr>
    </w:p>
    <w:p w14:paraId="170A1D13" w14:textId="77777777" w:rsidR="002D7F98" w:rsidRPr="00783615" w:rsidRDefault="002D7F98" w:rsidP="00FA63D3">
      <w:pPr>
        <w:pStyle w:val="BodyText"/>
        <w:spacing w:line="360" w:lineRule="auto"/>
        <w:rPr>
          <w:sz w:val="34"/>
        </w:rPr>
      </w:pPr>
    </w:p>
    <w:p w14:paraId="170A1D14" w14:textId="77777777" w:rsidR="002D7F98" w:rsidRPr="00783615" w:rsidRDefault="002D7F98" w:rsidP="00FA63D3">
      <w:pPr>
        <w:pStyle w:val="BodyText"/>
        <w:spacing w:line="360" w:lineRule="auto"/>
        <w:rPr>
          <w:sz w:val="34"/>
        </w:rPr>
      </w:pPr>
    </w:p>
    <w:p w14:paraId="170A1D16" w14:textId="77777777" w:rsidR="002D7F98" w:rsidRPr="00783615" w:rsidRDefault="23134D1C" w:rsidP="0002003D">
      <w:pPr>
        <w:spacing w:line="360" w:lineRule="auto"/>
        <w:jc w:val="center"/>
        <w:rPr>
          <w:sz w:val="28"/>
          <w:szCs w:val="28"/>
        </w:rPr>
      </w:pPr>
      <w:r w:rsidRPr="00783615">
        <w:rPr>
          <w:sz w:val="28"/>
          <w:szCs w:val="28"/>
          <w:u w:val="single"/>
        </w:rPr>
        <w:t>ECE4011 Senior Design Project</w:t>
      </w:r>
    </w:p>
    <w:p w14:paraId="170A1D17" w14:textId="77777777" w:rsidR="002D7F98" w:rsidRPr="00783615" w:rsidRDefault="002D7F98" w:rsidP="00FA63D3">
      <w:pPr>
        <w:pStyle w:val="BodyText"/>
        <w:spacing w:before="2" w:line="360" w:lineRule="auto"/>
        <w:rPr>
          <w:sz w:val="20"/>
        </w:rPr>
      </w:pPr>
    </w:p>
    <w:p w14:paraId="170A1D18" w14:textId="77777777" w:rsidR="002D7F98" w:rsidRPr="00783615" w:rsidRDefault="23134D1C" w:rsidP="00FA63D3">
      <w:pPr>
        <w:spacing w:before="89" w:line="360" w:lineRule="auto"/>
        <w:ind w:left="1918" w:right="1918"/>
        <w:jc w:val="center"/>
        <w:rPr>
          <w:sz w:val="28"/>
          <w:szCs w:val="28"/>
        </w:rPr>
      </w:pPr>
      <w:r w:rsidRPr="00783615">
        <w:rPr>
          <w:sz w:val="28"/>
          <w:szCs w:val="28"/>
        </w:rPr>
        <w:t>Section L01, Bridge Inspection Robot Team Project Advisor, Dr. Patricio Vela</w:t>
      </w:r>
    </w:p>
    <w:p w14:paraId="170A1D19" w14:textId="77777777" w:rsidR="002D7F98" w:rsidRPr="00783615" w:rsidRDefault="002D7F98" w:rsidP="00FA63D3">
      <w:pPr>
        <w:pStyle w:val="BodyText"/>
        <w:spacing w:line="360" w:lineRule="auto"/>
        <w:rPr>
          <w:sz w:val="30"/>
        </w:rPr>
      </w:pPr>
    </w:p>
    <w:p w14:paraId="170A1D1A" w14:textId="77777777" w:rsidR="002D7F98" w:rsidRPr="00783615" w:rsidRDefault="002D7F98" w:rsidP="00FA63D3">
      <w:pPr>
        <w:pStyle w:val="BodyText"/>
        <w:spacing w:before="7" w:line="360" w:lineRule="auto"/>
        <w:rPr>
          <w:sz w:val="25"/>
        </w:rPr>
      </w:pPr>
    </w:p>
    <w:p w14:paraId="170A1D1B" w14:textId="77777777" w:rsidR="002D7F98" w:rsidRPr="00783615" w:rsidRDefault="74944EF1" w:rsidP="00FA63D3">
      <w:pPr>
        <w:spacing w:line="360" w:lineRule="auto"/>
        <w:ind w:left="1875" w:right="1877" w:firstLine="7"/>
        <w:jc w:val="center"/>
        <w:rPr>
          <w:sz w:val="28"/>
          <w:szCs w:val="28"/>
        </w:rPr>
      </w:pPr>
      <w:r w:rsidRPr="00783615">
        <w:rPr>
          <w:sz w:val="28"/>
          <w:szCs w:val="28"/>
        </w:rPr>
        <w:t xml:space="preserve">Sean Csukas, </w:t>
      </w:r>
      <w:hyperlink r:id="rId8">
        <w:r w:rsidRPr="00783615">
          <w:rPr>
            <w:sz w:val="28"/>
            <w:szCs w:val="28"/>
          </w:rPr>
          <w:t>sean.csukas@gatech.edu</w:t>
        </w:r>
      </w:hyperlink>
      <w:r w:rsidRPr="00783615">
        <w:rPr>
          <w:sz w:val="28"/>
          <w:szCs w:val="28"/>
        </w:rPr>
        <w:t xml:space="preserve"> Kristen Fernandez, </w:t>
      </w:r>
      <w:hyperlink r:id="rId9">
        <w:r w:rsidRPr="00783615">
          <w:rPr>
            <w:sz w:val="28"/>
            <w:szCs w:val="28"/>
          </w:rPr>
          <w:t>kfernandez7@gatech.edu</w:t>
        </w:r>
      </w:hyperlink>
      <w:r w:rsidRPr="00783615">
        <w:rPr>
          <w:sz w:val="28"/>
          <w:szCs w:val="28"/>
        </w:rPr>
        <w:t xml:space="preserve"> Erikzzon Latoja, </w:t>
      </w:r>
      <w:hyperlink r:id="rId10">
        <w:r w:rsidRPr="00783615">
          <w:rPr>
            <w:sz w:val="28"/>
            <w:szCs w:val="28"/>
          </w:rPr>
          <w:t>elatoja@gatech.edu</w:t>
        </w:r>
      </w:hyperlink>
    </w:p>
    <w:p w14:paraId="170A1D1C" w14:textId="77777777" w:rsidR="002D7F98" w:rsidRPr="00783615" w:rsidRDefault="74944EF1" w:rsidP="00FA63D3">
      <w:pPr>
        <w:spacing w:before="2" w:line="360" w:lineRule="auto"/>
        <w:ind w:left="1021" w:right="1001" w:firstLine="1236"/>
        <w:rPr>
          <w:sz w:val="28"/>
          <w:szCs w:val="28"/>
        </w:rPr>
      </w:pPr>
      <w:r w:rsidRPr="00783615">
        <w:rPr>
          <w:sz w:val="28"/>
          <w:szCs w:val="28"/>
        </w:rPr>
        <w:t xml:space="preserve">Justin Tamayo, </w:t>
      </w:r>
      <w:hyperlink r:id="rId11">
        <w:r w:rsidRPr="00783615">
          <w:rPr>
            <w:sz w:val="28"/>
            <w:szCs w:val="28"/>
          </w:rPr>
          <w:t>jtamayo6@gatech.edu</w:t>
        </w:r>
      </w:hyperlink>
      <w:r w:rsidRPr="00783615">
        <w:rPr>
          <w:sz w:val="28"/>
          <w:szCs w:val="28"/>
        </w:rPr>
        <w:t xml:space="preserve"> Sanmeshkumar Udhayakumar, </w:t>
      </w:r>
      <w:hyperlink r:id="rId12">
        <w:r w:rsidRPr="00783615">
          <w:rPr>
            <w:sz w:val="28"/>
            <w:szCs w:val="28"/>
          </w:rPr>
          <w:t>sudhayakumar3@gatech.edu</w:t>
        </w:r>
      </w:hyperlink>
    </w:p>
    <w:p w14:paraId="170A1D1D" w14:textId="77777777" w:rsidR="002D7F98" w:rsidRPr="00783615" w:rsidRDefault="002D7F98" w:rsidP="00FA63D3">
      <w:pPr>
        <w:pStyle w:val="BodyText"/>
        <w:spacing w:line="360" w:lineRule="auto"/>
        <w:rPr>
          <w:sz w:val="30"/>
        </w:rPr>
      </w:pPr>
    </w:p>
    <w:p w14:paraId="170A1D1F" w14:textId="77777777" w:rsidR="002D7F98" w:rsidRPr="00783615" w:rsidRDefault="002D7F98" w:rsidP="00FA63D3">
      <w:pPr>
        <w:pStyle w:val="BodyText"/>
        <w:spacing w:line="360" w:lineRule="auto"/>
        <w:rPr>
          <w:sz w:val="30"/>
        </w:rPr>
      </w:pPr>
    </w:p>
    <w:p w14:paraId="170A1D20" w14:textId="77777777" w:rsidR="002D7F98" w:rsidRPr="00783615" w:rsidRDefault="002D7F98" w:rsidP="00FA63D3">
      <w:pPr>
        <w:pStyle w:val="BodyText"/>
        <w:spacing w:line="360" w:lineRule="auto"/>
        <w:rPr>
          <w:sz w:val="30"/>
        </w:rPr>
      </w:pPr>
    </w:p>
    <w:p w14:paraId="170A1D21" w14:textId="77777777" w:rsidR="002D7F98" w:rsidRPr="00783615" w:rsidRDefault="002D7F98" w:rsidP="00FA63D3">
      <w:pPr>
        <w:pStyle w:val="BodyText"/>
        <w:spacing w:before="10" w:line="360" w:lineRule="auto"/>
        <w:rPr>
          <w:sz w:val="23"/>
        </w:rPr>
      </w:pPr>
    </w:p>
    <w:p w14:paraId="4FA60BF9" w14:textId="77777777" w:rsidR="00E56B87" w:rsidRPr="00783615" w:rsidRDefault="00E56B87" w:rsidP="00FA63D3">
      <w:pPr>
        <w:pStyle w:val="BodyText"/>
        <w:spacing w:line="360" w:lineRule="auto"/>
        <w:ind w:left="3443" w:right="3444" w:firstLine="4"/>
        <w:jc w:val="center"/>
      </w:pPr>
      <w:r w:rsidRPr="00783615">
        <w:t>Submitted</w:t>
      </w:r>
    </w:p>
    <w:p w14:paraId="170A1D22" w14:textId="5F36AD5F" w:rsidR="002D7F98" w:rsidRPr="00783615" w:rsidRDefault="00E56B87" w:rsidP="00FA63D3">
      <w:pPr>
        <w:pStyle w:val="BodyText"/>
        <w:spacing w:line="360" w:lineRule="auto"/>
        <w:ind w:left="3443" w:right="3444" w:firstLine="4"/>
        <w:jc w:val="center"/>
      </w:pPr>
      <w:r w:rsidRPr="00783615">
        <w:t>January 23, 2017</w:t>
      </w:r>
    </w:p>
    <w:p w14:paraId="170A1D23" w14:textId="77777777" w:rsidR="002D7F98" w:rsidRPr="00783615" w:rsidRDefault="002D7F98" w:rsidP="00FA63D3">
      <w:pPr>
        <w:spacing w:line="360" w:lineRule="auto"/>
        <w:jc w:val="center"/>
        <w:sectPr w:rsidR="002D7F98" w:rsidRPr="00783615">
          <w:type w:val="continuous"/>
          <w:pgSz w:w="12240" w:h="15840"/>
          <w:pgMar w:top="1500" w:right="1720" w:bottom="280" w:left="1720" w:header="720" w:footer="720" w:gutter="0"/>
          <w:cols w:space="720"/>
        </w:sectPr>
      </w:pPr>
    </w:p>
    <w:p w14:paraId="170A1D24" w14:textId="77777777" w:rsidR="002D7F98" w:rsidRPr="00783615" w:rsidRDefault="23134D1C" w:rsidP="00FA63D3">
      <w:pPr>
        <w:pStyle w:val="Heading1"/>
        <w:spacing w:line="360" w:lineRule="auto"/>
        <w:ind w:left="2468" w:right="2469" w:firstLine="0"/>
        <w:jc w:val="center"/>
        <w:rPr>
          <w:b w:val="0"/>
        </w:rPr>
      </w:pPr>
      <w:r w:rsidRPr="00783615">
        <w:rPr>
          <w:b w:val="0"/>
        </w:rPr>
        <w:lastRenderedPageBreak/>
        <w:t>Table of Contents</w:t>
      </w:r>
    </w:p>
    <w:sdt>
      <w:sdtPr>
        <w:rPr>
          <w:b w:val="0"/>
          <w:i/>
          <w:sz w:val="22"/>
          <w:szCs w:val="22"/>
        </w:rPr>
        <w:id w:val="1160664463"/>
        <w:docPartObj>
          <w:docPartGallery w:val="Table of Contents"/>
          <w:docPartUnique/>
        </w:docPartObj>
      </w:sdtPr>
      <w:sdtContent>
        <w:p w14:paraId="170A1D25" w14:textId="7DA794A9" w:rsidR="002D7F98" w:rsidRPr="00783615" w:rsidRDefault="00167AB1" w:rsidP="00081536">
          <w:pPr>
            <w:pStyle w:val="TOC1"/>
            <w:tabs>
              <w:tab w:val="left" w:pos="4230"/>
              <w:tab w:val="right" w:leader="dot" w:pos="8755"/>
            </w:tabs>
            <w:spacing w:before="545" w:line="276" w:lineRule="auto"/>
            <w:ind w:left="112" w:firstLine="0"/>
            <w:rPr>
              <w:b w:val="0"/>
            </w:rPr>
          </w:pPr>
          <w:r w:rsidRPr="00783615">
            <w:rPr>
              <w:b w:val="0"/>
            </w:rPr>
            <w:t>Executive Summary (5 pts)</w:t>
          </w:r>
          <w:r w:rsidRPr="00783615">
            <w:rPr>
              <w:b w:val="0"/>
            </w:rPr>
            <w:tab/>
          </w:r>
          <w:r w:rsidR="004433D8" w:rsidRPr="00783615">
            <w:rPr>
              <w:b w:val="0"/>
            </w:rPr>
            <w:tab/>
          </w:r>
          <w:r w:rsidRPr="00783615">
            <w:rPr>
              <w:b w:val="0"/>
            </w:rPr>
            <w:t>iii</w:t>
          </w:r>
        </w:p>
        <w:p w14:paraId="170A1D26" w14:textId="77777777"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Introduction (5 pts)</w:t>
          </w:r>
          <w:r w:rsidRPr="00783615">
            <w:rPr>
              <w:b w:val="0"/>
            </w:rPr>
            <w:tab/>
          </w:r>
          <w:r w:rsidRPr="00783615">
            <w:rPr>
              <w:b w:val="0"/>
            </w:rPr>
            <w:t>1</w:t>
          </w:r>
        </w:p>
        <w:p w14:paraId="170A1D27" w14:textId="77777777" w:rsidR="002D7F98" w:rsidRPr="00783615" w:rsidRDefault="009130D9" w:rsidP="00081536">
          <w:pPr>
            <w:pStyle w:val="TOC3"/>
            <w:numPr>
              <w:ilvl w:val="1"/>
              <w:numId w:val="4"/>
            </w:numPr>
            <w:tabs>
              <w:tab w:val="left" w:pos="1103"/>
              <w:tab w:val="left" w:pos="1104"/>
              <w:tab w:val="right" w:leader="dot" w:pos="8753"/>
            </w:tabs>
            <w:spacing w:before="276" w:line="276" w:lineRule="auto"/>
            <w:ind w:hanging="631"/>
          </w:pPr>
          <w:hyperlink w:anchor="_TOC_250007" w:history="1">
            <w:r w:rsidR="00167AB1" w:rsidRPr="00783615">
              <w:t>Objective</w:t>
            </w:r>
            <w:r w:rsidR="00167AB1" w:rsidRPr="00783615">
              <w:tab/>
            </w:r>
            <w:r w:rsidR="00167AB1" w:rsidRPr="00783615">
              <w:t>1</w:t>
            </w:r>
          </w:hyperlink>
        </w:p>
        <w:p w14:paraId="170A1D28" w14:textId="77777777" w:rsidR="002D7F98" w:rsidRPr="00783615" w:rsidRDefault="009130D9" w:rsidP="00081536">
          <w:pPr>
            <w:pStyle w:val="TOC3"/>
            <w:numPr>
              <w:ilvl w:val="1"/>
              <w:numId w:val="4"/>
            </w:numPr>
            <w:tabs>
              <w:tab w:val="left" w:pos="1103"/>
              <w:tab w:val="left" w:pos="1104"/>
              <w:tab w:val="right" w:leader="dot" w:pos="8753"/>
            </w:tabs>
            <w:spacing w:line="276" w:lineRule="auto"/>
            <w:ind w:hanging="631"/>
          </w:pPr>
          <w:hyperlink w:anchor="_TOC_250006" w:history="1">
            <w:r w:rsidR="00167AB1" w:rsidRPr="00783615">
              <w:t>Motivation</w:t>
            </w:r>
            <w:r w:rsidR="00167AB1" w:rsidRPr="00783615">
              <w:tab/>
            </w:r>
            <w:r w:rsidR="00167AB1" w:rsidRPr="00783615">
              <w:t>2</w:t>
            </w:r>
          </w:hyperlink>
        </w:p>
        <w:p w14:paraId="170A1D29" w14:textId="7DFD3D37" w:rsidR="002D7F98" w:rsidRPr="00783615" w:rsidRDefault="009130D9" w:rsidP="00081536">
          <w:pPr>
            <w:pStyle w:val="TOC3"/>
            <w:numPr>
              <w:ilvl w:val="1"/>
              <w:numId w:val="4"/>
            </w:numPr>
            <w:tabs>
              <w:tab w:val="left" w:pos="1103"/>
              <w:tab w:val="left" w:pos="1104"/>
              <w:tab w:val="right" w:leader="dot" w:pos="8753"/>
            </w:tabs>
            <w:spacing w:line="276" w:lineRule="auto"/>
            <w:ind w:hanging="631"/>
          </w:pPr>
          <w:hyperlink w:anchor="_TOC_250005" w:history="1">
            <w:r w:rsidR="00167AB1" w:rsidRPr="00783615">
              <w:t>Background</w:t>
            </w:r>
            <w:r w:rsidR="00167AB1" w:rsidRPr="00783615">
              <w:tab/>
            </w:r>
          </w:hyperlink>
          <w:r w:rsidR="004D3C45">
            <w:t>2</w:t>
          </w:r>
        </w:p>
        <w:p w14:paraId="170A1D2A" w14:textId="77777777"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Project Description and Goals (15 pts)</w:t>
          </w:r>
          <w:r w:rsidRPr="00783615">
            <w:rPr>
              <w:b w:val="0"/>
            </w:rPr>
            <w:tab/>
          </w:r>
          <w:r w:rsidRPr="00783615">
            <w:rPr>
              <w:b w:val="0"/>
            </w:rPr>
            <w:t>3</w:t>
          </w:r>
        </w:p>
        <w:p w14:paraId="170A1D2B" w14:textId="68D7BD7C"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Technical Specification (20 pts)</w:t>
          </w:r>
          <w:r w:rsidRPr="00783615">
            <w:rPr>
              <w:b w:val="0"/>
            </w:rPr>
            <w:tab/>
          </w:r>
          <w:r w:rsidR="004D3C45">
            <w:rPr>
              <w:b w:val="0"/>
            </w:rPr>
            <w:t>3</w:t>
          </w:r>
        </w:p>
        <w:p w14:paraId="170A1D2C" w14:textId="77777777" w:rsidR="002D7F98" w:rsidRPr="00783615" w:rsidRDefault="00167AB1" w:rsidP="00081536">
          <w:pPr>
            <w:pStyle w:val="TOC1"/>
            <w:numPr>
              <w:ilvl w:val="0"/>
              <w:numId w:val="4"/>
            </w:numPr>
            <w:tabs>
              <w:tab w:val="left" w:pos="473"/>
            </w:tabs>
            <w:spacing w:before="280" w:line="276" w:lineRule="auto"/>
            <w:ind w:hanging="360"/>
            <w:rPr>
              <w:b w:val="0"/>
            </w:rPr>
          </w:pPr>
          <w:r w:rsidRPr="00783615">
            <w:rPr>
              <w:b w:val="0"/>
            </w:rPr>
            <w:t>Design Approach and Details (20 pts)</w:t>
          </w:r>
        </w:p>
        <w:p w14:paraId="170A1D2D" w14:textId="77777777" w:rsidR="002D7F98" w:rsidRPr="00783615" w:rsidRDefault="009130D9" w:rsidP="00081536">
          <w:pPr>
            <w:pStyle w:val="TOC3"/>
            <w:numPr>
              <w:ilvl w:val="1"/>
              <w:numId w:val="4"/>
            </w:numPr>
            <w:tabs>
              <w:tab w:val="left" w:pos="1012"/>
              <w:tab w:val="left" w:pos="1013"/>
              <w:tab w:val="right" w:leader="dot" w:pos="8753"/>
            </w:tabs>
            <w:spacing w:before="271" w:line="276" w:lineRule="auto"/>
            <w:ind w:left="1012" w:hanging="540"/>
          </w:pPr>
          <w:hyperlink w:anchor="_TOC_250004" w:history="1">
            <w:r w:rsidR="00167AB1" w:rsidRPr="00783615">
              <w:t>Design</w:t>
            </w:r>
            <w:r w:rsidR="00167AB1" w:rsidRPr="00783615">
              <w:rPr>
                <w:spacing w:val="1"/>
              </w:rPr>
              <w:t xml:space="preserve"> </w:t>
            </w:r>
            <w:r w:rsidR="00167AB1" w:rsidRPr="00783615">
              <w:t>Approach</w:t>
            </w:r>
            <w:r w:rsidR="00167AB1" w:rsidRPr="00783615">
              <w:tab/>
            </w:r>
            <w:r w:rsidR="00167AB1" w:rsidRPr="00783615">
              <w:t>4</w:t>
            </w:r>
          </w:hyperlink>
        </w:p>
        <w:p w14:paraId="170A1D2E" w14:textId="75BE358D" w:rsidR="002D7F98" w:rsidRPr="00783615" w:rsidRDefault="009130D9" w:rsidP="00081536">
          <w:pPr>
            <w:pStyle w:val="TOC3"/>
            <w:numPr>
              <w:ilvl w:val="1"/>
              <w:numId w:val="4"/>
            </w:numPr>
            <w:tabs>
              <w:tab w:val="left" w:pos="1012"/>
              <w:tab w:val="left" w:pos="1013"/>
              <w:tab w:val="right" w:leader="dot" w:pos="8753"/>
            </w:tabs>
            <w:spacing w:line="276" w:lineRule="auto"/>
            <w:ind w:left="1012" w:hanging="540"/>
          </w:pPr>
          <w:hyperlink w:anchor="_TOC_250003" w:history="1">
            <w:r w:rsidR="00167AB1" w:rsidRPr="00783615">
              <w:t>Codes</w:t>
            </w:r>
            <w:r w:rsidR="00167AB1" w:rsidRPr="00783615">
              <w:rPr>
                <w:spacing w:val="-1"/>
              </w:rPr>
              <w:t xml:space="preserve"> </w:t>
            </w:r>
            <w:r w:rsidR="00167AB1" w:rsidRPr="00783615">
              <w:t>and</w:t>
            </w:r>
            <w:r w:rsidR="00167AB1" w:rsidRPr="00783615">
              <w:rPr>
                <w:spacing w:val="-1"/>
              </w:rPr>
              <w:t xml:space="preserve"> </w:t>
            </w:r>
            <w:r w:rsidR="00167AB1" w:rsidRPr="00783615">
              <w:t>Standards</w:t>
            </w:r>
            <w:r w:rsidR="00167AB1" w:rsidRPr="00783615">
              <w:tab/>
            </w:r>
            <w:r w:rsidR="00167AB1" w:rsidRPr="00783615">
              <w:t>2</w:t>
            </w:r>
          </w:hyperlink>
          <w:r w:rsidR="00A742C6">
            <w:t>4</w:t>
          </w:r>
        </w:p>
        <w:p w14:paraId="170A1D2F" w14:textId="79F78D8B" w:rsidR="002D7F98" w:rsidRPr="00783615" w:rsidRDefault="009130D9" w:rsidP="00081536">
          <w:pPr>
            <w:pStyle w:val="TOC3"/>
            <w:numPr>
              <w:ilvl w:val="1"/>
              <w:numId w:val="4"/>
            </w:numPr>
            <w:tabs>
              <w:tab w:val="left" w:pos="1012"/>
              <w:tab w:val="left" w:pos="1013"/>
              <w:tab w:val="right" w:leader="dot" w:pos="8753"/>
            </w:tabs>
            <w:spacing w:line="276" w:lineRule="auto"/>
            <w:ind w:left="1012" w:hanging="540"/>
          </w:pPr>
          <w:hyperlink w:anchor="_TOC_250002" w:history="1">
            <w:r w:rsidR="00167AB1" w:rsidRPr="00783615">
              <w:t>Constraints, Alternatives,</w:t>
            </w:r>
            <w:r w:rsidR="00167AB1" w:rsidRPr="00783615">
              <w:rPr>
                <w:spacing w:val="-1"/>
              </w:rPr>
              <w:t xml:space="preserve"> </w:t>
            </w:r>
            <w:r w:rsidR="00167AB1" w:rsidRPr="00783615">
              <w:t>and</w:t>
            </w:r>
            <w:r w:rsidR="00167AB1" w:rsidRPr="00783615">
              <w:rPr>
                <w:spacing w:val="-1"/>
              </w:rPr>
              <w:t xml:space="preserve"> </w:t>
            </w:r>
            <w:r w:rsidR="00167AB1" w:rsidRPr="00783615">
              <w:t>Tradeoffs</w:t>
            </w:r>
            <w:r w:rsidR="00167AB1" w:rsidRPr="00783615">
              <w:tab/>
            </w:r>
            <w:r w:rsidR="00167AB1" w:rsidRPr="00783615">
              <w:t>2</w:t>
            </w:r>
          </w:hyperlink>
          <w:r w:rsidR="00A742C6">
            <w:t>4</w:t>
          </w:r>
        </w:p>
        <w:p w14:paraId="170A1D30" w14:textId="217BF20B"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Schedule, Tasks, and Milestones (10 pts)</w:t>
          </w:r>
          <w:r w:rsidRPr="00783615">
            <w:rPr>
              <w:b w:val="0"/>
            </w:rPr>
            <w:tab/>
          </w:r>
          <w:r w:rsidR="00DF3ADA">
            <w:rPr>
              <w:b w:val="0"/>
              <w:bCs w:val="0"/>
            </w:rPr>
            <w:t>26</w:t>
          </w:r>
        </w:p>
        <w:p w14:paraId="170A1D31" w14:textId="2E16FDA0"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Project Demonstration (5 pts)</w:t>
          </w:r>
          <w:r w:rsidRPr="00783615">
            <w:rPr>
              <w:b w:val="0"/>
            </w:rPr>
            <w:tab/>
          </w:r>
          <w:r w:rsidR="00DF3ADA">
            <w:rPr>
              <w:b w:val="0"/>
              <w:bCs w:val="0"/>
            </w:rPr>
            <w:t>26</w:t>
          </w:r>
        </w:p>
        <w:p w14:paraId="170A1D32" w14:textId="3609AE3F"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Marketing and Cost Analysis (5 pts)</w:t>
          </w:r>
          <w:r w:rsidRPr="00783615">
            <w:rPr>
              <w:b w:val="0"/>
            </w:rPr>
            <w:tab/>
          </w:r>
          <w:r w:rsidR="00DF3ADA">
            <w:rPr>
              <w:b w:val="0"/>
              <w:bCs w:val="0"/>
            </w:rPr>
            <w:t>30</w:t>
          </w:r>
          <w:r w:rsidR="00A66B15">
            <w:rPr>
              <w:b w:val="0"/>
              <w:bCs w:val="0"/>
            </w:rPr>
            <w:t xml:space="preserve"> </w:t>
          </w:r>
        </w:p>
        <w:p w14:paraId="170A1D33" w14:textId="0EE2583F" w:rsidR="002D7F98" w:rsidRPr="00783615" w:rsidRDefault="009130D9" w:rsidP="00081536">
          <w:pPr>
            <w:pStyle w:val="TOC3"/>
            <w:numPr>
              <w:ilvl w:val="1"/>
              <w:numId w:val="4"/>
            </w:numPr>
            <w:tabs>
              <w:tab w:val="left" w:pos="1012"/>
              <w:tab w:val="left" w:pos="1013"/>
              <w:tab w:val="right" w:leader="dot" w:pos="8753"/>
            </w:tabs>
            <w:spacing w:before="276" w:line="276" w:lineRule="auto"/>
            <w:ind w:left="1012" w:hanging="540"/>
          </w:pPr>
          <w:hyperlink w:anchor="_TOC_250001" w:history="1">
            <w:r w:rsidR="00167AB1" w:rsidRPr="00783615">
              <w:t>Marketing</w:t>
            </w:r>
            <w:r w:rsidR="00167AB1" w:rsidRPr="00783615">
              <w:rPr>
                <w:spacing w:val="-4"/>
              </w:rPr>
              <w:t xml:space="preserve"> </w:t>
            </w:r>
            <w:r w:rsidR="00167AB1" w:rsidRPr="00783615">
              <w:t>Analysis</w:t>
            </w:r>
            <w:r w:rsidR="00167AB1" w:rsidRPr="00783615">
              <w:tab/>
            </w:r>
          </w:hyperlink>
          <w:r w:rsidR="00A66B15">
            <w:t>30</w:t>
          </w:r>
        </w:p>
        <w:p w14:paraId="170A1D34" w14:textId="33ED01CD" w:rsidR="002D7F98" w:rsidRPr="00783615" w:rsidRDefault="009130D9" w:rsidP="00081536">
          <w:pPr>
            <w:pStyle w:val="TOC3"/>
            <w:numPr>
              <w:ilvl w:val="1"/>
              <w:numId w:val="4"/>
            </w:numPr>
            <w:tabs>
              <w:tab w:val="left" w:pos="1012"/>
              <w:tab w:val="left" w:pos="1013"/>
              <w:tab w:val="right" w:leader="dot" w:pos="8753"/>
            </w:tabs>
            <w:spacing w:line="276" w:lineRule="auto"/>
            <w:ind w:left="1012" w:hanging="540"/>
          </w:pPr>
          <w:hyperlink w:anchor="_TOC_250000" w:history="1">
            <w:r w:rsidR="00167AB1" w:rsidRPr="00783615">
              <w:t>Cost</w:t>
            </w:r>
            <w:r w:rsidR="00167AB1" w:rsidRPr="00783615">
              <w:rPr>
                <w:spacing w:val="-1"/>
              </w:rPr>
              <w:t xml:space="preserve"> </w:t>
            </w:r>
            <w:r w:rsidR="00167AB1" w:rsidRPr="00783615">
              <w:t>Analysis</w:t>
            </w:r>
            <w:r w:rsidR="00167AB1" w:rsidRPr="00783615">
              <w:tab/>
            </w:r>
          </w:hyperlink>
          <w:r w:rsidR="00A66B15">
            <w:t>30</w:t>
          </w:r>
        </w:p>
        <w:p w14:paraId="170A1D35" w14:textId="47A42938" w:rsidR="002D7F98" w:rsidRPr="00783615" w:rsidRDefault="00167AB1" w:rsidP="00081536">
          <w:pPr>
            <w:pStyle w:val="TOC1"/>
            <w:numPr>
              <w:ilvl w:val="0"/>
              <w:numId w:val="4"/>
            </w:numPr>
            <w:tabs>
              <w:tab w:val="left" w:pos="473"/>
              <w:tab w:val="right" w:leader="dot" w:pos="8753"/>
            </w:tabs>
            <w:spacing w:line="276" w:lineRule="auto"/>
            <w:ind w:hanging="360"/>
            <w:rPr>
              <w:b w:val="0"/>
            </w:rPr>
          </w:pPr>
          <w:r w:rsidRPr="00783615">
            <w:rPr>
              <w:b w:val="0"/>
            </w:rPr>
            <w:t>Current Status (10 pts)</w:t>
          </w:r>
          <w:r w:rsidRPr="00783615">
            <w:rPr>
              <w:b w:val="0"/>
            </w:rPr>
            <w:tab/>
          </w:r>
          <w:r w:rsidR="00A66B15">
            <w:rPr>
              <w:b w:val="0"/>
            </w:rPr>
            <w:t>32</w:t>
          </w:r>
        </w:p>
        <w:p w14:paraId="170A1D36" w14:textId="1E36705C" w:rsidR="002D7F98" w:rsidRPr="00783615" w:rsidRDefault="00167AB1" w:rsidP="00081536">
          <w:pPr>
            <w:pStyle w:val="TOC1"/>
            <w:numPr>
              <w:ilvl w:val="0"/>
              <w:numId w:val="4"/>
            </w:numPr>
            <w:tabs>
              <w:tab w:val="left" w:pos="473"/>
              <w:tab w:val="right" w:leader="dot" w:pos="8753"/>
            </w:tabs>
            <w:spacing w:before="275" w:line="276" w:lineRule="auto"/>
            <w:ind w:hanging="360"/>
            <w:rPr>
              <w:b w:val="0"/>
            </w:rPr>
          </w:pPr>
          <w:r w:rsidRPr="00783615">
            <w:rPr>
              <w:b w:val="0"/>
            </w:rPr>
            <w:t>References (5 pts)</w:t>
          </w:r>
          <w:r w:rsidRPr="00783615">
            <w:rPr>
              <w:b w:val="0"/>
            </w:rPr>
            <w:tab/>
          </w:r>
          <w:r w:rsidR="00A66B15">
            <w:rPr>
              <w:b w:val="0"/>
            </w:rPr>
            <w:t>33</w:t>
          </w:r>
        </w:p>
        <w:p w14:paraId="170A1D37" w14:textId="21D3C305" w:rsidR="002D7F98" w:rsidRPr="00783615" w:rsidRDefault="00167AB1" w:rsidP="00081536">
          <w:pPr>
            <w:pStyle w:val="TOC2"/>
            <w:tabs>
              <w:tab w:val="right" w:leader="dot" w:pos="8753"/>
            </w:tabs>
            <w:spacing w:line="276" w:lineRule="auto"/>
            <w:rPr>
              <w:b w:val="0"/>
              <w:i w:val="0"/>
              <w:sz w:val="24"/>
              <w:szCs w:val="24"/>
            </w:rPr>
          </w:pPr>
          <w:r w:rsidRPr="00783615">
            <w:rPr>
              <w:b w:val="0"/>
              <w:i w:val="0"/>
              <w:sz w:val="24"/>
              <w:szCs w:val="24"/>
            </w:rPr>
            <w:t>Appendix A</w:t>
          </w:r>
          <w:r w:rsidRPr="00783615">
            <w:rPr>
              <w:b w:val="0"/>
              <w:i w:val="0"/>
              <w:sz w:val="24"/>
            </w:rPr>
            <w:tab/>
          </w:r>
          <w:r w:rsidR="00081536">
            <w:rPr>
              <w:b w:val="0"/>
              <w:i w:val="0"/>
              <w:sz w:val="24"/>
              <w:szCs w:val="24"/>
            </w:rPr>
            <w:t>35</w:t>
          </w:r>
        </w:p>
        <w:p w14:paraId="2BD4B20E" w14:textId="77777777" w:rsidR="00081536" w:rsidRDefault="00167AB1" w:rsidP="00081536">
          <w:pPr>
            <w:pStyle w:val="TOC2"/>
            <w:tabs>
              <w:tab w:val="right" w:leader="dot" w:pos="8753"/>
            </w:tabs>
            <w:spacing w:line="276" w:lineRule="auto"/>
            <w:rPr>
              <w:b w:val="0"/>
              <w:i w:val="0"/>
              <w:sz w:val="24"/>
              <w:szCs w:val="24"/>
            </w:rPr>
          </w:pPr>
          <w:r w:rsidRPr="00783615">
            <w:rPr>
              <w:b w:val="0"/>
              <w:i w:val="0"/>
              <w:sz w:val="24"/>
              <w:szCs w:val="24"/>
            </w:rPr>
            <w:t>Appendix B</w:t>
          </w:r>
          <w:r w:rsidRPr="00783615">
            <w:rPr>
              <w:b w:val="0"/>
              <w:i w:val="0"/>
              <w:sz w:val="24"/>
            </w:rPr>
            <w:tab/>
          </w:r>
          <w:r w:rsidR="00081536">
            <w:rPr>
              <w:b w:val="0"/>
              <w:i w:val="0"/>
              <w:sz w:val="24"/>
              <w:szCs w:val="24"/>
            </w:rPr>
            <w:t>36</w:t>
          </w:r>
        </w:p>
        <w:p w14:paraId="161562C1" w14:textId="77777777" w:rsidR="00081536" w:rsidRDefault="00081536" w:rsidP="00081536">
          <w:pPr>
            <w:pStyle w:val="TOC2"/>
            <w:tabs>
              <w:tab w:val="right" w:leader="dot" w:pos="8753"/>
            </w:tabs>
            <w:spacing w:line="276" w:lineRule="auto"/>
            <w:rPr>
              <w:b w:val="0"/>
              <w:i w:val="0"/>
              <w:sz w:val="24"/>
            </w:rPr>
          </w:pPr>
          <w:r>
            <w:rPr>
              <w:b w:val="0"/>
              <w:i w:val="0"/>
              <w:sz w:val="24"/>
              <w:szCs w:val="24"/>
            </w:rPr>
            <w:t>Appendix C</w:t>
          </w:r>
          <w:r w:rsidRPr="00783615">
            <w:rPr>
              <w:b w:val="0"/>
              <w:i w:val="0"/>
              <w:sz w:val="24"/>
            </w:rPr>
            <w:tab/>
          </w:r>
          <w:r>
            <w:rPr>
              <w:b w:val="0"/>
              <w:i w:val="0"/>
              <w:sz w:val="24"/>
            </w:rPr>
            <w:t>37</w:t>
          </w:r>
        </w:p>
        <w:p w14:paraId="5ABEBEE2" w14:textId="77777777" w:rsidR="00081536" w:rsidRDefault="00081536" w:rsidP="00081536">
          <w:pPr>
            <w:pStyle w:val="TOC2"/>
            <w:tabs>
              <w:tab w:val="right" w:leader="dot" w:pos="8753"/>
            </w:tabs>
            <w:spacing w:line="276" w:lineRule="auto"/>
            <w:rPr>
              <w:b w:val="0"/>
              <w:i w:val="0"/>
              <w:sz w:val="24"/>
            </w:rPr>
          </w:pPr>
          <w:r>
            <w:rPr>
              <w:b w:val="0"/>
              <w:i w:val="0"/>
              <w:sz w:val="24"/>
            </w:rPr>
            <w:t>Appendix D</w:t>
          </w:r>
          <w:r w:rsidRPr="00783615">
            <w:rPr>
              <w:b w:val="0"/>
              <w:i w:val="0"/>
              <w:sz w:val="24"/>
            </w:rPr>
            <w:tab/>
          </w:r>
          <w:r>
            <w:rPr>
              <w:b w:val="0"/>
              <w:i w:val="0"/>
              <w:sz w:val="24"/>
            </w:rPr>
            <w:t>39</w:t>
          </w:r>
        </w:p>
        <w:p w14:paraId="170A1D38" w14:textId="29987ED0" w:rsidR="002D7F98" w:rsidRPr="00783615" w:rsidRDefault="00081536" w:rsidP="00081536">
          <w:pPr>
            <w:pStyle w:val="TOC2"/>
            <w:tabs>
              <w:tab w:val="right" w:leader="dot" w:pos="8753"/>
            </w:tabs>
            <w:spacing w:line="276" w:lineRule="auto"/>
            <w:rPr>
              <w:b w:val="0"/>
              <w:i w:val="0"/>
              <w:sz w:val="24"/>
              <w:szCs w:val="24"/>
            </w:rPr>
          </w:pPr>
          <w:r>
            <w:rPr>
              <w:b w:val="0"/>
              <w:i w:val="0"/>
              <w:sz w:val="24"/>
            </w:rPr>
            <w:t>Appendix E</w:t>
          </w:r>
          <w:r w:rsidRPr="00783615">
            <w:rPr>
              <w:b w:val="0"/>
              <w:i w:val="0"/>
              <w:sz w:val="24"/>
            </w:rPr>
            <w:tab/>
          </w:r>
          <w:r>
            <w:rPr>
              <w:b w:val="0"/>
              <w:i w:val="0"/>
              <w:sz w:val="24"/>
            </w:rPr>
            <w:t>40</w:t>
          </w:r>
        </w:p>
      </w:sdtContent>
    </w:sdt>
    <w:p w14:paraId="170A1D39" w14:textId="77777777" w:rsidR="002D7F98" w:rsidRPr="00783615" w:rsidRDefault="002D7F98" w:rsidP="00FA63D3">
      <w:pPr>
        <w:spacing w:line="360" w:lineRule="auto"/>
        <w:rPr>
          <w:sz w:val="24"/>
        </w:rPr>
        <w:sectPr w:rsidR="002D7F98" w:rsidRPr="00783615">
          <w:footerReference w:type="default" r:id="rId13"/>
          <w:pgSz w:w="12240" w:h="15840"/>
          <w:pgMar w:top="1080" w:right="1040" w:bottom="800" w:left="1040" w:header="0" w:footer="602" w:gutter="0"/>
          <w:pgNumType w:start="2"/>
          <w:cols w:space="720"/>
        </w:sectPr>
      </w:pPr>
    </w:p>
    <w:p w14:paraId="170A1D3A" w14:textId="77777777" w:rsidR="002D7F98" w:rsidRDefault="23134D1C" w:rsidP="00FA63D3">
      <w:pPr>
        <w:spacing w:before="71" w:line="360" w:lineRule="auto"/>
        <w:ind w:left="3678" w:right="3976"/>
        <w:jc w:val="center"/>
        <w:rPr>
          <w:b/>
          <w:bCs/>
          <w:sz w:val="32"/>
          <w:szCs w:val="32"/>
        </w:rPr>
      </w:pPr>
      <w:r w:rsidRPr="23134D1C">
        <w:rPr>
          <w:b/>
          <w:bCs/>
          <w:sz w:val="32"/>
          <w:szCs w:val="32"/>
        </w:rPr>
        <w:lastRenderedPageBreak/>
        <w:t>Executive Summary</w:t>
      </w:r>
    </w:p>
    <w:p w14:paraId="170A1D3B" w14:textId="77777777" w:rsidR="002D7F98" w:rsidRPr="00783615" w:rsidRDefault="002D7F98" w:rsidP="00FA63D3">
      <w:pPr>
        <w:pStyle w:val="BodyText"/>
        <w:spacing w:before="11" w:line="360" w:lineRule="auto"/>
        <w:rPr>
          <w:sz w:val="41"/>
        </w:rPr>
      </w:pPr>
    </w:p>
    <w:p w14:paraId="196E3774" w14:textId="6182BC8A" w:rsidR="00783615" w:rsidRDefault="23134D1C" w:rsidP="00783615">
      <w:pPr>
        <w:spacing w:line="360" w:lineRule="auto"/>
        <w:rPr>
          <w:sz w:val="24"/>
          <w:szCs w:val="24"/>
        </w:rPr>
      </w:pPr>
      <w:r w:rsidRPr="00783615">
        <w:rPr>
          <w:sz w:val="24"/>
          <w:szCs w:val="24"/>
        </w:rPr>
        <w:t xml:space="preserve">The maintenance of civil infrastructure systems is a constant challenge faced by today’s engineers. </w:t>
      </w:r>
      <w:r w:rsidR="00505612" w:rsidRPr="00783615">
        <w:rPr>
          <w:sz w:val="24"/>
          <w:szCs w:val="24"/>
        </w:rPr>
        <w:t>Structural health monitoring</w:t>
      </w:r>
      <w:r w:rsidR="006B3303" w:rsidRPr="00783615">
        <w:rPr>
          <w:sz w:val="24"/>
          <w:szCs w:val="24"/>
        </w:rPr>
        <w:t xml:space="preserve"> is critical for identifying</w:t>
      </w:r>
      <w:r w:rsidR="0009210D" w:rsidRPr="00783615">
        <w:rPr>
          <w:sz w:val="24"/>
          <w:szCs w:val="24"/>
        </w:rPr>
        <w:t xml:space="preserve"> sections of</w:t>
      </w:r>
      <w:r w:rsidR="00187D50" w:rsidRPr="00783615">
        <w:rPr>
          <w:sz w:val="24"/>
          <w:szCs w:val="24"/>
        </w:rPr>
        <w:t xml:space="preserve"> civil infrastructure</w:t>
      </w:r>
      <w:r w:rsidR="006B3303" w:rsidRPr="00783615">
        <w:rPr>
          <w:sz w:val="24"/>
          <w:szCs w:val="24"/>
        </w:rPr>
        <w:t xml:space="preserve"> in need of repair</w:t>
      </w:r>
      <w:r w:rsidR="001A4AF6" w:rsidRPr="00783615">
        <w:rPr>
          <w:sz w:val="24"/>
          <w:szCs w:val="24"/>
        </w:rPr>
        <w:t>, but t</w:t>
      </w:r>
      <w:r w:rsidRPr="00783615">
        <w:rPr>
          <w:sz w:val="24"/>
          <w:szCs w:val="24"/>
        </w:rPr>
        <w:t xml:space="preserve">raditional methods for </w:t>
      </w:r>
      <w:r w:rsidR="001A4AF6" w:rsidRPr="00783615">
        <w:rPr>
          <w:sz w:val="24"/>
          <w:szCs w:val="24"/>
        </w:rPr>
        <w:t>doing so ar</w:t>
      </w:r>
      <w:r w:rsidRPr="00783615">
        <w:rPr>
          <w:sz w:val="24"/>
          <w:szCs w:val="24"/>
        </w:rPr>
        <w:t>e time-consuming and costly. As an alternate solution, a network of wirelessly sensing robots can be developed to overcome these obstacles.</w:t>
      </w:r>
    </w:p>
    <w:p w14:paraId="6F87F04B" w14:textId="77777777" w:rsidR="00A30DA1" w:rsidRPr="00783615" w:rsidRDefault="00A30DA1" w:rsidP="00783615">
      <w:pPr>
        <w:spacing w:line="360" w:lineRule="auto"/>
        <w:rPr>
          <w:sz w:val="24"/>
          <w:szCs w:val="24"/>
        </w:rPr>
      </w:pPr>
    </w:p>
    <w:p w14:paraId="5958CCA4" w14:textId="5C65D5D7" w:rsidR="00996C7A" w:rsidRPr="00783615" w:rsidRDefault="23134D1C" w:rsidP="00FA63D3">
      <w:pPr>
        <w:spacing w:line="360" w:lineRule="auto"/>
        <w:rPr>
          <w:sz w:val="24"/>
          <w:szCs w:val="24"/>
        </w:rPr>
      </w:pPr>
      <w:r w:rsidRPr="00783615">
        <w:rPr>
          <w:sz w:val="24"/>
          <w:szCs w:val="24"/>
        </w:rPr>
        <w:t>The main objective of the team is to design a wireless sensing robot that can be used for structural health monitoring of civil structures, particularly bridges. The Bridge Inspection Robot will consist of a computing core, various sensors, a wireless transceiver, and a custom movement mechanism that will permit the robot to autonomously scale bridges. The old wheeled design of the robot was limited in its ability to move along paths that were not a straight line. The team proposes several new designs that will allow the robot to turn corners and take non-linear paths more efficien</w:t>
      </w:r>
      <w:r w:rsidR="00A30DA1">
        <w:rPr>
          <w:sz w:val="24"/>
          <w:szCs w:val="24"/>
        </w:rPr>
        <w:t xml:space="preserve">tly than the original design. </w:t>
      </w:r>
      <w:r w:rsidRPr="00783615">
        <w:rPr>
          <w:sz w:val="24"/>
          <w:szCs w:val="24"/>
        </w:rPr>
        <w:t>New electrical and mechanical components will also be worked into the design to ensure that the robot has the most up-to-date parts.</w:t>
      </w:r>
    </w:p>
    <w:p w14:paraId="54219A2D" w14:textId="77777777" w:rsidR="00A30DA1" w:rsidRDefault="00A30DA1" w:rsidP="00FA63D3">
      <w:pPr>
        <w:spacing w:line="360" w:lineRule="auto"/>
        <w:rPr>
          <w:sz w:val="24"/>
          <w:szCs w:val="24"/>
        </w:rPr>
      </w:pPr>
    </w:p>
    <w:p w14:paraId="6370F161" w14:textId="4B1A89B4" w:rsidR="005F03E2" w:rsidRPr="00996C7A" w:rsidRDefault="23134D1C" w:rsidP="00FA63D3">
      <w:pPr>
        <w:spacing w:line="360" w:lineRule="auto"/>
        <w:rPr>
          <w:sz w:val="24"/>
          <w:szCs w:val="24"/>
        </w:rPr>
      </w:pPr>
      <w:r w:rsidRPr="00783615">
        <w:rPr>
          <w:sz w:val="24"/>
          <w:szCs w:val="24"/>
        </w:rPr>
        <w:t xml:space="preserve">On a larger scale, this Bridge Inspection Robot would be part of a </w:t>
      </w:r>
      <w:r w:rsidR="0085112F" w:rsidRPr="00783615">
        <w:rPr>
          <w:sz w:val="24"/>
          <w:szCs w:val="24"/>
        </w:rPr>
        <w:t>network of wireless</w:t>
      </w:r>
      <w:r w:rsidRPr="00783615">
        <w:rPr>
          <w:sz w:val="24"/>
          <w:szCs w:val="24"/>
        </w:rPr>
        <w:t xml:space="preserve"> sensing robots. This project will focus on just prototyping a single robot as a proof of concept that the larger network of robots is feasible. The total cost of one Bridge Inspection Robot is estimated to be </w:t>
      </w:r>
      <w:r w:rsidRPr="00996C7A">
        <w:rPr>
          <w:sz w:val="24"/>
          <w:szCs w:val="24"/>
        </w:rPr>
        <w:t>roughly</w:t>
      </w:r>
      <w:r w:rsidR="00996C7A" w:rsidRPr="00996C7A">
        <w:rPr>
          <w:i/>
          <w:sz w:val="24"/>
          <w:szCs w:val="24"/>
        </w:rPr>
        <w:t xml:space="preserve"> </w:t>
      </w:r>
      <w:r w:rsidR="00996C7A" w:rsidRPr="00996C7A">
        <w:rPr>
          <w:sz w:val="24"/>
          <w:szCs w:val="24"/>
        </w:rPr>
        <w:t>$598.</w:t>
      </w:r>
    </w:p>
    <w:p w14:paraId="170A1D40" w14:textId="77777777" w:rsidR="002D7F98" w:rsidRPr="00783615" w:rsidRDefault="002D7F98" w:rsidP="00FA63D3">
      <w:pPr>
        <w:spacing w:line="360" w:lineRule="auto"/>
        <w:sectPr w:rsidR="002D7F98" w:rsidRPr="00783615">
          <w:pgSz w:w="12240" w:h="15840"/>
          <w:pgMar w:top="1080" w:right="740" w:bottom="800" w:left="1040" w:header="0" w:footer="602" w:gutter="0"/>
          <w:cols w:space="720"/>
        </w:sectPr>
      </w:pPr>
    </w:p>
    <w:p w14:paraId="170A1D43" w14:textId="5CFA3EA9" w:rsidR="002D7F98" w:rsidRPr="00A45E4A" w:rsidRDefault="23134D1C" w:rsidP="00A45E4A">
      <w:pPr>
        <w:pStyle w:val="Heading1"/>
        <w:spacing w:line="360" w:lineRule="auto"/>
        <w:ind w:left="3228" w:firstLine="0"/>
      </w:pPr>
      <w:r>
        <w:lastRenderedPageBreak/>
        <w:t>Bridge Inspection Robot</w:t>
      </w:r>
    </w:p>
    <w:p w14:paraId="170A1D45" w14:textId="01764479" w:rsidR="002D7F98" w:rsidRPr="00783615" w:rsidRDefault="23134D1C" w:rsidP="00783615">
      <w:pPr>
        <w:pStyle w:val="ListParagraph"/>
        <w:numPr>
          <w:ilvl w:val="0"/>
          <w:numId w:val="3"/>
        </w:numPr>
        <w:tabs>
          <w:tab w:val="left" w:pos="832"/>
          <w:tab w:val="left" w:pos="833"/>
        </w:tabs>
        <w:spacing w:before="86" w:line="360" w:lineRule="auto"/>
        <w:ind w:hanging="720"/>
        <w:rPr>
          <w:b/>
          <w:sz w:val="32"/>
          <w:szCs w:val="32"/>
        </w:rPr>
      </w:pPr>
      <w:r w:rsidRPr="23134D1C">
        <w:rPr>
          <w:b/>
          <w:bCs/>
          <w:sz w:val="32"/>
          <w:szCs w:val="32"/>
        </w:rPr>
        <w:t>Introduction</w:t>
      </w:r>
    </w:p>
    <w:p w14:paraId="669E2114" w14:textId="75652FB4" w:rsidR="005F03E2" w:rsidRPr="00783615" w:rsidRDefault="23134D1C" w:rsidP="00FA63D3">
      <w:pPr>
        <w:spacing w:line="360" w:lineRule="auto"/>
      </w:pPr>
      <w:r w:rsidRPr="00783615">
        <w:rPr>
          <w:sz w:val="24"/>
          <w:szCs w:val="24"/>
        </w:rPr>
        <w:t xml:space="preserve">The Bridge Inspection Robot team will design a wireless sensing robot that can autonomously maneuver a </w:t>
      </w:r>
      <w:r w:rsidR="00972E30" w:rsidRPr="00783615">
        <w:rPr>
          <w:sz w:val="24"/>
          <w:szCs w:val="24"/>
        </w:rPr>
        <w:t xml:space="preserve">steel </w:t>
      </w:r>
      <w:r w:rsidRPr="00783615">
        <w:rPr>
          <w:sz w:val="24"/>
          <w:szCs w:val="24"/>
        </w:rPr>
        <w:t xml:space="preserve">structure and take measurements of the frequency response with an attached accelerometer. The team will take the old wheeled-based design of the robot and upgrade it with a newer design with several mechanical and electronic improvements. The team proposes several legged and wheeled designs to accomplish this, however the team is currently favoring a three-wheeled design as the most effective solution. The team is requesting </w:t>
      </w:r>
      <w:r w:rsidR="00996C7A">
        <w:rPr>
          <w:sz w:val="24"/>
          <w:szCs w:val="24"/>
        </w:rPr>
        <w:t>$598 t</w:t>
      </w:r>
      <w:r w:rsidRPr="00783615">
        <w:rPr>
          <w:sz w:val="24"/>
          <w:szCs w:val="24"/>
        </w:rPr>
        <w:t>o fund the prototype of the new robot.</w:t>
      </w:r>
    </w:p>
    <w:p w14:paraId="5B67DBCC" w14:textId="77777777" w:rsidR="005F03E2" w:rsidRPr="00783615" w:rsidRDefault="23134D1C" w:rsidP="00FA63D3">
      <w:pPr>
        <w:pStyle w:val="CcList"/>
        <w:numPr>
          <w:ilvl w:val="1"/>
          <w:numId w:val="16"/>
        </w:numPr>
        <w:spacing w:before="240" w:after="120" w:line="360" w:lineRule="auto"/>
        <w:ind w:left="0" w:right="0" w:firstLine="0"/>
        <w:rPr>
          <w:sz w:val="28"/>
          <w:szCs w:val="28"/>
          <w:u w:val="single"/>
        </w:rPr>
      </w:pPr>
      <w:r w:rsidRPr="00783615">
        <w:rPr>
          <w:sz w:val="28"/>
          <w:szCs w:val="28"/>
          <w:u w:val="single"/>
        </w:rPr>
        <w:t>Objective</w:t>
      </w:r>
    </w:p>
    <w:p w14:paraId="3A6811A7" w14:textId="77777777" w:rsidR="005F03E2" w:rsidRPr="00783615" w:rsidRDefault="23134D1C" w:rsidP="00FA63D3">
      <w:pPr>
        <w:spacing w:line="360" w:lineRule="auto"/>
        <w:rPr>
          <w:sz w:val="24"/>
          <w:szCs w:val="24"/>
        </w:rPr>
      </w:pPr>
      <w:r w:rsidRPr="00783615">
        <w:rPr>
          <w:sz w:val="24"/>
          <w:szCs w:val="24"/>
        </w:rPr>
        <w:t>The main objective of the team is to design a wireless sensing robot that can be used for structural health monitoring of civil structures, particularly bridges. This Bridge Inspection Robot will be capable of scaling structures and wirelessly sending accelerometer data to an external server for processing. The robot will be constructed to be as lightweight as possible to allow it to be carried by a quadcopter for placement onto a bridge. The current design of the robot will be reworked from the ground-up to create a prototype that has increased maneuverability and improved mechanical and electrical components. Figure 1 shows the old wheeled prototype of the robot that was created in 2011. This design, although functional, was limited in its ability to move along paths that were not a straight line. The team proposes several new designs that will allow the robot to turn corners and take non-linear paths more efficiently than the original design.  New electrical and mechanical components will also be worked into the design to ensure that the robot has the most up-to-date parts.</w:t>
      </w:r>
    </w:p>
    <w:p w14:paraId="457A06C3" w14:textId="77777777" w:rsidR="005F03E2" w:rsidRPr="00783615" w:rsidRDefault="23134D1C" w:rsidP="00FA63D3">
      <w:pPr>
        <w:spacing w:line="360" w:lineRule="auto"/>
        <w:rPr>
          <w:sz w:val="24"/>
          <w:szCs w:val="24"/>
        </w:rPr>
      </w:pPr>
      <w:r w:rsidRPr="00783615">
        <w:rPr>
          <w:sz w:val="24"/>
          <w:szCs w:val="24"/>
        </w:rPr>
        <w:t xml:space="preserve">On a larger scale, this Bridge Inspection Robot would be part of a network of wireless sensing robots. These robots would take measurements in one small neighborhood and then move on to the next part of the bridge, until the whole structure is scanned. However, this project will focus on just prototyping a single robot as a proof of concept that the larger network of robots is feasible. </w:t>
      </w:r>
    </w:p>
    <w:p w14:paraId="37D31176" w14:textId="77777777" w:rsidR="005F03E2" w:rsidRDefault="005F03E2" w:rsidP="00783615">
      <w:pPr>
        <w:keepNext/>
        <w:spacing w:line="360" w:lineRule="auto"/>
        <w:jc w:val="center"/>
      </w:pPr>
      <w:r w:rsidRPr="00783615">
        <w:rPr>
          <w:noProof/>
        </w:rPr>
        <w:drawing>
          <wp:inline distT="0" distB="0" distL="0" distR="0" wp14:anchorId="411FCC7E" wp14:editId="1F4979DA">
            <wp:extent cx="2405575" cy="1836056"/>
            <wp:effectExtent l="0" t="0" r="0" b="0"/>
            <wp:docPr id="1878502275"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11843" cy="1840840"/>
                    </a:xfrm>
                    <a:prstGeom prst="rect">
                      <a:avLst/>
                    </a:prstGeom>
                  </pic:spPr>
                </pic:pic>
              </a:graphicData>
            </a:graphic>
          </wp:inline>
        </w:drawing>
      </w:r>
    </w:p>
    <w:p w14:paraId="170A1D55" w14:textId="5AB849FE" w:rsidR="002D7F98" w:rsidRPr="00783615" w:rsidRDefault="00783615" w:rsidP="00783615">
      <w:pPr>
        <w:pStyle w:val="Caption"/>
        <w:jc w:val="center"/>
        <w:rPr>
          <w:i w:val="0"/>
          <w:color w:val="auto"/>
          <w:sz w:val="20"/>
          <w:szCs w:val="20"/>
        </w:rPr>
      </w:pPr>
      <w:r w:rsidRPr="00783615">
        <w:rPr>
          <w:b/>
          <w:i w:val="0"/>
          <w:color w:val="auto"/>
          <w:sz w:val="20"/>
          <w:szCs w:val="20"/>
        </w:rPr>
        <w:t xml:space="preserve">Figure </w:t>
      </w:r>
      <w:r w:rsidRPr="00783615">
        <w:rPr>
          <w:b/>
          <w:i w:val="0"/>
          <w:color w:val="auto"/>
          <w:sz w:val="20"/>
          <w:szCs w:val="20"/>
        </w:rPr>
        <w:fldChar w:fldCharType="begin"/>
      </w:r>
      <w:r w:rsidRPr="00783615">
        <w:rPr>
          <w:b/>
          <w:i w:val="0"/>
          <w:color w:val="auto"/>
          <w:sz w:val="20"/>
          <w:szCs w:val="20"/>
        </w:rPr>
        <w:instrText xml:space="preserve"> SEQ Figure \* ARABIC </w:instrText>
      </w:r>
      <w:r w:rsidRPr="00783615">
        <w:rPr>
          <w:b/>
          <w:i w:val="0"/>
          <w:color w:val="auto"/>
          <w:sz w:val="20"/>
          <w:szCs w:val="20"/>
        </w:rPr>
        <w:fldChar w:fldCharType="separate"/>
      </w:r>
      <w:r w:rsidRPr="00783615">
        <w:rPr>
          <w:b/>
          <w:i w:val="0"/>
          <w:noProof/>
          <w:color w:val="auto"/>
          <w:sz w:val="20"/>
          <w:szCs w:val="20"/>
        </w:rPr>
        <w:t>1</w:t>
      </w:r>
      <w:r w:rsidRPr="00783615">
        <w:rPr>
          <w:b/>
          <w:i w:val="0"/>
          <w:color w:val="auto"/>
          <w:sz w:val="20"/>
          <w:szCs w:val="20"/>
        </w:rPr>
        <w:fldChar w:fldCharType="end"/>
      </w:r>
      <w:r w:rsidRPr="00783615">
        <w:rPr>
          <w:b/>
          <w:i w:val="0"/>
          <w:color w:val="auto"/>
          <w:sz w:val="20"/>
          <w:szCs w:val="20"/>
        </w:rPr>
        <w:t>.</w:t>
      </w:r>
      <w:r w:rsidRPr="00783615">
        <w:rPr>
          <w:i w:val="0"/>
          <w:color w:val="auto"/>
          <w:sz w:val="20"/>
          <w:szCs w:val="20"/>
        </w:rPr>
        <w:t xml:space="preserve"> Wheeled</w:t>
      </w:r>
      <w:r w:rsidR="23134D1C" w:rsidRPr="00783615">
        <w:rPr>
          <w:i w:val="0"/>
          <w:color w:val="auto"/>
          <w:sz w:val="20"/>
          <w:szCs w:val="20"/>
        </w:rPr>
        <w:t xml:space="preserve"> prototype of the robot created in 2011</w:t>
      </w:r>
    </w:p>
    <w:p w14:paraId="170A1D57" w14:textId="41316A91" w:rsidR="002D7F98" w:rsidRPr="00783615" w:rsidRDefault="00167AB1" w:rsidP="00783615">
      <w:pPr>
        <w:pStyle w:val="Heading2"/>
        <w:numPr>
          <w:ilvl w:val="1"/>
          <w:numId w:val="17"/>
        </w:numPr>
        <w:tabs>
          <w:tab w:val="left" w:pos="832"/>
          <w:tab w:val="left" w:pos="833"/>
        </w:tabs>
        <w:spacing w:before="0" w:line="360" w:lineRule="auto"/>
        <w:rPr>
          <w:b w:val="0"/>
          <w:u w:val="none"/>
        </w:rPr>
      </w:pPr>
      <w:bookmarkStart w:id="0" w:name="_TOC_250006"/>
      <w:bookmarkEnd w:id="0"/>
      <w:r w:rsidRPr="00783615">
        <w:rPr>
          <w:b w:val="0"/>
          <w:u w:val="thick"/>
        </w:rPr>
        <w:lastRenderedPageBreak/>
        <w:t>Motivation</w:t>
      </w:r>
    </w:p>
    <w:p w14:paraId="170A1D58" w14:textId="26402D9D" w:rsidR="002D7F98" w:rsidRPr="00783615" w:rsidRDefault="23134D1C" w:rsidP="00FA63D3">
      <w:pPr>
        <w:pStyle w:val="BodyText"/>
        <w:spacing w:before="90" w:line="360" w:lineRule="auto"/>
        <w:ind w:left="112" w:right="90"/>
      </w:pPr>
      <w:r w:rsidRPr="00783615">
        <w:t>The repair and maintenance of civil infrastructure systems is a constant challenge faced by today’s engineers. Visual inspections of bridges have been shown to be highly subjective, as different inspectors can give drastically different condition ratings for the same bridge. Conducting a visual inspection also only shows damage that is visible at the surface, leaving damage that is below the surface undetected [1]. As an alternative solution, structural health monitoring (SHM) systems are widely used to assess the conditions of civil structures. In a SHM system, accelerometers and other types of sensors collect data and monitor structural beha</w:t>
      </w:r>
      <w:r w:rsidR="007F1C86" w:rsidRPr="00783615">
        <w:t xml:space="preserve">vior [2]. Traditionally, cables and wires connect </w:t>
      </w:r>
      <w:r w:rsidRPr="00783615">
        <w:t xml:space="preserve">sensors </w:t>
      </w:r>
      <w:r w:rsidR="007F1C86" w:rsidRPr="00783615">
        <w:t>to a</w:t>
      </w:r>
      <w:r w:rsidRPr="00783615">
        <w:t xml:space="preserve"> central server, but these systems are typically high cost and time-consuming to install [3]. The development of a network of wirelessly sensing robots for SHM overcomes these difficulties [4]. The team aspires to create a new design of the Bridge Inspection Robot that is not only functional, but will perform its functions with improved maneuverability.</w:t>
      </w:r>
    </w:p>
    <w:p w14:paraId="54B82C78" w14:textId="77777777" w:rsidR="00921410" w:rsidRPr="00921410" w:rsidRDefault="00921410" w:rsidP="00921410">
      <w:pPr>
        <w:spacing w:line="360" w:lineRule="auto"/>
      </w:pPr>
    </w:p>
    <w:p w14:paraId="170A1D5B" w14:textId="1324EF7D" w:rsidR="002D7F98" w:rsidRPr="00783615" w:rsidRDefault="00167AB1" w:rsidP="00783615">
      <w:pPr>
        <w:pStyle w:val="Heading2"/>
        <w:numPr>
          <w:ilvl w:val="1"/>
          <w:numId w:val="17"/>
        </w:numPr>
        <w:tabs>
          <w:tab w:val="left" w:pos="832"/>
          <w:tab w:val="left" w:pos="833"/>
        </w:tabs>
        <w:spacing w:line="360" w:lineRule="auto"/>
        <w:ind w:hanging="720"/>
        <w:rPr>
          <w:b w:val="0"/>
          <w:u w:val="none"/>
        </w:rPr>
      </w:pPr>
      <w:bookmarkStart w:id="1" w:name="_TOC_250005"/>
      <w:bookmarkEnd w:id="1"/>
      <w:r w:rsidRPr="00783615">
        <w:rPr>
          <w:b w:val="0"/>
          <w:u w:val="thick"/>
        </w:rPr>
        <w:t>Background</w:t>
      </w:r>
    </w:p>
    <w:p w14:paraId="170A1D5C" w14:textId="77777777" w:rsidR="002D7F98" w:rsidRPr="00783615" w:rsidRDefault="23134D1C" w:rsidP="00FA63D3">
      <w:pPr>
        <w:pStyle w:val="BodyText"/>
        <w:spacing w:before="205" w:line="360" w:lineRule="auto"/>
        <w:ind w:left="112" w:right="84"/>
      </w:pPr>
      <w:r w:rsidRPr="00783615">
        <w:t>There has been an increase in research for developing small-scale agile robots for inspecting engineered structures. These robots are typically used individually, and not in a mobile sensing network to provide measurements at multiple locations [4]. These robots also employ multiple methods to navigate different kinds of surfaces. For example, a robot with two magnetic wheels in a motorbike arrangement was developed to inspect the inner casing of complex-shaped metal pipes [5]. One kind of wall-climbing robot was developed using elastomer dry adhesion [6]; another robot uses claw-gripping to climb walls [7].</w:t>
      </w:r>
    </w:p>
    <w:p w14:paraId="170A1D5E" w14:textId="07758BBB" w:rsidR="00214FC0" w:rsidRPr="00214FC0" w:rsidRDefault="23134D1C" w:rsidP="00214FC0">
      <w:pPr>
        <w:pStyle w:val="BodyText"/>
        <w:spacing w:before="11" w:line="360" w:lineRule="auto"/>
        <w:ind w:left="112" w:right="400"/>
        <w:jc w:val="both"/>
      </w:pPr>
      <w:r w:rsidRPr="00783615">
        <w:t>Recently, a model helicopter was developed to serve as a mobile host for charging and communicating with wireless sensors [8]. However, there are currently no products on the market that can dynamically move about a structure for the purposes of structural health monitoring.</w:t>
      </w:r>
    </w:p>
    <w:p w14:paraId="18416BF6" w14:textId="77777777" w:rsidR="00A45E4A" w:rsidRDefault="00A45E4A" w:rsidP="00E27DA7">
      <w:pPr>
        <w:pStyle w:val="BodyText"/>
        <w:spacing w:before="11" w:line="360" w:lineRule="auto"/>
        <w:ind w:left="112" w:right="400"/>
        <w:jc w:val="both"/>
      </w:pPr>
    </w:p>
    <w:p w14:paraId="082BF221" w14:textId="77777777" w:rsidR="00A45E4A" w:rsidRDefault="00A45E4A">
      <w:pPr>
        <w:rPr>
          <w:sz w:val="24"/>
          <w:szCs w:val="24"/>
        </w:rPr>
      </w:pPr>
      <w:r>
        <w:br w:type="page"/>
      </w:r>
    </w:p>
    <w:p w14:paraId="2D6FD433" w14:textId="47C948F4" w:rsidR="00233BDB" w:rsidRPr="00233BDB" w:rsidRDefault="00167AB1" w:rsidP="00783615">
      <w:pPr>
        <w:pStyle w:val="Heading1"/>
        <w:numPr>
          <w:ilvl w:val="0"/>
          <w:numId w:val="17"/>
        </w:numPr>
        <w:tabs>
          <w:tab w:val="left" w:pos="832"/>
          <w:tab w:val="left" w:pos="833"/>
        </w:tabs>
        <w:spacing w:before="0" w:line="360" w:lineRule="auto"/>
        <w:ind w:hanging="720"/>
      </w:pPr>
      <w:r>
        <w:lastRenderedPageBreak/>
        <w:t>Project Description and</w:t>
      </w:r>
      <w:r w:rsidRPr="23134D1C">
        <w:t xml:space="preserve"> </w:t>
      </w:r>
      <w:r>
        <w:t>Goals</w:t>
      </w:r>
    </w:p>
    <w:p w14:paraId="170A1D61" w14:textId="25901BA5" w:rsidR="002D7F98" w:rsidRPr="00783615" w:rsidRDefault="23134D1C" w:rsidP="00FA63D3">
      <w:pPr>
        <w:pStyle w:val="BodyText"/>
        <w:spacing w:line="360" w:lineRule="auto"/>
        <w:ind w:left="112" w:right="151"/>
      </w:pPr>
      <w:r w:rsidRPr="00783615">
        <w:t xml:space="preserve">The team will design and build a prototype robot that can navigate bridges and record structural vibration data, which can then be used to monitor the structural health of these bridges over time. Components include a 32-bit microcontroller, a high-resolution accelerometer, IR sensors, </w:t>
      </w:r>
      <w:r w:rsidR="007D0EDE" w:rsidRPr="00783615">
        <w:t xml:space="preserve">a gyroscope sensor, a GPS sensor, </w:t>
      </w:r>
      <w:r w:rsidRPr="00783615">
        <w:t>and a wireless transceiver. The robot</w:t>
      </w:r>
      <w:r w:rsidR="007D0EDE" w:rsidRPr="00783615">
        <w:t>’s movement</w:t>
      </w:r>
      <w:r w:rsidRPr="00783615">
        <w:t xml:space="preserve"> will be </w:t>
      </w:r>
      <w:r w:rsidR="007D0EDE" w:rsidRPr="00783615">
        <w:t>implemented through a permanent-magnet three-wheeled design</w:t>
      </w:r>
      <w:r w:rsidRPr="00783615">
        <w:t>, which will allow the robot to safely move along steel bridges in two dimensions. A PC will wirelessly connect to the robot in order to send commands and store received sensor data. Features for the robot include:</w:t>
      </w:r>
    </w:p>
    <w:p w14:paraId="170A1D63" w14:textId="5CD7E00B" w:rsidR="002D7F98" w:rsidRPr="00783615" w:rsidRDefault="00167AB1" w:rsidP="0002003D">
      <w:pPr>
        <w:pStyle w:val="ListParagraph"/>
        <w:numPr>
          <w:ilvl w:val="0"/>
          <w:numId w:val="2"/>
        </w:numPr>
        <w:tabs>
          <w:tab w:val="left" w:pos="832"/>
          <w:tab w:val="left" w:pos="833"/>
        </w:tabs>
        <w:spacing w:before="12" w:line="360" w:lineRule="auto"/>
        <w:rPr>
          <w:sz w:val="24"/>
          <w:szCs w:val="24"/>
        </w:rPr>
      </w:pPr>
      <w:r w:rsidRPr="00783615">
        <w:rPr>
          <w:sz w:val="24"/>
          <w:szCs w:val="24"/>
        </w:rPr>
        <w:t>Ability to horizontally and vertically traverse steel</w:t>
      </w:r>
      <w:r w:rsidRPr="00783615">
        <w:rPr>
          <w:spacing w:val="-12"/>
          <w:sz w:val="24"/>
          <w:szCs w:val="24"/>
        </w:rPr>
        <w:t xml:space="preserve"> </w:t>
      </w:r>
      <w:r w:rsidRPr="00783615">
        <w:rPr>
          <w:sz w:val="24"/>
          <w:szCs w:val="24"/>
        </w:rPr>
        <w:t>bridges</w:t>
      </w:r>
    </w:p>
    <w:p w14:paraId="170A1D65" w14:textId="3580B33E" w:rsidR="002D7F98" w:rsidRPr="00783615" w:rsidRDefault="00167AB1" w:rsidP="0002003D">
      <w:pPr>
        <w:pStyle w:val="ListParagraph"/>
        <w:numPr>
          <w:ilvl w:val="0"/>
          <w:numId w:val="2"/>
        </w:numPr>
        <w:tabs>
          <w:tab w:val="left" w:pos="832"/>
          <w:tab w:val="left" w:pos="833"/>
        </w:tabs>
        <w:spacing w:before="1" w:line="360" w:lineRule="auto"/>
        <w:rPr>
          <w:sz w:val="24"/>
          <w:szCs w:val="24"/>
        </w:rPr>
      </w:pPr>
      <w:r w:rsidRPr="00783615">
        <w:rPr>
          <w:sz w:val="24"/>
          <w:szCs w:val="24"/>
        </w:rPr>
        <w:t>Measure bridge vibrations at low</w:t>
      </w:r>
      <w:r w:rsidRPr="00783615">
        <w:rPr>
          <w:spacing w:val="-10"/>
          <w:sz w:val="24"/>
          <w:szCs w:val="24"/>
        </w:rPr>
        <w:t xml:space="preserve"> </w:t>
      </w:r>
      <w:r w:rsidRPr="00783615">
        <w:rPr>
          <w:sz w:val="24"/>
          <w:szCs w:val="24"/>
        </w:rPr>
        <w:t>frequencies</w:t>
      </w:r>
    </w:p>
    <w:p w14:paraId="170A1D67" w14:textId="62E6955D" w:rsidR="002D7F98" w:rsidRPr="00783615" w:rsidRDefault="00167AB1" w:rsidP="0002003D">
      <w:pPr>
        <w:pStyle w:val="ListParagraph"/>
        <w:numPr>
          <w:ilvl w:val="0"/>
          <w:numId w:val="2"/>
        </w:numPr>
        <w:tabs>
          <w:tab w:val="left" w:pos="832"/>
          <w:tab w:val="left" w:pos="833"/>
        </w:tabs>
        <w:spacing w:line="360" w:lineRule="auto"/>
        <w:rPr>
          <w:sz w:val="24"/>
          <w:szCs w:val="24"/>
        </w:rPr>
      </w:pPr>
      <w:r w:rsidRPr="00783615">
        <w:rPr>
          <w:sz w:val="24"/>
          <w:szCs w:val="24"/>
        </w:rPr>
        <w:t>Wirelessly transmit vibration data to a</w:t>
      </w:r>
      <w:r w:rsidRPr="00783615">
        <w:rPr>
          <w:spacing w:val="-8"/>
          <w:sz w:val="24"/>
          <w:szCs w:val="24"/>
        </w:rPr>
        <w:t xml:space="preserve"> </w:t>
      </w:r>
      <w:r w:rsidRPr="00783615">
        <w:rPr>
          <w:sz w:val="24"/>
          <w:szCs w:val="24"/>
        </w:rPr>
        <w:t>PC</w:t>
      </w:r>
    </w:p>
    <w:p w14:paraId="170A1D69" w14:textId="7B9CD893" w:rsidR="002D7F98" w:rsidRPr="00783615" w:rsidRDefault="00167AB1" w:rsidP="0002003D">
      <w:pPr>
        <w:pStyle w:val="ListParagraph"/>
        <w:numPr>
          <w:ilvl w:val="0"/>
          <w:numId w:val="2"/>
        </w:numPr>
        <w:tabs>
          <w:tab w:val="left" w:pos="832"/>
          <w:tab w:val="left" w:pos="833"/>
        </w:tabs>
        <w:spacing w:before="1" w:line="360" w:lineRule="auto"/>
        <w:rPr>
          <w:sz w:val="24"/>
          <w:szCs w:val="24"/>
        </w:rPr>
      </w:pPr>
      <w:r w:rsidRPr="00783615">
        <w:rPr>
          <w:sz w:val="24"/>
          <w:szCs w:val="24"/>
        </w:rPr>
        <w:t>Can be deployed and retrieved by a drone</w:t>
      </w:r>
      <w:r w:rsidRPr="00783615">
        <w:rPr>
          <w:spacing w:val="-9"/>
          <w:sz w:val="24"/>
          <w:szCs w:val="24"/>
        </w:rPr>
        <w:t xml:space="preserve"> </w:t>
      </w:r>
      <w:r w:rsidRPr="00783615">
        <w:rPr>
          <w:sz w:val="24"/>
          <w:szCs w:val="24"/>
        </w:rPr>
        <w:t>(quadcopter)</w:t>
      </w:r>
    </w:p>
    <w:p w14:paraId="170A1D6A" w14:textId="5536DE5B" w:rsidR="002D7F98" w:rsidRPr="00783615" w:rsidRDefault="00167AB1" w:rsidP="00FA63D3">
      <w:pPr>
        <w:pStyle w:val="ListParagraph"/>
        <w:numPr>
          <w:ilvl w:val="0"/>
          <w:numId w:val="2"/>
        </w:numPr>
        <w:tabs>
          <w:tab w:val="left" w:pos="832"/>
          <w:tab w:val="left" w:pos="833"/>
        </w:tabs>
        <w:spacing w:line="360" w:lineRule="auto"/>
        <w:rPr>
          <w:sz w:val="24"/>
          <w:szCs w:val="24"/>
        </w:rPr>
      </w:pPr>
      <w:r w:rsidRPr="00783615">
        <w:rPr>
          <w:sz w:val="24"/>
          <w:szCs w:val="24"/>
        </w:rPr>
        <w:t>Cost around</w:t>
      </w:r>
      <w:r w:rsidR="00996C7A">
        <w:rPr>
          <w:spacing w:val="-2"/>
          <w:sz w:val="24"/>
          <w:szCs w:val="24"/>
        </w:rPr>
        <w:t xml:space="preserve"> $598</w:t>
      </w:r>
    </w:p>
    <w:p w14:paraId="70D6FBE0" w14:textId="77777777" w:rsidR="00921410" w:rsidRPr="00322874" w:rsidRDefault="00921410" w:rsidP="00921410">
      <w:pPr>
        <w:spacing w:line="360" w:lineRule="auto"/>
        <w:rPr>
          <w:sz w:val="24"/>
          <w:szCs w:val="24"/>
        </w:rPr>
      </w:pPr>
    </w:p>
    <w:p w14:paraId="170A1D6C" w14:textId="7B77D2D3" w:rsidR="002D7F98" w:rsidRDefault="00167AB1" w:rsidP="00783615">
      <w:pPr>
        <w:pStyle w:val="Heading1"/>
        <w:numPr>
          <w:ilvl w:val="0"/>
          <w:numId w:val="17"/>
        </w:numPr>
        <w:tabs>
          <w:tab w:val="left" w:pos="832"/>
          <w:tab w:val="left" w:pos="833"/>
        </w:tabs>
        <w:spacing w:line="360" w:lineRule="auto"/>
        <w:ind w:hanging="720"/>
      </w:pPr>
      <w:r>
        <w:t>Technical</w:t>
      </w:r>
      <w:r w:rsidRPr="23134D1C">
        <w:t xml:space="preserve"> </w:t>
      </w:r>
      <w:r>
        <w:t>Specifications</w:t>
      </w:r>
    </w:p>
    <w:p w14:paraId="170A1D6E" w14:textId="4BC4236F" w:rsidR="00601FC8" w:rsidRPr="006844E6" w:rsidRDefault="003D64AD" w:rsidP="00783615">
      <w:pPr>
        <w:spacing w:before="213"/>
        <w:jc w:val="center"/>
        <w:rPr>
          <w:b/>
          <w:smallCaps/>
          <w:sz w:val="24"/>
          <w:szCs w:val="20"/>
        </w:rPr>
      </w:pPr>
      <w:r w:rsidRPr="006844E6">
        <w:rPr>
          <w:b/>
          <w:smallCaps/>
          <w:sz w:val="24"/>
          <w:szCs w:val="20"/>
        </w:rPr>
        <w:t>Table I</w:t>
      </w:r>
    </w:p>
    <w:p w14:paraId="78E87E5A" w14:textId="421CA55B" w:rsidR="004863CA" w:rsidRPr="004863CA" w:rsidRDefault="003D64AD" w:rsidP="004863CA">
      <w:pPr>
        <w:spacing w:before="213"/>
        <w:jc w:val="center"/>
        <w:rPr>
          <w:smallCaps/>
          <w:sz w:val="20"/>
          <w:szCs w:val="20"/>
        </w:rPr>
      </w:pPr>
      <w:r w:rsidRPr="00783615">
        <w:rPr>
          <w:smallCaps/>
          <w:sz w:val="20"/>
          <w:szCs w:val="20"/>
        </w:rPr>
        <w:t>Technical Specifications of the Bridge Inspection Robot</w:t>
      </w:r>
    </w:p>
    <w:tbl>
      <w:tblPr>
        <w:tblStyle w:val="TableGrid"/>
        <w:tblW w:w="0" w:type="auto"/>
        <w:jc w:val="center"/>
        <w:tblLook w:val="04A0" w:firstRow="1" w:lastRow="0" w:firstColumn="1" w:lastColumn="0" w:noHBand="0" w:noVBand="1"/>
      </w:tblPr>
      <w:tblGrid>
        <w:gridCol w:w="3209"/>
        <w:gridCol w:w="4327"/>
      </w:tblGrid>
      <w:tr w:rsidR="00E27DA7" w14:paraId="47720BB1" w14:textId="77777777" w:rsidTr="00E27DA7">
        <w:trPr>
          <w:trHeight w:val="278"/>
          <w:jc w:val="center"/>
        </w:trPr>
        <w:tc>
          <w:tcPr>
            <w:tcW w:w="3209" w:type="dxa"/>
          </w:tcPr>
          <w:p w14:paraId="0C76ECA9" w14:textId="0DD54A72" w:rsidR="00E27DA7" w:rsidRPr="00E27DA7" w:rsidRDefault="00E27DA7" w:rsidP="00E27DA7">
            <w:pPr>
              <w:spacing w:before="213"/>
              <w:rPr>
                <w:sz w:val="20"/>
                <w:szCs w:val="20"/>
              </w:rPr>
            </w:pPr>
            <w:r w:rsidRPr="00E27DA7">
              <w:rPr>
                <w:b/>
                <w:sz w:val="20"/>
              </w:rPr>
              <w:t>Characteristic</w:t>
            </w:r>
          </w:p>
        </w:tc>
        <w:tc>
          <w:tcPr>
            <w:tcW w:w="4327" w:type="dxa"/>
          </w:tcPr>
          <w:p w14:paraId="4961C93D" w14:textId="4A959DB4" w:rsidR="00E27DA7" w:rsidRPr="00E27DA7" w:rsidRDefault="00E27DA7" w:rsidP="00E27DA7">
            <w:pPr>
              <w:spacing w:before="213"/>
              <w:rPr>
                <w:sz w:val="20"/>
                <w:szCs w:val="20"/>
              </w:rPr>
            </w:pPr>
            <w:r w:rsidRPr="00E27DA7">
              <w:rPr>
                <w:b/>
                <w:sz w:val="20"/>
              </w:rPr>
              <w:t>Specification</w:t>
            </w:r>
          </w:p>
        </w:tc>
      </w:tr>
      <w:tr w:rsidR="00E27DA7" w14:paraId="4553A232" w14:textId="77777777" w:rsidTr="00E27DA7">
        <w:trPr>
          <w:jc w:val="center"/>
        </w:trPr>
        <w:tc>
          <w:tcPr>
            <w:tcW w:w="3209" w:type="dxa"/>
          </w:tcPr>
          <w:p w14:paraId="7D3759AB" w14:textId="68CFD542" w:rsidR="00E27DA7" w:rsidRPr="00E27DA7" w:rsidRDefault="00E27DA7" w:rsidP="00E27DA7">
            <w:pPr>
              <w:spacing w:before="213"/>
              <w:rPr>
                <w:sz w:val="20"/>
                <w:szCs w:val="20"/>
              </w:rPr>
            </w:pPr>
            <w:r w:rsidRPr="00E27DA7">
              <w:rPr>
                <w:sz w:val="20"/>
              </w:rPr>
              <w:t>Magnet Holding Force</w:t>
            </w:r>
          </w:p>
        </w:tc>
        <w:tc>
          <w:tcPr>
            <w:tcW w:w="4327" w:type="dxa"/>
          </w:tcPr>
          <w:p w14:paraId="4F77E331" w14:textId="08354123" w:rsidR="00E27DA7" w:rsidRPr="00E27DA7" w:rsidRDefault="00E27DA7" w:rsidP="00E27DA7">
            <w:pPr>
              <w:spacing w:before="213"/>
              <w:rPr>
                <w:sz w:val="20"/>
                <w:szCs w:val="20"/>
              </w:rPr>
            </w:pPr>
            <w:r w:rsidRPr="00E27DA7">
              <w:rPr>
                <w:sz w:val="20"/>
              </w:rPr>
              <w:t>Shall hold ≥ 2 kg of mass static for 2 minutes</w:t>
            </w:r>
          </w:p>
        </w:tc>
      </w:tr>
      <w:tr w:rsidR="00E27DA7" w14:paraId="2018B55E" w14:textId="77777777" w:rsidTr="00E27DA7">
        <w:trPr>
          <w:jc w:val="center"/>
        </w:trPr>
        <w:tc>
          <w:tcPr>
            <w:tcW w:w="3209" w:type="dxa"/>
          </w:tcPr>
          <w:p w14:paraId="3482385F" w14:textId="7E108E5D" w:rsidR="00E27DA7" w:rsidRPr="00E27DA7" w:rsidRDefault="00E27DA7" w:rsidP="00E27DA7">
            <w:pPr>
              <w:spacing w:before="213"/>
              <w:rPr>
                <w:sz w:val="20"/>
                <w:szCs w:val="20"/>
              </w:rPr>
            </w:pPr>
            <w:r w:rsidRPr="00E27DA7">
              <w:rPr>
                <w:sz w:val="20"/>
              </w:rPr>
              <w:t>Operational Lifetime</w:t>
            </w:r>
          </w:p>
        </w:tc>
        <w:tc>
          <w:tcPr>
            <w:tcW w:w="4327" w:type="dxa"/>
          </w:tcPr>
          <w:p w14:paraId="5C327DE5" w14:textId="77777777" w:rsidR="00E27DA7" w:rsidRPr="00E27DA7" w:rsidRDefault="00E27DA7" w:rsidP="00E27DA7">
            <w:pPr>
              <w:pStyle w:val="TableParagraph"/>
              <w:ind w:left="103"/>
              <w:rPr>
                <w:rFonts w:ascii="Times New Roman" w:hAnsi="Times New Roman"/>
                <w:sz w:val="20"/>
              </w:rPr>
            </w:pPr>
            <w:r w:rsidRPr="00E27DA7">
              <w:rPr>
                <w:rFonts w:ascii="Times New Roman" w:hAnsi="Times New Roman"/>
                <w:sz w:val="20"/>
              </w:rPr>
              <w:t>Shall have active operation time ≥ 1 hour</w:t>
            </w:r>
          </w:p>
          <w:p w14:paraId="02B9770C" w14:textId="18149AA0" w:rsidR="00E27DA7" w:rsidRPr="00E27DA7" w:rsidRDefault="00E27DA7" w:rsidP="00E27DA7">
            <w:pPr>
              <w:spacing w:before="213"/>
              <w:rPr>
                <w:sz w:val="20"/>
                <w:szCs w:val="20"/>
              </w:rPr>
            </w:pPr>
            <w:r w:rsidRPr="00E27DA7">
              <w:rPr>
                <w:sz w:val="20"/>
              </w:rPr>
              <w:t>Shall have passive operation time &gt; 1 hour</w:t>
            </w:r>
          </w:p>
        </w:tc>
      </w:tr>
      <w:tr w:rsidR="00E27DA7" w14:paraId="61B1AB59" w14:textId="77777777" w:rsidTr="00E27DA7">
        <w:trPr>
          <w:jc w:val="center"/>
        </w:trPr>
        <w:tc>
          <w:tcPr>
            <w:tcW w:w="3209" w:type="dxa"/>
          </w:tcPr>
          <w:p w14:paraId="6EF29EDB" w14:textId="697CBD32" w:rsidR="00E27DA7" w:rsidRPr="00E27DA7" w:rsidRDefault="00E27DA7" w:rsidP="00E27DA7">
            <w:pPr>
              <w:spacing w:before="213"/>
              <w:rPr>
                <w:sz w:val="20"/>
                <w:szCs w:val="20"/>
              </w:rPr>
            </w:pPr>
            <w:r w:rsidRPr="00E27DA7">
              <w:rPr>
                <w:sz w:val="20"/>
              </w:rPr>
              <w:t>Accelerometer Range and Accuracy</w:t>
            </w:r>
          </w:p>
        </w:tc>
        <w:tc>
          <w:tcPr>
            <w:tcW w:w="4327" w:type="dxa"/>
          </w:tcPr>
          <w:p w14:paraId="6CC521E1" w14:textId="71731588" w:rsidR="00E27DA7" w:rsidRPr="00E27DA7" w:rsidRDefault="00E27DA7" w:rsidP="00E27DA7">
            <w:pPr>
              <w:spacing w:before="213"/>
              <w:rPr>
                <w:sz w:val="20"/>
                <w:szCs w:val="20"/>
              </w:rPr>
            </w:pPr>
            <w:r w:rsidRPr="00E27DA7">
              <w:rPr>
                <w:sz w:val="20"/>
              </w:rPr>
              <w:t>0-50 Hz ± 0.5 Hz</w:t>
            </w:r>
          </w:p>
        </w:tc>
      </w:tr>
      <w:tr w:rsidR="00E27DA7" w14:paraId="4AC35C65" w14:textId="77777777" w:rsidTr="00E27DA7">
        <w:trPr>
          <w:jc w:val="center"/>
        </w:trPr>
        <w:tc>
          <w:tcPr>
            <w:tcW w:w="3209" w:type="dxa"/>
          </w:tcPr>
          <w:p w14:paraId="780763D9" w14:textId="670DF199" w:rsidR="00E27DA7" w:rsidRPr="00E27DA7" w:rsidRDefault="00E27DA7" w:rsidP="00E27DA7">
            <w:pPr>
              <w:spacing w:before="213"/>
              <w:rPr>
                <w:sz w:val="20"/>
                <w:szCs w:val="20"/>
              </w:rPr>
            </w:pPr>
            <w:r w:rsidRPr="00E27DA7">
              <w:rPr>
                <w:sz w:val="20"/>
              </w:rPr>
              <w:t>Robot Size</w:t>
            </w:r>
          </w:p>
        </w:tc>
        <w:tc>
          <w:tcPr>
            <w:tcW w:w="4327" w:type="dxa"/>
          </w:tcPr>
          <w:p w14:paraId="4E8E78F6" w14:textId="1CFA69B4" w:rsidR="00E27DA7" w:rsidRPr="00E27DA7" w:rsidRDefault="00E27DA7" w:rsidP="00E27DA7">
            <w:pPr>
              <w:spacing w:before="213"/>
              <w:rPr>
                <w:sz w:val="20"/>
                <w:szCs w:val="20"/>
              </w:rPr>
            </w:pPr>
            <w:r w:rsidRPr="00E27DA7">
              <w:rPr>
                <w:sz w:val="20"/>
              </w:rPr>
              <w:t>0.25 m Width by 0.25 m Height</w:t>
            </w:r>
          </w:p>
        </w:tc>
      </w:tr>
      <w:tr w:rsidR="00E27DA7" w14:paraId="6B055352" w14:textId="77777777" w:rsidTr="00E27DA7">
        <w:trPr>
          <w:jc w:val="center"/>
        </w:trPr>
        <w:tc>
          <w:tcPr>
            <w:tcW w:w="3209" w:type="dxa"/>
          </w:tcPr>
          <w:p w14:paraId="43BC5F2A" w14:textId="4DB5E02D" w:rsidR="00E27DA7" w:rsidRPr="00E27DA7" w:rsidRDefault="00E27DA7" w:rsidP="00E27DA7">
            <w:pPr>
              <w:spacing w:before="213"/>
              <w:rPr>
                <w:sz w:val="20"/>
                <w:szCs w:val="20"/>
              </w:rPr>
            </w:pPr>
            <w:r w:rsidRPr="00E27DA7">
              <w:rPr>
                <w:sz w:val="20"/>
              </w:rPr>
              <w:t>Weight</w:t>
            </w:r>
          </w:p>
        </w:tc>
        <w:tc>
          <w:tcPr>
            <w:tcW w:w="4327" w:type="dxa"/>
          </w:tcPr>
          <w:p w14:paraId="2C9BAB3F" w14:textId="55660A9E" w:rsidR="00E27DA7" w:rsidRPr="00E27DA7" w:rsidRDefault="00E27DA7" w:rsidP="00E27DA7">
            <w:pPr>
              <w:spacing w:before="213"/>
              <w:rPr>
                <w:sz w:val="20"/>
                <w:szCs w:val="20"/>
              </w:rPr>
            </w:pPr>
            <w:r w:rsidRPr="00E27DA7">
              <w:rPr>
                <w:sz w:val="20"/>
              </w:rPr>
              <w:t>Total Robot Mass ≤ 1 kg</w:t>
            </w:r>
          </w:p>
        </w:tc>
      </w:tr>
      <w:tr w:rsidR="00E27DA7" w14:paraId="2A10CF7A" w14:textId="676EE5AE" w:rsidTr="00E27DA7">
        <w:trPr>
          <w:jc w:val="center"/>
        </w:trPr>
        <w:tc>
          <w:tcPr>
            <w:tcW w:w="3209" w:type="dxa"/>
          </w:tcPr>
          <w:p w14:paraId="465A5CE9" w14:textId="46B23B4C" w:rsidR="00E27DA7" w:rsidRPr="00E27DA7" w:rsidRDefault="00E27DA7" w:rsidP="00E27DA7">
            <w:pPr>
              <w:spacing w:before="213"/>
              <w:rPr>
                <w:sz w:val="20"/>
                <w:szCs w:val="20"/>
              </w:rPr>
            </w:pPr>
            <w:r w:rsidRPr="00E27DA7">
              <w:rPr>
                <w:sz w:val="20"/>
              </w:rPr>
              <w:t>Wireless Communication Distance</w:t>
            </w:r>
          </w:p>
        </w:tc>
        <w:tc>
          <w:tcPr>
            <w:tcW w:w="4327" w:type="dxa"/>
          </w:tcPr>
          <w:p w14:paraId="13AB34AF" w14:textId="3E999BAA" w:rsidR="00E27DA7" w:rsidRPr="00E27DA7" w:rsidRDefault="00E27DA7" w:rsidP="00E27DA7">
            <w:pPr>
              <w:spacing w:before="213"/>
              <w:rPr>
                <w:sz w:val="20"/>
                <w:szCs w:val="20"/>
              </w:rPr>
            </w:pPr>
            <w:r w:rsidRPr="00E27DA7">
              <w:rPr>
                <w:sz w:val="20"/>
              </w:rPr>
              <w:t>Able to send data ≥ 800 m</w:t>
            </w:r>
          </w:p>
        </w:tc>
      </w:tr>
      <w:tr w:rsidR="00E27DA7" w14:paraId="7047E498" w14:textId="77777777" w:rsidTr="00E27DA7">
        <w:trPr>
          <w:trHeight w:val="242"/>
          <w:jc w:val="center"/>
        </w:trPr>
        <w:tc>
          <w:tcPr>
            <w:tcW w:w="3209" w:type="dxa"/>
          </w:tcPr>
          <w:p w14:paraId="61F4541C" w14:textId="25F5A66C" w:rsidR="00E27DA7" w:rsidRPr="00E27DA7" w:rsidRDefault="00E27DA7" w:rsidP="00E27DA7">
            <w:pPr>
              <w:spacing w:before="213"/>
              <w:rPr>
                <w:sz w:val="20"/>
                <w:szCs w:val="20"/>
              </w:rPr>
            </w:pPr>
            <w:r w:rsidRPr="00E27DA7">
              <w:rPr>
                <w:sz w:val="20"/>
              </w:rPr>
              <w:t>Avoiding Falls</w:t>
            </w:r>
          </w:p>
        </w:tc>
        <w:tc>
          <w:tcPr>
            <w:tcW w:w="4327" w:type="dxa"/>
          </w:tcPr>
          <w:p w14:paraId="754B9960" w14:textId="41EA446D" w:rsidR="00E27DA7" w:rsidRPr="00E27DA7" w:rsidRDefault="00E27DA7" w:rsidP="00E27DA7">
            <w:pPr>
              <w:spacing w:before="213"/>
              <w:rPr>
                <w:sz w:val="20"/>
                <w:szCs w:val="20"/>
              </w:rPr>
            </w:pPr>
            <w:r w:rsidRPr="00E27DA7">
              <w:rPr>
                <w:sz w:val="20"/>
              </w:rPr>
              <w:t>Shall not fall off bridge in “sunny day” conditions</w:t>
            </w:r>
          </w:p>
        </w:tc>
      </w:tr>
    </w:tbl>
    <w:p w14:paraId="6C256CE1" w14:textId="77777777" w:rsidR="00E27DA7" w:rsidRDefault="00E27DA7" w:rsidP="00E27DA7">
      <w:pPr>
        <w:spacing w:before="213"/>
        <w:rPr>
          <w:smallCaps/>
          <w:sz w:val="20"/>
          <w:szCs w:val="20"/>
        </w:rPr>
      </w:pPr>
    </w:p>
    <w:p w14:paraId="077FC12A" w14:textId="77777777" w:rsidR="00E27DA7" w:rsidRDefault="00E27DA7">
      <w:pPr>
        <w:rPr>
          <w:smallCaps/>
          <w:sz w:val="20"/>
          <w:szCs w:val="20"/>
        </w:rPr>
      </w:pPr>
      <w:r>
        <w:rPr>
          <w:smallCaps/>
          <w:sz w:val="20"/>
          <w:szCs w:val="20"/>
        </w:rPr>
        <w:br w:type="page"/>
      </w:r>
    </w:p>
    <w:p w14:paraId="170A1D7C" w14:textId="0E01F777" w:rsidR="002D7F98" w:rsidRPr="00E27DA7" w:rsidRDefault="00167AB1" w:rsidP="00783615">
      <w:pPr>
        <w:pStyle w:val="Heading1"/>
        <w:numPr>
          <w:ilvl w:val="0"/>
          <w:numId w:val="17"/>
        </w:numPr>
        <w:tabs>
          <w:tab w:val="left" w:pos="832"/>
          <w:tab w:val="left" w:pos="833"/>
        </w:tabs>
        <w:spacing w:before="172" w:line="360" w:lineRule="auto"/>
        <w:ind w:hanging="720"/>
      </w:pPr>
      <w:r w:rsidRPr="00E27DA7">
        <w:lastRenderedPageBreak/>
        <w:t>Design Approach and Details</w:t>
      </w:r>
    </w:p>
    <w:p w14:paraId="170A1D7F" w14:textId="4A6A3657" w:rsidR="002D7F98" w:rsidRPr="00783615" w:rsidRDefault="00167AB1" w:rsidP="00E27DA7">
      <w:pPr>
        <w:pStyle w:val="Heading2"/>
        <w:numPr>
          <w:ilvl w:val="1"/>
          <w:numId w:val="18"/>
        </w:numPr>
        <w:tabs>
          <w:tab w:val="left" w:pos="832"/>
          <w:tab w:val="left" w:pos="833"/>
        </w:tabs>
        <w:spacing w:before="216" w:line="360" w:lineRule="auto"/>
        <w:rPr>
          <w:b w:val="0"/>
          <w:u w:val="none"/>
        </w:rPr>
      </w:pPr>
      <w:bookmarkStart w:id="2" w:name="_TOC_250004"/>
      <w:r w:rsidRPr="00783615">
        <w:rPr>
          <w:b w:val="0"/>
          <w:u w:val="thick"/>
        </w:rPr>
        <w:t>Design</w:t>
      </w:r>
      <w:r w:rsidRPr="00783615">
        <w:rPr>
          <w:b w:val="0"/>
          <w:spacing w:val="-6"/>
          <w:u w:val="thick"/>
        </w:rPr>
        <w:t xml:space="preserve"> </w:t>
      </w:r>
      <w:bookmarkEnd w:id="2"/>
      <w:r w:rsidRPr="00783615">
        <w:rPr>
          <w:b w:val="0"/>
          <w:u w:val="thick"/>
        </w:rPr>
        <w:t>Approach</w:t>
      </w:r>
    </w:p>
    <w:p w14:paraId="170A1D82" w14:textId="1E125726" w:rsidR="002D7F98" w:rsidRPr="00E27DA7" w:rsidRDefault="00A30DA1" w:rsidP="00A30DA1">
      <w:pPr>
        <w:pStyle w:val="BodyText"/>
        <w:spacing w:before="90" w:line="360" w:lineRule="auto"/>
        <w:ind w:left="112" w:right="141"/>
      </w:pPr>
      <w:r>
        <w:rPr>
          <w:noProof/>
        </w:rPr>
        <w:drawing>
          <wp:anchor distT="0" distB="0" distL="114300" distR="114300" simplePos="0" relativeHeight="251658242" behindDoc="0" locked="0" layoutInCell="1" allowOverlap="1" wp14:anchorId="2C34809C" wp14:editId="719CABCE">
            <wp:simplePos x="0" y="0"/>
            <wp:positionH relativeFrom="column">
              <wp:posOffset>1245870</wp:posOffset>
            </wp:positionH>
            <wp:positionV relativeFrom="paragraph">
              <wp:posOffset>910590</wp:posOffset>
            </wp:positionV>
            <wp:extent cx="3950970" cy="2971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_Diagram.png"/>
                    <pic:cNvPicPr/>
                  </pic:nvPicPr>
                  <pic:blipFill>
                    <a:blip r:embed="rId15">
                      <a:extLst>
                        <a:ext uri="{28A0092B-C50C-407E-A947-70E740481C1C}">
                          <a14:useLocalDpi xmlns:a14="http://schemas.microsoft.com/office/drawing/2010/main" val="0"/>
                        </a:ext>
                      </a:extLst>
                    </a:blip>
                    <a:stretch>
                      <a:fillRect/>
                    </a:stretch>
                  </pic:blipFill>
                  <pic:spPr>
                    <a:xfrm>
                      <a:off x="0" y="0"/>
                      <a:ext cx="3950970" cy="29718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5B37A98">
          <v:shapetype id="_x0000_t202" coordsize="21600,21600" o:spt="202" path="m,l,21600r21600,l21600,xe">
            <v:stroke joinstyle="miter"/>
            <v:path gradientshapeok="t" o:connecttype="rect"/>
          </v:shapetype>
          <v:shape id="_x0000_s3507" type="#_x0000_t202" style="position:absolute;left:0;text-align:left;margin-left:31.9pt;margin-top:318.3pt;width:444.2pt;height:21.5pt;z-index:251658240;mso-position-horizontal-relative:text;mso-position-vertical-relative:text" stroked="f">
            <v:textbox style="mso-next-textbox:#_x0000_s3507;mso-fit-shape-to-text:t" inset="0,0,0,0">
              <w:txbxContent>
                <w:p w14:paraId="4172FBC0" w14:textId="555B67AB" w:rsidR="001802D6" w:rsidRPr="00E27DA7" w:rsidRDefault="001802D6" w:rsidP="00E27DA7">
                  <w:pPr>
                    <w:pStyle w:val="Caption"/>
                    <w:jc w:val="center"/>
                    <w:rPr>
                      <w:i w:val="0"/>
                      <w:color w:val="auto"/>
                      <w:sz w:val="28"/>
                      <w:szCs w:val="24"/>
                    </w:rPr>
                  </w:pPr>
                  <w:r w:rsidRPr="00E27DA7">
                    <w:rPr>
                      <w:b/>
                      <w:i w:val="0"/>
                      <w:color w:val="auto"/>
                      <w:sz w:val="20"/>
                    </w:rPr>
                    <w:t xml:space="preserve">Figure </w:t>
                  </w:r>
                  <w:r w:rsidRPr="00E27DA7">
                    <w:rPr>
                      <w:b/>
                      <w:i w:val="0"/>
                      <w:color w:val="auto"/>
                      <w:sz w:val="20"/>
                    </w:rPr>
                    <w:fldChar w:fldCharType="begin"/>
                  </w:r>
                  <w:r w:rsidRPr="00E27DA7">
                    <w:rPr>
                      <w:b/>
                      <w:i w:val="0"/>
                      <w:color w:val="auto"/>
                      <w:sz w:val="20"/>
                    </w:rPr>
                    <w:instrText xml:space="preserve"> SEQ Figure \* ARABIC </w:instrText>
                  </w:r>
                  <w:r w:rsidRPr="00E27DA7">
                    <w:rPr>
                      <w:b/>
                      <w:i w:val="0"/>
                      <w:color w:val="auto"/>
                      <w:sz w:val="20"/>
                    </w:rPr>
                    <w:fldChar w:fldCharType="separate"/>
                  </w:r>
                  <w:r w:rsidRPr="00E27DA7">
                    <w:rPr>
                      <w:b/>
                      <w:i w:val="0"/>
                      <w:noProof/>
                      <w:color w:val="auto"/>
                      <w:sz w:val="20"/>
                    </w:rPr>
                    <w:t>2</w:t>
                  </w:r>
                  <w:r w:rsidRPr="00E27DA7">
                    <w:rPr>
                      <w:b/>
                      <w:i w:val="0"/>
                      <w:color w:val="auto"/>
                      <w:sz w:val="20"/>
                    </w:rPr>
                    <w:fldChar w:fldCharType="end"/>
                  </w:r>
                  <w:r>
                    <w:rPr>
                      <w:b/>
                      <w:i w:val="0"/>
                      <w:color w:val="auto"/>
                      <w:sz w:val="20"/>
                    </w:rPr>
                    <w:t>.</w:t>
                  </w:r>
                  <w:r w:rsidRPr="00E27DA7">
                    <w:rPr>
                      <w:i w:val="0"/>
                      <w:color w:val="auto"/>
                      <w:sz w:val="20"/>
                    </w:rPr>
                    <w:t xml:space="preserve"> Block Diagram of Robot Operation</w:t>
                  </w:r>
                </w:p>
              </w:txbxContent>
            </v:textbox>
            <w10:wrap type="topAndBottom"/>
          </v:shape>
        </w:pict>
      </w:r>
      <w:r w:rsidR="23134D1C" w:rsidRPr="00783615">
        <w:t xml:space="preserve">The Bridge Inspection Robot will utilize a </w:t>
      </w:r>
      <w:r w:rsidR="007D0EDE" w:rsidRPr="00783615">
        <w:t>permanent-magnet three-wheeled design</w:t>
      </w:r>
      <w:r w:rsidR="23134D1C" w:rsidRPr="00783615">
        <w:t xml:space="preserve"> that will permit the robot to scale bridges. Other critical components include a microcontroller, various sensors, and a wireless transceiver.</w:t>
      </w:r>
    </w:p>
    <w:p w14:paraId="6DEB6ED7" w14:textId="69284E75" w:rsidR="007B509F" w:rsidRPr="00783615" w:rsidRDefault="00167AB1" w:rsidP="00E27DA7">
      <w:pPr>
        <w:pStyle w:val="Heading2"/>
        <w:numPr>
          <w:ilvl w:val="2"/>
          <w:numId w:val="18"/>
        </w:numPr>
        <w:tabs>
          <w:tab w:val="left" w:pos="833"/>
        </w:tabs>
        <w:spacing w:line="360" w:lineRule="auto"/>
        <w:ind w:hanging="720"/>
        <w:rPr>
          <w:b w:val="0"/>
          <w:u w:val="none"/>
        </w:rPr>
      </w:pPr>
      <w:r w:rsidRPr="00783615">
        <w:rPr>
          <w:b w:val="0"/>
          <w:u w:val="none"/>
        </w:rPr>
        <w:t>Robot</w:t>
      </w:r>
      <w:r w:rsidRPr="00783615">
        <w:rPr>
          <w:b w:val="0"/>
          <w:spacing w:val="-6"/>
          <w:u w:val="none"/>
        </w:rPr>
        <w:t xml:space="preserve"> </w:t>
      </w:r>
      <w:r w:rsidRPr="00783615">
        <w:rPr>
          <w:b w:val="0"/>
          <w:u w:val="none"/>
        </w:rPr>
        <w:t>Mobility</w:t>
      </w:r>
    </w:p>
    <w:p w14:paraId="34673D63" w14:textId="77777777" w:rsidR="005F03E2" w:rsidRPr="00783615" w:rsidRDefault="23134D1C" w:rsidP="00FA63D3">
      <w:pPr>
        <w:pStyle w:val="CcList"/>
        <w:spacing w:before="240" w:after="120" w:line="360" w:lineRule="auto"/>
        <w:ind w:left="0" w:right="0" w:firstLine="0"/>
        <w:rPr>
          <w:i/>
          <w:sz w:val="24"/>
          <w:szCs w:val="24"/>
        </w:rPr>
      </w:pPr>
      <w:r w:rsidRPr="00783615">
        <w:rPr>
          <w:i/>
          <w:sz w:val="24"/>
          <w:szCs w:val="24"/>
        </w:rPr>
        <w:t>4.1.1.1 Legged Designs</w:t>
      </w:r>
    </w:p>
    <w:p w14:paraId="32D85B73" w14:textId="7F027D9D" w:rsidR="00391060" w:rsidRPr="00783615" w:rsidRDefault="74944EF1" w:rsidP="00FA63D3">
      <w:pPr>
        <w:pStyle w:val="CcList"/>
        <w:spacing w:before="240" w:after="120" w:line="360" w:lineRule="auto"/>
        <w:ind w:left="0" w:right="0" w:firstLine="0"/>
        <w:rPr>
          <w:sz w:val="24"/>
          <w:szCs w:val="24"/>
        </w:rPr>
      </w:pPr>
      <w:r w:rsidRPr="00783615">
        <w:rPr>
          <w:sz w:val="24"/>
          <w:szCs w:val="24"/>
        </w:rPr>
        <w:t xml:space="preserve">The team proposes two legged designs for the robot </w:t>
      </w:r>
      <w:r w:rsidR="00E56B87" w:rsidRPr="00783615">
        <w:rPr>
          <w:sz w:val="24"/>
          <w:szCs w:val="24"/>
        </w:rPr>
        <w:t>to</w:t>
      </w:r>
      <w:r w:rsidRPr="00783615">
        <w:rPr>
          <w:sz w:val="24"/>
          <w:szCs w:val="24"/>
        </w:rPr>
        <w:t xml:space="preserve"> traverse the bridge. The first design is</w:t>
      </w:r>
      <w:r w:rsidR="00996C7A">
        <w:rPr>
          <w:sz w:val="24"/>
          <w:szCs w:val="24"/>
        </w:rPr>
        <w:t xml:space="preserve"> shown on the left of Figure 3; </w:t>
      </w:r>
      <w:r w:rsidRPr="00783615">
        <w:rPr>
          <w:sz w:val="24"/>
          <w:szCs w:val="24"/>
        </w:rPr>
        <w:t xml:space="preserve">it features two legs attached by joints to a single rigid body. The robot will have strong electromagnets on the “foot” of each leg to attach it to the surface and servos will control the joints to move the legs. The right image of Figure 3 shows how this robot will move in a waddling fashion. The electromagnet in one leg will be engaged, allowing the robot to hold that foot in place. The magnet in the other leg will be off, and the servos in this leg will drive the leg and the body to swing forward. This magnet will turn on, the other magnet will turn off, and the process continues. This method requires a magnetic surface such as steel; it will not work effectively on concrete or wood. Future iterations may consider uses of "microspine" material, which would allow a powerful grip onto porous surfaces such as concrete [7]. </w:t>
      </w:r>
    </w:p>
    <w:p w14:paraId="77AAD1FB" w14:textId="0A88880F" w:rsidR="005F03E2" w:rsidRPr="00783615" w:rsidRDefault="23134D1C" w:rsidP="00FA63D3">
      <w:pPr>
        <w:pStyle w:val="CcList"/>
        <w:spacing w:before="240" w:after="120" w:line="360" w:lineRule="auto"/>
        <w:ind w:left="0" w:right="0" w:firstLine="0"/>
        <w:rPr>
          <w:sz w:val="24"/>
          <w:szCs w:val="24"/>
        </w:rPr>
      </w:pPr>
      <w:r w:rsidRPr="00783615">
        <w:rPr>
          <w:sz w:val="24"/>
          <w:szCs w:val="24"/>
        </w:rPr>
        <w:lastRenderedPageBreak/>
        <w:t xml:space="preserve">By controlling how much the robot swings its body forward, it can turn almost any angle which was a feature that the older design was unable to perform. However, there are several problems associated with a legged design. As this design currently is, there is no mechanism to allow the robot to left up its legs vertically. Therefore, it could not traverse up inclines or go around corners, such as from a vertical surface to a horizontal surface. The robot would also scrape its legs against the floor as it moves, which could result in damage to the robot. Moving forward through the process of swinging its legs repeatedly also leads to complicated movement controls and mechanical complications as well. </w:t>
      </w:r>
    </w:p>
    <w:p w14:paraId="72AC692F" w14:textId="77777777" w:rsidR="005F03E2" w:rsidRDefault="00AB5EE7" w:rsidP="00AB5EE7">
      <w:pPr>
        <w:pStyle w:val="CcList"/>
        <w:keepNext/>
        <w:spacing w:before="240" w:after="120" w:line="360" w:lineRule="auto"/>
        <w:ind w:left="0" w:right="0" w:firstLine="0"/>
        <w:jc w:val="center"/>
      </w:pPr>
      <w:r>
        <w:rPr>
          <w:noProof/>
          <w:lang w:eastAsia="en-US"/>
        </w:rPr>
        <w:drawing>
          <wp:inline distT="0" distB="0" distL="0" distR="0" wp14:anchorId="45810BB0" wp14:editId="5DA3E0F3">
            <wp:extent cx="6451600" cy="3138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600" cy="3138170"/>
                    </a:xfrm>
                    <a:prstGeom prst="rect">
                      <a:avLst/>
                    </a:prstGeom>
                  </pic:spPr>
                </pic:pic>
              </a:graphicData>
            </a:graphic>
          </wp:inline>
        </w:drawing>
      </w:r>
    </w:p>
    <w:p w14:paraId="4F83F580" w14:textId="1B4C37EE" w:rsidR="00AB5EE7" w:rsidRDefault="23134D1C" w:rsidP="00AB5EE7">
      <w:pPr>
        <w:pStyle w:val="Caption"/>
        <w:jc w:val="center"/>
        <w:rPr>
          <w:i w:val="0"/>
          <w:color w:val="auto"/>
          <w:sz w:val="20"/>
        </w:rPr>
      </w:pPr>
      <w:r w:rsidRPr="00AB5EE7">
        <w:rPr>
          <w:b/>
          <w:i w:val="0"/>
          <w:color w:val="auto"/>
          <w:sz w:val="20"/>
        </w:rPr>
        <w:t xml:space="preserve">Figure </w:t>
      </w:r>
      <w:r w:rsidR="00AB5EE7" w:rsidRPr="00AB5EE7">
        <w:rPr>
          <w:b/>
          <w:i w:val="0"/>
          <w:color w:val="auto"/>
          <w:sz w:val="20"/>
        </w:rPr>
        <w:fldChar w:fldCharType="begin"/>
      </w:r>
      <w:r w:rsidR="00AB5EE7" w:rsidRPr="00AB5EE7">
        <w:rPr>
          <w:b/>
          <w:i w:val="0"/>
          <w:color w:val="auto"/>
          <w:sz w:val="20"/>
        </w:rPr>
        <w:instrText xml:space="preserve"> SEQ Figure \* ARABIC </w:instrText>
      </w:r>
      <w:r w:rsidR="00AB5EE7" w:rsidRPr="00AB5EE7">
        <w:rPr>
          <w:b/>
          <w:i w:val="0"/>
          <w:color w:val="auto"/>
          <w:sz w:val="20"/>
        </w:rPr>
        <w:fldChar w:fldCharType="separate"/>
      </w:r>
      <w:r w:rsidR="00AB5EE7">
        <w:rPr>
          <w:b/>
          <w:i w:val="0"/>
          <w:noProof/>
          <w:color w:val="auto"/>
          <w:sz w:val="20"/>
        </w:rPr>
        <w:t>3</w:t>
      </w:r>
      <w:r w:rsidR="00AB5EE7" w:rsidRPr="00AB5EE7">
        <w:rPr>
          <w:b/>
          <w:i w:val="0"/>
          <w:color w:val="auto"/>
          <w:sz w:val="20"/>
        </w:rPr>
        <w:fldChar w:fldCharType="end"/>
      </w:r>
      <w:r w:rsidR="00AB5EE7" w:rsidRPr="00AB5EE7">
        <w:rPr>
          <w:b/>
          <w:i w:val="0"/>
          <w:color w:val="auto"/>
          <w:sz w:val="20"/>
        </w:rPr>
        <w:t>.</w:t>
      </w:r>
      <w:r w:rsidRPr="00AB5EE7">
        <w:rPr>
          <w:i w:val="0"/>
          <w:color w:val="auto"/>
          <w:sz w:val="20"/>
        </w:rPr>
        <w:t xml:space="preserve"> The design for a robot with legs attached by joints (left) and how this robot will move by waddling (right</w:t>
      </w:r>
      <w:r w:rsidR="00AB5EE7" w:rsidRPr="00AB5EE7">
        <w:rPr>
          <w:i w:val="0"/>
          <w:color w:val="auto"/>
          <w:sz w:val="20"/>
        </w:rPr>
        <w:t>)</w:t>
      </w:r>
    </w:p>
    <w:p w14:paraId="03D6EBE2" w14:textId="29021247" w:rsidR="005F03E2" w:rsidRPr="00AB5EE7" w:rsidRDefault="00680E8D" w:rsidP="00AB5EE7">
      <w:pPr>
        <w:pStyle w:val="Caption"/>
        <w:jc w:val="center"/>
        <w:rPr>
          <w:i w:val="0"/>
          <w:color w:val="auto"/>
          <w:sz w:val="20"/>
        </w:rPr>
      </w:pPr>
      <w:r w:rsidRPr="00783615">
        <w:rPr>
          <w:sz w:val="24"/>
          <w:szCs w:val="24"/>
        </w:rPr>
        <w:t xml:space="preserve"> </w:t>
      </w:r>
    </w:p>
    <w:p w14:paraId="6F469446" w14:textId="0E8DDC3A" w:rsidR="005F03E2" w:rsidRPr="00783615" w:rsidRDefault="23134D1C" w:rsidP="00FA63D3">
      <w:pPr>
        <w:pStyle w:val="CcList"/>
        <w:spacing w:before="240" w:after="120" w:line="360" w:lineRule="auto"/>
        <w:ind w:left="0" w:right="0" w:firstLine="0"/>
        <w:rPr>
          <w:sz w:val="24"/>
          <w:szCs w:val="24"/>
        </w:rPr>
      </w:pPr>
      <w:r w:rsidRPr="00783615">
        <w:rPr>
          <w:sz w:val="24"/>
          <w:szCs w:val="24"/>
        </w:rPr>
        <w:t xml:space="preserve">To avoid these mechanical complications, the team proposes a second legged design as shown in Figure 4. This robot has a single rigid body and the legs are attached to it without joints, and electromagnets would </w:t>
      </w:r>
      <w:r w:rsidR="00996C7A">
        <w:rPr>
          <w:sz w:val="24"/>
          <w:szCs w:val="24"/>
        </w:rPr>
        <w:t>be located in the robot’s “feet</w:t>
      </w:r>
      <w:r w:rsidRPr="00783615">
        <w:rPr>
          <w:sz w:val="24"/>
          <w:szCs w:val="24"/>
        </w:rPr>
        <w:t>”</w:t>
      </w:r>
      <w:r w:rsidR="00996C7A">
        <w:rPr>
          <w:sz w:val="24"/>
          <w:szCs w:val="24"/>
        </w:rPr>
        <w:t xml:space="preserve"> (</w:t>
      </w:r>
      <w:r w:rsidR="00996C7A" w:rsidRPr="00783615">
        <w:rPr>
          <w:sz w:val="24"/>
          <w:szCs w:val="24"/>
        </w:rPr>
        <w:t xml:space="preserve">similar to the </w:t>
      </w:r>
      <w:r w:rsidR="00532519">
        <w:rPr>
          <w:sz w:val="24"/>
          <w:szCs w:val="24"/>
        </w:rPr>
        <w:t>other</w:t>
      </w:r>
      <w:r w:rsidR="00996C7A" w:rsidRPr="00783615">
        <w:rPr>
          <w:sz w:val="24"/>
          <w:szCs w:val="24"/>
        </w:rPr>
        <w:t xml:space="preserve"> design</w:t>
      </w:r>
      <w:r w:rsidR="00996C7A">
        <w:rPr>
          <w:sz w:val="24"/>
          <w:szCs w:val="24"/>
        </w:rPr>
        <w:t>).</w:t>
      </w:r>
      <w:r w:rsidRPr="00783615">
        <w:rPr>
          <w:sz w:val="24"/>
          <w:szCs w:val="24"/>
        </w:rPr>
        <w:t xml:space="preserve"> Servos are attached in the legs of the robot. Movement would occur in a similar way to the joint-legged robot. This design solves the mechanical complications that arise w</w:t>
      </w:r>
      <w:r w:rsidR="00996C7A">
        <w:rPr>
          <w:sz w:val="24"/>
          <w:szCs w:val="24"/>
        </w:rPr>
        <w:t>hen using a joint-legged design;</w:t>
      </w:r>
      <w:r w:rsidRPr="00783615">
        <w:rPr>
          <w:sz w:val="24"/>
          <w:szCs w:val="24"/>
        </w:rPr>
        <w:t xml:space="preserve"> however</w:t>
      </w:r>
      <w:r w:rsidR="00996C7A">
        <w:rPr>
          <w:sz w:val="24"/>
          <w:szCs w:val="24"/>
        </w:rPr>
        <w:t>,</w:t>
      </w:r>
      <w:r w:rsidRPr="00783615">
        <w:rPr>
          <w:sz w:val="24"/>
          <w:szCs w:val="24"/>
        </w:rPr>
        <w:t xml:space="preserve"> this robot still has all of the other proble</w:t>
      </w:r>
      <w:r w:rsidR="00532519">
        <w:rPr>
          <w:sz w:val="24"/>
          <w:szCs w:val="24"/>
        </w:rPr>
        <w:t>ms that co</w:t>
      </w:r>
      <w:r w:rsidRPr="00783615">
        <w:rPr>
          <w:sz w:val="24"/>
          <w:szCs w:val="24"/>
        </w:rPr>
        <w:t xml:space="preserve">me with that </w:t>
      </w:r>
      <w:r w:rsidR="00532519">
        <w:rPr>
          <w:sz w:val="24"/>
          <w:szCs w:val="24"/>
        </w:rPr>
        <w:t xml:space="preserve">other </w:t>
      </w:r>
      <w:r w:rsidRPr="00783615">
        <w:rPr>
          <w:sz w:val="24"/>
          <w:szCs w:val="24"/>
        </w:rPr>
        <w:t xml:space="preserve">design.   </w:t>
      </w:r>
    </w:p>
    <w:p w14:paraId="4635945D" w14:textId="77777777" w:rsidR="00AB5EE7" w:rsidRDefault="00391060" w:rsidP="00AB5EE7">
      <w:pPr>
        <w:pStyle w:val="CcList"/>
        <w:keepNext/>
        <w:spacing w:before="240" w:after="120" w:line="360" w:lineRule="auto"/>
        <w:ind w:left="0" w:right="0" w:firstLine="0"/>
        <w:jc w:val="center"/>
      </w:pPr>
      <w:r w:rsidRPr="00783615">
        <w:rPr>
          <w:noProof/>
          <w:sz w:val="24"/>
          <w:szCs w:val="24"/>
          <w:lang w:eastAsia="en-US"/>
        </w:rPr>
        <w:lastRenderedPageBreak/>
        <w:drawing>
          <wp:inline distT="0" distB="0" distL="0" distR="0" wp14:anchorId="7A845B6A" wp14:editId="0944D131">
            <wp:extent cx="4472940" cy="2733463"/>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7184" cy="2736056"/>
                    </a:xfrm>
                    <a:prstGeom prst="rect">
                      <a:avLst/>
                    </a:prstGeom>
                  </pic:spPr>
                </pic:pic>
              </a:graphicData>
            </a:graphic>
          </wp:inline>
        </w:drawing>
      </w:r>
    </w:p>
    <w:p w14:paraId="3C462B21" w14:textId="1482CEFB" w:rsidR="00391060" w:rsidRPr="00AB5EE7" w:rsidRDefault="00AB5EE7" w:rsidP="00AB5EE7">
      <w:pPr>
        <w:pStyle w:val="Caption"/>
        <w:jc w:val="both"/>
        <w:rPr>
          <w:i w:val="0"/>
          <w:color w:val="auto"/>
          <w:sz w:val="28"/>
          <w:szCs w:val="24"/>
        </w:rPr>
      </w:pPr>
      <w:r w:rsidRPr="00AB5EE7">
        <w:rPr>
          <w:b/>
          <w:i w:val="0"/>
          <w:color w:val="auto"/>
          <w:sz w:val="20"/>
        </w:rPr>
        <w:t xml:space="preserve">Figure </w:t>
      </w:r>
      <w:r w:rsidRPr="00AB5EE7">
        <w:rPr>
          <w:b/>
          <w:i w:val="0"/>
          <w:color w:val="auto"/>
          <w:sz w:val="20"/>
        </w:rPr>
        <w:fldChar w:fldCharType="begin"/>
      </w:r>
      <w:r w:rsidRPr="00AB5EE7">
        <w:rPr>
          <w:b/>
          <w:i w:val="0"/>
          <w:color w:val="auto"/>
          <w:sz w:val="20"/>
        </w:rPr>
        <w:instrText xml:space="preserve"> SEQ Figure \* ARABIC </w:instrText>
      </w:r>
      <w:r w:rsidRPr="00AB5EE7">
        <w:rPr>
          <w:b/>
          <w:i w:val="0"/>
          <w:color w:val="auto"/>
          <w:sz w:val="20"/>
        </w:rPr>
        <w:fldChar w:fldCharType="separate"/>
      </w:r>
      <w:r>
        <w:rPr>
          <w:b/>
          <w:i w:val="0"/>
          <w:noProof/>
          <w:color w:val="auto"/>
          <w:sz w:val="20"/>
        </w:rPr>
        <w:t>4</w:t>
      </w:r>
      <w:r w:rsidRPr="00AB5EE7">
        <w:rPr>
          <w:b/>
          <w:i w:val="0"/>
          <w:color w:val="auto"/>
          <w:sz w:val="20"/>
        </w:rPr>
        <w:fldChar w:fldCharType="end"/>
      </w:r>
      <w:r w:rsidRPr="00AB5EE7">
        <w:rPr>
          <w:b/>
          <w:i w:val="0"/>
          <w:color w:val="auto"/>
          <w:sz w:val="20"/>
        </w:rPr>
        <w:t>.</w:t>
      </w:r>
      <w:r w:rsidRPr="00AB5EE7">
        <w:rPr>
          <w:i w:val="0"/>
          <w:color w:val="auto"/>
          <w:sz w:val="20"/>
        </w:rPr>
        <w:t xml:space="preserve"> Design showing the front view of the legged robot without joints (top right), a top view of this design (bottom right), and a diagram showing how this robot would move (left)</w:t>
      </w:r>
    </w:p>
    <w:p w14:paraId="7CFAFC53" w14:textId="77777777" w:rsidR="005F03E2" w:rsidRPr="00783615" w:rsidRDefault="23134D1C" w:rsidP="00FA63D3">
      <w:pPr>
        <w:pStyle w:val="CcList"/>
        <w:spacing w:line="360" w:lineRule="auto"/>
        <w:ind w:left="0" w:right="0" w:firstLine="0"/>
        <w:rPr>
          <w:i/>
          <w:sz w:val="24"/>
          <w:szCs w:val="24"/>
        </w:rPr>
      </w:pPr>
      <w:r w:rsidRPr="00783615">
        <w:rPr>
          <w:i/>
          <w:sz w:val="24"/>
          <w:szCs w:val="24"/>
        </w:rPr>
        <w:t>4.1.1.2 Two-Wheeled Design</w:t>
      </w:r>
    </w:p>
    <w:p w14:paraId="43AEE62D" w14:textId="66F88AA5" w:rsidR="005F03E2" w:rsidRPr="00783615" w:rsidRDefault="23134D1C" w:rsidP="00FA63D3">
      <w:pPr>
        <w:pStyle w:val="CcList"/>
        <w:spacing w:line="360" w:lineRule="auto"/>
        <w:ind w:left="0" w:right="0" w:firstLine="0"/>
        <w:rPr>
          <w:sz w:val="24"/>
          <w:szCs w:val="24"/>
        </w:rPr>
      </w:pPr>
      <w:r w:rsidRPr="00783615">
        <w:rPr>
          <w:sz w:val="24"/>
          <w:szCs w:val="24"/>
        </w:rPr>
        <w:t xml:space="preserve">Another viable movement mechanism for the robot is to use a two-wheeled design with a single rigid body, as shown in Figure 5. The perimeters of the wheels would be surrounded with small permanent magnets that would provide enough attraction forces between the wheels and the surface, as shown in Figure 6. </w:t>
      </w:r>
    </w:p>
    <w:p w14:paraId="5047FC42" w14:textId="77777777" w:rsidR="00AB5EE7" w:rsidRDefault="001C6FB5" w:rsidP="00AB5EE7">
      <w:pPr>
        <w:pStyle w:val="CcList"/>
        <w:keepNext/>
        <w:spacing w:line="360" w:lineRule="auto"/>
        <w:ind w:left="0" w:right="0" w:firstLine="0"/>
        <w:jc w:val="center"/>
      </w:pPr>
      <w:r w:rsidRPr="00783615">
        <w:rPr>
          <w:noProof/>
          <w:sz w:val="24"/>
          <w:szCs w:val="24"/>
          <w:lang w:eastAsia="en-US"/>
        </w:rPr>
        <w:drawing>
          <wp:inline distT="0" distB="0" distL="0" distR="0" wp14:anchorId="4FECF80B" wp14:editId="6D7165A9">
            <wp:extent cx="5219700" cy="2395928"/>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BEBA8EAE-BF5A-486C-A8C5-ECC9F3942E4B}">
                          <a14:imgProps xmlns:a14="http://schemas.microsoft.com/office/drawing/2010/main">
                            <a14:imgLayer r:embed="rId19">
                              <a14:imgEffect>
                                <a14:sharpenSoften amount="77000"/>
                              </a14:imgEffect>
                              <a14:imgEffect>
                                <a14:brightnessContrast contrast="-46000"/>
                              </a14:imgEffect>
                            </a14:imgLayer>
                          </a14:imgProps>
                        </a:ext>
                        <a:ext uri="{28A0092B-C50C-407E-A947-70E740481C1C}">
                          <a14:useLocalDpi xmlns:a14="http://schemas.microsoft.com/office/drawing/2010/main" val="0"/>
                        </a:ext>
                      </a:extLst>
                    </a:blip>
                    <a:stretch>
                      <a:fillRect/>
                    </a:stretch>
                  </pic:blipFill>
                  <pic:spPr>
                    <a:xfrm>
                      <a:off x="0" y="0"/>
                      <a:ext cx="5221360" cy="2396690"/>
                    </a:xfrm>
                    <a:prstGeom prst="rect">
                      <a:avLst/>
                    </a:prstGeom>
                    <a:effectLst>
                      <a:outerShdw blurRad="50800" dist="50800" dir="5400000" sx="1000" sy="1000" algn="ctr" rotWithShape="0">
                        <a:srgbClr val="000000">
                          <a:alpha val="43137"/>
                        </a:srgbClr>
                      </a:outerShdw>
                    </a:effectLst>
                  </pic:spPr>
                </pic:pic>
              </a:graphicData>
            </a:graphic>
          </wp:inline>
        </w:drawing>
      </w:r>
    </w:p>
    <w:p w14:paraId="06493B21" w14:textId="35AD540F" w:rsidR="001C6FB5" w:rsidRPr="000E7B88" w:rsidRDefault="00AB5EE7" w:rsidP="000E7B88">
      <w:pPr>
        <w:pStyle w:val="Caption"/>
        <w:jc w:val="both"/>
        <w:rPr>
          <w:i w:val="0"/>
          <w:color w:val="auto"/>
          <w:sz w:val="28"/>
          <w:szCs w:val="24"/>
        </w:rPr>
      </w:pPr>
      <w:r w:rsidRPr="000E7B88">
        <w:rPr>
          <w:b/>
          <w:i w:val="0"/>
          <w:color w:val="auto"/>
          <w:sz w:val="20"/>
        </w:rPr>
        <w:t xml:space="preserve">Figure </w:t>
      </w:r>
      <w:r w:rsidR="00F6630C" w:rsidRPr="000E7B88">
        <w:rPr>
          <w:b/>
          <w:i w:val="0"/>
          <w:color w:val="auto"/>
          <w:sz w:val="20"/>
        </w:rPr>
        <w:fldChar w:fldCharType="begin"/>
      </w:r>
      <w:r w:rsidR="00F6630C" w:rsidRPr="000E7B88">
        <w:rPr>
          <w:b/>
          <w:i w:val="0"/>
          <w:color w:val="auto"/>
          <w:sz w:val="20"/>
        </w:rPr>
        <w:instrText xml:space="preserve"> SEQ Figure \* ARABIC </w:instrText>
      </w:r>
      <w:r w:rsidR="00F6630C" w:rsidRPr="000E7B88">
        <w:rPr>
          <w:b/>
          <w:i w:val="0"/>
          <w:color w:val="auto"/>
          <w:sz w:val="20"/>
        </w:rPr>
        <w:fldChar w:fldCharType="separate"/>
      </w:r>
      <w:r>
        <w:rPr>
          <w:b/>
          <w:i w:val="0"/>
          <w:color w:val="auto"/>
          <w:sz w:val="20"/>
        </w:rPr>
        <w:t>5</w:t>
      </w:r>
      <w:r w:rsidR="00F6630C" w:rsidRPr="000E7B88">
        <w:rPr>
          <w:b/>
          <w:i w:val="0"/>
          <w:color w:val="auto"/>
          <w:sz w:val="20"/>
        </w:rPr>
        <w:fldChar w:fldCharType="end"/>
      </w:r>
      <w:r w:rsidRPr="000E7B88">
        <w:rPr>
          <w:b/>
          <w:i w:val="0"/>
          <w:color w:val="auto"/>
          <w:sz w:val="20"/>
        </w:rPr>
        <w:t>.</w:t>
      </w:r>
      <w:r w:rsidRPr="000E7B88">
        <w:rPr>
          <w:i w:val="0"/>
          <w:color w:val="auto"/>
          <w:sz w:val="20"/>
        </w:rPr>
        <w:t xml:space="preserve"> Diagram showing how the two-wheeled robot would move forward (left) and how the robot would rotate in place (right)</w:t>
      </w:r>
    </w:p>
    <w:p w14:paraId="503AD172" w14:textId="77777777" w:rsidR="000E7B88" w:rsidRDefault="00FF54CB" w:rsidP="000E7B88">
      <w:pPr>
        <w:pStyle w:val="CcList"/>
        <w:keepNext/>
        <w:spacing w:line="360" w:lineRule="auto"/>
        <w:ind w:left="0" w:right="0" w:firstLine="0"/>
        <w:jc w:val="center"/>
      </w:pPr>
      <w:r w:rsidRPr="00783615">
        <w:rPr>
          <w:noProof/>
          <w:sz w:val="24"/>
          <w:szCs w:val="24"/>
          <w:lang w:eastAsia="en-US"/>
        </w:rPr>
        <w:lastRenderedPageBreak/>
        <w:drawing>
          <wp:inline distT="0" distB="0" distL="0" distR="0" wp14:anchorId="6609C7AA" wp14:editId="6A2DFF1D">
            <wp:extent cx="2209800" cy="1722344"/>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2216070" cy="1727231"/>
                    </a:xfrm>
                    <a:prstGeom prst="rect">
                      <a:avLst/>
                    </a:prstGeom>
                  </pic:spPr>
                </pic:pic>
              </a:graphicData>
            </a:graphic>
          </wp:inline>
        </w:drawing>
      </w:r>
    </w:p>
    <w:p w14:paraId="510241EC" w14:textId="1D906F28" w:rsidR="00FF54CB" w:rsidRPr="000E7B88" w:rsidRDefault="000E7B88" w:rsidP="000E7B88">
      <w:pPr>
        <w:pStyle w:val="Caption"/>
        <w:jc w:val="center"/>
        <w:rPr>
          <w:i w:val="0"/>
          <w:color w:val="auto"/>
          <w:sz w:val="24"/>
          <w:szCs w:val="24"/>
        </w:rPr>
      </w:pPr>
      <w:r w:rsidRPr="000E7B88">
        <w:rPr>
          <w:b/>
          <w:i w:val="0"/>
          <w:color w:val="auto"/>
          <w:sz w:val="20"/>
        </w:rPr>
        <w:t xml:space="preserve">Figure </w:t>
      </w:r>
      <w:r w:rsidRPr="000E7B88">
        <w:rPr>
          <w:b/>
          <w:i w:val="0"/>
          <w:color w:val="auto"/>
          <w:sz w:val="20"/>
        </w:rPr>
        <w:fldChar w:fldCharType="begin"/>
      </w:r>
      <w:r w:rsidRPr="000E7B88">
        <w:rPr>
          <w:b/>
          <w:i w:val="0"/>
          <w:color w:val="auto"/>
          <w:sz w:val="20"/>
        </w:rPr>
        <w:instrText xml:space="preserve"> SEQ Figure \* ARABIC </w:instrText>
      </w:r>
      <w:r w:rsidRPr="000E7B88">
        <w:rPr>
          <w:b/>
          <w:i w:val="0"/>
          <w:color w:val="auto"/>
          <w:sz w:val="20"/>
        </w:rPr>
        <w:fldChar w:fldCharType="separate"/>
      </w:r>
      <w:r w:rsidRPr="000E7B88">
        <w:rPr>
          <w:b/>
          <w:i w:val="0"/>
          <w:noProof/>
          <w:color w:val="auto"/>
          <w:sz w:val="20"/>
        </w:rPr>
        <w:t>6</w:t>
      </w:r>
      <w:r w:rsidRPr="000E7B88">
        <w:rPr>
          <w:b/>
          <w:i w:val="0"/>
          <w:color w:val="auto"/>
          <w:sz w:val="20"/>
        </w:rPr>
        <w:fldChar w:fldCharType="end"/>
      </w:r>
      <w:r w:rsidRPr="000E7B88">
        <w:rPr>
          <w:b/>
          <w:i w:val="0"/>
          <w:color w:val="auto"/>
          <w:sz w:val="20"/>
        </w:rPr>
        <w:t>.</w:t>
      </w:r>
      <w:r w:rsidRPr="000E7B88">
        <w:rPr>
          <w:i w:val="0"/>
          <w:color w:val="auto"/>
          <w:sz w:val="20"/>
        </w:rPr>
        <w:t xml:space="preserve"> The placements of the permanent magnets on a wheel of the robot</w:t>
      </w:r>
    </w:p>
    <w:p w14:paraId="15FD781B" w14:textId="77777777" w:rsidR="00532519" w:rsidRDefault="23134D1C" w:rsidP="00FA63D3">
      <w:pPr>
        <w:pStyle w:val="CcList"/>
        <w:spacing w:line="360" w:lineRule="auto"/>
        <w:ind w:left="0" w:right="0" w:firstLine="0"/>
        <w:rPr>
          <w:sz w:val="24"/>
          <w:szCs w:val="24"/>
        </w:rPr>
      </w:pPr>
      <w:r w:rsidRPr="00783615">
        <w:rPr>
          <w:sz w:val="24"/>
          <w:szCs w:val="24"/>
        </w:rPr>
        <w:t>A wheeled design offers many positives, such as simple movement controls, fast traversal of linear paths, less power consumption compared to a legged design, the ability to rotate in place, and traversal of inclines.</w:t>
      </w:r>
    </w:p>
    <w:p w14:paraId="33077D04" w14:textId="1870B76B" w:rsidR="00F232A9" w:rsidRPr="00783615" w:rsidRDefault="00532519" w:rsidP="00FA63D3">
      <w:pPr>
        <w:pStyle w:val="CcList"/>
        <w:spacing w:line="360" w:lineRule="auto"/>
        <w:ind w:left="0" w:right="0" w:firstLine="0"/>
        <w:rPr>
          <w:sz w:val="24"/>
          <w:szCs w:val="24"/>
        </w:rPr>
      </w:pPr>
      <w:r>
        <w:rPr>
          <w:sz w:val="24"/>
          <w:szCs w:val="24"/>
        </w:rPr>
        <w:t>Yet</w:t>
      </w:r>
      <w:r w:rsidR="74944EF1" w:rsidRPr="00783615">
        <w:rPr>
          <w:sz w:val="24"/>
          <w:szCs w:val="24"/>
        </w:rPr>
        <w:t xml:space="preserve"> there are some problems that arise with this design as well. When this robot traverse</w:t>
      </w:r>
      <w:r>
        <w:rPr>
          <w:sz w:val="24"/>
          <w:szCs w:val="24"/>
        </w:rPr>
        <w:t>s inclines, its body will</w:t>
      </w:r>
      <w:r w:rsidR="74944EF1" w:rsidRPr="00783615">
        <w:rPr>
          <w:sz w:val="24"/>
          <w:szCs w:val="24"/>
        </w:rPr>
        <w:t xml:space="preserve"> not stay parallel to the surface it is on – instead, the body would stay horizontal. </w:t>
      </w:r>
      <w:r>
        <w:rPr>
          <w:sz w:val="24"/>
          <w:szCs w:val="24"/>
        </w:rPr>
        <w:t xml:space="preserve">If the robot’s body is not parallel to the surface below it, then the accelerometer will not be flush against the surface. </w:t>
      </w:r>
      <w:r w:rsidR="74944EF1" w:rsidRPr="00783615">
        <w:rPr>
          <w:sz w:val="24"/>
          <w:szCs w:val="24"/>
        </w:rPr>
        <w:t>Therefore, an additional system would need to be designed to ensure that the accelerometer is deployed properly. However, the biggest problem this design poses would be the process of actually moving the robot forward. When the motors for t</w:t>
      </w:r>
      <w:r>
        <w:rPr>
          <w:sz w:val="24"/>
          <w:szCs w:val="24"/>
        </w:rPr>
        <w:t xml:space="preserve">he wheels are driven, the light </w:t>
      </w:r>
      <w:r w:rsidR="74944EF1" w:rsidRPr="00783615">
        <w:rPr>
          <w:sz w:val="24"/>
          <w:szCs w:val="24"/>
        </w:rPr>
        <w:t>weight of the body compared to the weight of the wheels plus the attractive forces of the magnets would result in the body rotating in place instead of the wheels rotating. One way to overcome this problem would be to make the</w:t>
      </w:r>
      <w:r>
        <w:rPr>
          <w:sz w:val="24"/>
          <w:szCs w:val="24"/>
        </w:rPr>
        <w:t xml:space="preserve"> body heavier, but this would needlessly add</w:t>
      </w:r>
      <w:r w:rsidR="74944EF1" w:rsidRPr="00783615">
        <w:rPr>
          <w:sz w:val="24"/>
          <w:szCs w:val="24"/>
        </w:rPr>
        <w:t xml:space="preserve"> weight</w:t>
      </w:r>
      <w:r>
        <w:rPr>
          <w:sz w:val="24"/>
          <w:szCs w:val="24"/>
        </w:rPr>
        <w:t xml:space="preserve"> to the</w:t>
      </w:r>
      <w:r w:rsidR="74944EF1" w:rsidRPr="00783615">
        <w:rPr>
          <w:sz w:val="24"/>
          <w:szCs w:val="24"/>
        </w:rPr>
        <w:t xml:space="preserve"> </w:t>
      </w:r>
      <w:r>
        <w:rPr>
          <w:sz w:val="24"/>
          <w:szCs w:val="24"/>
        </w:rPr>
        <w:t>robot, which</w:t>
      </w:r>
      <w:r w:rsidR="74944EF1" w:rsidRPr="00783615">
        <w:rPr>
          <w:sz w:val="24"/>
          <w:szCs w:val="24"/>
        </w:rPr>
        <w:t xml:space="preserve"> opposes th</w:t>
      </w:r>
      <w:r w:rsidR="00F232A9" w:rsidRPr="00783615">
        <w:rPr>
          <w:sz w:val="24"/>
          <w:szCs w:val="24"/>
        </w:rPr>
        <w:t>e team’s design considerations.</w:t>
      </w:r>
    </w:p>
    <w:p w14:paraId="4E58C2EC" w14:textId="77777777" w:rsidR="00F232A9" w:rsidRPr="00783615" w:rsidRDefault="00F232A9" w:rsidP="00FA63D3">
      <w:pPr>
        <w:pStyle w:val="CcList"/>
        <w:spacing w:line="360" w:lineRule="auto"/>
        <w:ind w:left="0" w:right="0" w:firstLine="0"/>
        <w:rPr>
          <w:sz w:val="24"/>
          <w:szCs w:val="24"/>
        </w:rPr>
      </w:pPr>
    </w:p>
    <w:p w14:paraId="38054F8F" w14:textId="77777777" w:rsidR="005F03E2" w:rsidRPr="00783615" w:rsidRDefault="23134D1C" w:rsidP="00FA63D3">
      <w:pPr>
        <w:pStyle w:val="CcList"/>
        <w:spacing w:line="360" w:lineRule="auto"/>
        <w:ind w:left="0" w:right="0" w:firstLine="0"/>
        <w:rPr>
          <w:i/>
          <w:sz w:val="24"/>
          <w:szCs w:val="24"/>
        </w:rPr>
      </w:pPr>
      <w:r w:rsidRPr="00783615">
        <w:rPr>
          <w:i/>
          <w:sz w:val="24"/>
          <w:szCs w:val="24"/>
        </w:rPr>
        <w:t>4.1.1.3 Three-Wheeled Design</w:t>
      </w:r>
    </w:p>
    <w:p w14:paraId="3BA48E3D" w14:textId="600B06DA" w:rsidR="00F14411" w:rsidRPr="00783615" w:rsidRDefault="23134D1C" w:rsidP="00FA63D3">
      <w:pPr>
        <w:pStyle w:val="CcList"/>
        <w:spacing w:line="360" w:lineRule="auto"/>
        <w:ind w:left="0" w:right="0" w:firstLine="0"/>
        <w:rPr>
          <w:sz w:val="24"/>
          <w:szCs w:val="24"/>
        </w:rPr>
      </w:pPr>
      <w:r w:rsidRPr="00783615">
        <w:rPr>
          <w:sz w:val="24"/>
          <w:szCs w:val="24"/>
        </w:rPr>
        <w:t xml:space="preserve">Another solution to the movement problem posed by the previous design is to simply add another wheel. This design as shown in Figure 7 features a single rigid body with two motorized wheels at the front and a either a caster wheel or ball bearing at the back. Permanent magnets would surround the two motorized wheels. Permanent magnets will also surround the caster wheel if it used, and if the ball bearing is used then a strong permanent magnet would be placed above the ball bearing and the magnetic forces would essentially pierce through it. </w:t>
      </w:r>
    </w:p>
    <w:p w14:paraId="7B951946" w14:textId="77777777" w:rsidR="00F14411" w:rsidRDefault="00F14411" w:rsidP="00232C21">
      <w:pPr>
        <w:pStyle w:val="CcList"/>
        <w:keepNext/>
        <w:spacing w:line="360" w:lineRule="auto"/>
        <w:ind w:left="0" w:right="0" w:firstLine="0"/>
        <w:jc w:val="center"/>
      </w:pPr>
      <w:r w:rsidRPr="00783615">
        <w:rPr>
          <w:noProof/>
          <w:sz w:val="24"/>
          <w:szCs w:val="24"/>
          <w:lang w:eastAsia="en-US"/>
        </w:rPr>
        <w:lastRenderedPageBreak/>
        <w:drawing>
          <wp:inline distT="0" distB="0" distL="0" distR="0" wp14:anchorId="684FC005" wp14:editId="05B3C0AE">
            <wp:extent cx="5052060" cy="252603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2060" cy="2526030"/>
                    </a:xfrm>
                    <a:prstGeom prst="rect">
                      <a:avLst/>
                    </a:prstGeom>
                  </pic:spPr>
                </pic:pic>
              </a:graphicData>
            </a:graphic>
          </wp:inline>
        </w:drawing>
      </w:r>
    </w:p>
    <w:p w14:paraId="3C5773F2" w14:textId="07F00EFC" w:rsidR="00F14411" w:rsidRPr="00783615" w:rsidRDefault="23134D1C" w:rsidP="00232C21">
      <w:pPr>
        <w:pStyle w:val="Caption"/>
        <w:jc w:val="center"/>
        <w:rPr>
          <w:sz w:val="24"/>
          <w:szCs w:val="24"/>
        </w:rPr>
      </w:pPr>
      <w:r w:rsidRPr="00232C21">
        <w:rPr>
          <w:b/>
          <w:i w:val="0"/>
          <w:color w:val="auto"/>
          <w:sz w:val="20"/>
        </w:rPr>
        <w:t xml:space="preserve">Figure </w:t>
      </w:r>
      <w:r w:rsidR="00232C21" w:rsidRPr="00232C21">
        <w:rPr>
          <w:b/>
          <w:i w:val="0"/>
          <w:color w:val="auto"/>
          <w:sz w:val="20"/>
        </w:rPr>
        <w:fldChar w:fldCharType="begin"/>
      </w:r>
      <w:r w:rsidR="00232C21" w:rsidRPr="00232C21">
        <w:rPr>
          <w:b/>
          <w:i w:val="0"/>
          <w:color w:val="auto"/>
          <w:sz w:val="20"/>
        </w:rPr>
        <w:instrText xml:space="preserve"> SEQ Figure \* ARABIC </w:instrText>
      </w:r>
      <w:r w:rsidR="00232C21" w:rsidRPr="00232C21">
        <w:rPr>
          <w:b/>
          <w:i w:val="0"/>
          <w:color w:val="auto"/>
          <w:sz w:val="20"/>
        </w:rPr>
        <w:fldChar w:fldCharType="separate"/>
      </w:r>
      <w:r w:rsidR="002B3144">
        <w:rPr>
          <w:b/>
          <w:i w:val="0"/>
          <w:noProof/>
          <w:color w:val="auto"/>
          <w:sz w:val="20"/>
        </w:rPr>
        <w:t>7</w:t>
      </w:r>
      <w:r w:rsidR="00232C21" w:rsidRPr="00232C21">
        <w:rPr>
          <w:b/>
          <w:i w:val="0"/>
          <w:color w:val="auto"/>
          <w:sz w:val="20"/>
        </w:rPr>
        <w:fldChar w:fldCharType="end"/>
      </w:r>
      <w:r w:rsidR="00232C21" w:rsidRPr="00232C21">
        <w:rPr>
          <w:b/>
          <w:i w:val="0"/>
          <w:color w:val="auto"/>
          <w:sz w:val="20"/>
        </w:rPr>
        <w:t>.</w:t>
      </w:r>
      <w:r w:rsidRPr="00232C21">
        <w:rPr>
          <w:i w:val="0"/>
          <w:color w:val="auto"/>
          <w:sz w:val="20"/>
        </w:rPr>
        <w:t xml:space="preserve"> The design for a three-wheeled robot, with either a caster wheel or ball bearing in the back</w:t>
      </w:r>
    </w:p>
    <w:p w14:paraId="1E7773D1" w14:textId="04DABD08" w:rsidR="00F14411" w:rsidRPr="00783615" w:rsidRDefault="23134D1C" w:rsidP="00FA63D3">
      <w:pPr>
        <w:pStyle w:val="CcList"/>
        <w:spacing w:line="360" w:lineRule="auto"/>
        <w:ind w:left="0" w:right="0" w:firstLine="0"/>
        <w:rPr>
          <w:sz w:val="24"/>
          <w:szCs w:val="24"/>
        </w:rPr>
      </w:pPr>
      <w:r w:rsidRPr="00783615">
        <w:rPr>
          <w:sz w:val="24"/>
          <w:szCs w:val="24"/>
        </w:rPr>
        <w:t>By having a longer body and a magnetized wheel in the back, when the motors are driven there is no longer enough torque for the whole body to flip over, and the wheels will rotate instead. This design would also retain all the positive characteristics of the two-wheeled design as well. However, implementing a caster wheel or ball bearing into the design would be mechanically complicated, and nobody on the team has the experience to implement that aspect of this design. The team would require the help of a Mechanical Engineer for this part of the project.</w:t>
      </w:r>
    </w:p>
    <w:p w14:paraId="3EC9EF40" w14:textId="1EEA11C5" w:rsidR="005F03E2" w:rsidRPr="00783615" w:rsidRDefault="23134D1C" w:rsidP="00FA63D3">
      <w:pPr>
        <w:pStyle w:val="CcList"/>
        <w:spacing w:line="360" w:lineRule="auto"/>
        <w:ind w:left="0" w:right="0" w:firstLine="0"/>
        <w:rPr>
          <w:sz w:val="24"/>
          <w:szCs w:val="24"/>
        </w:rPr>
      </w:pPr>
      <w:r w:rsidRPr="00783615">
        <w:rPr>
          <w:sz w:val="24"/>
          <w:szCs w:val="24"/>
        </w:rPr>
        <w:t xml:space="preserve">To ensure that this design could traverse corners, the team would also need </w:t>
      </w:r>
      <w:r w:rsidR="00532519">
        <w:rPr>
          <w:sz w:val="24"/>
          <w:szCs w:val="24"/>
        </w:rPr>
        <w:t>carefully</w:t>
      </w:r>
      <w:r w:rsidRPr="00783615">
        <w:rPr>
          <w:sz w:val="24"/>
          <w:szCs w:val="24"/>
        </w:rPr>
        <w:t xml:space="preserve"> design the robot so that the rigid body </w:t>
      </w:r>
      <w:r w:rsidR="00532519">
        <w:rPr>
          <w:sz w:val="24"/>
          <w:szCs w:val="24"/>
        </w:rPr>
        <w:t>is</w:t>
      </w:r>
      <w:r w:rsidRPr="00783615">
        <w:rPr>
          <w:sz w:val="24"/>
          <w:szCs w:val="24"/>
        </w:rPr>
        <w:t xml:space="preserve"> raised around the two front wheels</w:t>
      </w:r>
      <w:r w:rsidR="00532519">
        <w:rPr>
          <w:sz w:val="24"/>
          <w:szCs w:val="24"/>
        </w:rPr>
        <w:t>,</w:t>
      </w:r>
      <w:r w:rsidRPr="00783615">
        <w:rPr>
          <w:sz w:val="24"/>
          <w:szCs w:val="24"/>
        </w:rPr>
        <w:t xml:space="preserve"> so that it will not hit or scrape the surface </w:t>
      </w:r>
      <w:r w:rsidR="00532519">
        <w:rPr>
          <w:sz w:val="24"/>
          <w:szCs w:val="24"/>
        </w:rPr>
        <w:t>while</w:t>
      </w:r>
      <w:r w:rsidRPr="00783615">
        <w:rPr>
          <w:sz w:val="24"/>
          <w:szCs w:val="24"/>
        </w:rPr>
        <w:t xml:space="preserve"> it is rounding a corner.</w:t>
      </w:r>
    </w:p>
    <w:p w14:paraId="18497DC8" w14:textId="77777777" w:rsidR="00F232A9" w:rsidRPr="00783615" w:rsidRDefault="00F232A9" w:rsidP="00FA63D3">
      <w:pPr>
        <w:pStyle w:val="CcList"/>
        <w:spacing w:line="360" w:lineRule="auto"/>
        <w:ind w:left="0" w:right="0" w:firstLine="0"/>
        <w:rPr>
          <w:sz w:val="24"/>
          <w:szCs w:val="24"/>
        </w:rPr>
      </w:pPr>
    </w:p>
    <w:p w14:paraId="63EC3CF8" w14:textId="77777777" w:rsidR="005F03E2" w:rsidRPr="00783615" w:rsidRDefault="23134D1C" w:rsidP="00FA63D3">
      <w:pPr>
        <w:pStyle w:val="CcList"/>
        <w:spacing w:line="360" w:lineRule="auto"/>
        <w:ind w:left="0" w:right="0" w:firstLine="0"/>
        <w:rPr>
          <w:i/>
          <w:sz w:val="24"/>
          <w:szCs w:val="24"/>
        </w:rPr>
      </w:pPr>
      <w:r w:rsidRPr="00783615">
        <w:rPr>
          <w:i/>
          <w:sz w:val="24"/>
          <w:szCs w:val="24"/>
        </w:rPr>
        <w:t>4.1.1.4 Four-Wheeled Design</w:t>
      </w:r>
    </w:p>
    <w:p w14:paraId="2D348974" w14:textId="764FE5C2" w:rsidR="00F14411" w:rsidRPr="00783615" w:rsidRDefault="23134D1C" w:rsidP="00FA63D3">
      <w:pPr>
        <w:pStyle w:val="CcList"/>
        <w:spacing w:line="360" w:lineRule="auto"/>
        <w:ind w:left="0" w:right="0" w:firstLine="0"/>
        <w:rPr>
          <w:sz w:val="24"/>
          <w:szCs w:val="24"/>
        </w:rPr>
      </w:pPr>
      <w:r w:rsidRPr="00783615">
        <w:rPr>
          <w:sz w:val="24"/>
          <w:szCs w:val="24"/>
        </w:rPr>
        <w:t>The team also considered a design with four motorized wheels and a rigid body shown in Figure 8. This design would also involve surrounding each wheel with permanent magnets.</w:t>
      </w:r>
    </w:p>
    <w:p w14:paraId="62998320" w14:textId="77777777" w:rsidR="003753DA" w:rsidRDefault="00F14411" w:rsidP="003753DA">
      <w:pPr>
        <w:pStyle w:val="CcList"/>
        <w:keepNext/>
        <w:spacing w:line="360" w:lineRule="auto"/>
        <w:ind w:left="0" w:right="0" w:firstLine="0"/>
        <w:jc w:val="center"/>
      </w:pPr>
      <w:r w:rsidRPr="00783615">
        <w:rPr>
          <w:noProof/>
          <w:sz w:val="24"/>
          <w:szCs w:val="24"/>
          <w:lang w:eastAsia="en-US"/>
        </w:rPr>
        <w:drawing>
          <wp:inline distT="0" distB="0" distL="0" distR="0" wp14:anchorId="541C6B1E" wp14:editId="3A136D19">
            <wp:extent cx="3939540" cy="2101088"/>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4431" cy="2103697"/>
                    </a:xfrm>
                    <a:prstGeom prst="rect">
                      <a:avLst/>
                    </a:prstGeom>
                  </pic:spPr>
                </pic:pic>
              </a:graphicData>
            </a:graphic>
          </wp:inline>
        </w:drawing>
      </w:r>
    </w:p>
    <w:p w14:paraId="5FC8A6A1" w14:textId="54FA06DA" w:rsidR="00F14411" w:rsidRPr="003753DA" w:rsidRDefault="003753DA" w:rsidP="003753DA">
      <w:pPr>
        <w:pStyle w:val="Caption"/>
        <w:jc w:val="center"/>
        <w:rPr>
          <w:i w:val="0"/>
          <w:color w:val="auto"/>
          <w:sz w:val="28"/>
          <w:szCs w:val="24"/>
        </w:rPr>
      </w:pPr>
      <w:r w:rsidRPr="003753DA">
        <w:rPr>
          <w:b/>
          <w:i w:val="0"/>
          <w:color w:val="auto"/>
          <w:sz w:val="20"/>
        </w:rPr>
        <w:t xml:space="preserve">Figure </w:t>
      </w:r>
      <w:r w:rsidRPr="003753DA">
        <w:rPr>
          <w:b/>
          <w:i w:val="0"/>
          <w:color w:val="auto"/>
          <w:sz w:val="20"/>
        </w:rPr>
        <w:fldChar w:fldCharType="begin"/>
      </w:r>
      <w:r w:rsidRPr="003753DA">
        <w:rPr>
          <w:b/>
          <w:i w:val="0"/>
          <w:color w:val="auto"/>
          <w:sz w:val="20"/>
        </w:rPr>
        <w:instrText xml:space="preserve"> SEQ Figure \* ARABIC </w:instrText>
      </w:r>
      <w:r w:rsidRPr="003753DA">
        <w:rPr>
          <w:b/>
          <w:i w:val="0"/>
          <w:color w:val="auto"/>
          <w:sz w:val="20"/>
        </w:rPr>
        <w:fldChar w:fldCharType="separate"/>
      </w:r>
      <w:r w:rsidR="002B3144">
        <w:rPr>
          <w:b/>
          <w:i w:val="0"/>
          <w:noProof/>
          <w:color w:val="auto"/>
          <w:sz w:val="20"/>
        </w:rPr>
        <w:t>8</w:t>
      </w:r>
      <w:r w:rsidRPr="003753DA">
        <w:rPr>
          <w:b/>
          <w:i w:val="0"/>
          <w:color w:val="auto"/>
          <w:sz w:val="20"/>
        </w:rPr>
        <w:fldChar w:fldCharType="end"/>
      </w:r>
      <w:r w:rsidRPr="003753DA">
        <w:rPr>
          <w:b/>
          <w:i w:val="0"/>
          <w:color w:val="auto"/>
          <w:sz w:val="20"/>
        </w:rPr>
        <w:t>.</w:t>
      </w:r>
      <w:r w:rsidRPr="003753DA">
        <w:rPr>
          <w:i w:val="0"/>
          <w:color w:val="auto"/>
          <w:sz w:val="20"/>
        </w:rPr>
        <w:t xml:space="preserve"> A four-wheeled robot with a rigid body</w:t>
      </w:r>
    </w:p>
    <w:p w14:paraId="78EBE44F" w14:textId="59DB6851" w:rsidR="005F03E2" w:rsidRPr="00783615" w:rsidRDefault="23134D1C" w:rsidP="00FA63D3">
      <w:pPr>
        <w:pStyle w:val="CcList"/>
        <w:spacing w:line="360" w:lineRule="auto"/>
        <w:ind w:left="0" w:right="0" w:firstLine="0"/>
        <w:rPr>
          <w:sz w:val="24"/>
          <w:szCs w:val="24"/>
        </w:rPr>
      </w:pPr>
      <w:r w:rsidRPr="00783615">
        <w:rPr>
          <w:sz w:val="24"/>
          <w:szCs w:val="24"/>
        </w:rPr>
        <w:lastRenderedPageBreak/>
        <w:t xml:space="preserve">This robot would also have simple movement controls, traverse paths quickly, and climb inclines. Compared to the original flexure-based four-wheeled robot, this design would have thinner wheels, resulting in it having a smaller form factor. This robot would also be more stable compared to the two- and three-wheeled designs. However, this design may encounter the same problem as the old four-wheeled design in that it may have trouble turning. The magnetic forces keeping the robot attached along with a wide wheel width may not allow enough slippage for the robot to turn. The team would need to find the correct balance to allow for mobility while ensuring that the robot would stay attached to the surface. The extra motors needed to drive this robot would also add more weight and power consumption compared to the other wheeled designs. </w:t>
      </w:r>
    </w:p>
    <w:p w14:paraId="0527E0DF" w14:textId="59DB6851" w:rsidR="00C11F84" w:rsidRPr="00783615" w:rsidRDefault="00C11F84" w:rsidP="00FA63D3">
      <w:pPr>
        <w:pStyle w:val="CcList"/>
        <w:spacing w:line="360" w:lineRule="auto"/>
        <w:ind w:left="0" w:right="0" w:firstLine="0"/>
        <w:rPr>
          <w:sz w:val="24"/>
          <w:szCs w:val="24"/>
        </w:rPr>
      </w:pPr>
    </w:p>
    <w:p w14:paraId="4527F506" w14:textId="16469DC7" w:rsidR="0080564C" w:rsidRPr="00783615" w:rsidRDefault="23134D1C" w:rsidP="00FA63D3">
      <w:pPr>
        <w:pStyle w:val="CcList"/>
        <w:spacing w:line="360" w:lineRule="auto"/>
        <w:ind w:left="0" w:right="0" w:firstLine="0"/>
        <w:rPr>
          <w:i/>
          <w:sz w:val="24"/>
          <w:szCs w:val="24"/>
        </w:rPr>
      </w:pPr>
      <w:r w:rsidRPr="00783615">
        <w:rPr>
          <w:i/>
          <w:sz w:val="24"/>
          <w:szCs w:val="24"/>
        </w:rPr>
        <w:t>4.1.1.5 Mobility Choice</w:t>
      </w:r>
    </w:p>
    <w:p w14:paraId="492E55D8" w14:textId="6D1AC0A5" w:rsidR="00607F33" w:rsidRDefault="23134D1C" w:rsidP="003753DA">
      <w:pPr>
        <w:pStyle w:val="CcList"/>
        <w:spacing w:line="360" w:lineRule="auto"/>
        <w:ind w:left="0" w:right="0" w:firstLine="0"/>
        <w:rPr>
          <w:sz w:val="24"/>
          <w:szCs w:val="24"/>
        </w:rPr>
      </w:pPr>
      <w:r w:rsidRPr="00783615">
        <w:rPr>
          <w:sz w:val="24"/>
          <w:szCs w:val="24"/>
        </w:rPr>
        <w:t xml:space="preserve">The team has decided </w:t>
      </w:r>
      <w:r w:rsidR="00532519">
        <w:rPr>
          <w:sz w:val="24"/>
          <w:szCs w:val="24"/>
        </w:rPr>
        <w:t>upon</w:t>
      </w:r>
      <w:r w:rsidRPr="00783615">
        <w:rPr>
          <w:sz w:val="24"/>
          <w:szCs w:val="24"/>
        </w:rPr>
        <w:t xml:space="preserve"> the three-wheeled design as the choice for the robot’s mobility. Not only does this robot overcome the forward movements that the two-wheeled robot encountered, but it retains all the pros of that design as well. Also, this design trumps the four-wheeled robot in terms of its mobility and lower weight and power consumption.</w:t>
      </w:r>
    </w:p>
    <w:p w14:paraId="6876D39B" w14:textId="77777777" w:rsidR="003753DA" w:rsidRPr="003753DA" w:rsidRDefault="003753DA" w:rsidP="003753DA">
      <w:pPr>
        <w:pStyle w:val="CcList"/>
        <w:spacing w:line="360" w:lineRule="auto"/>
        <w:ind w:left="0" w:right="0" w:firstLine="0"/>
        <w:rPr>
          <w:sz w:val="24"/>
          <w:szCs w:val="24"/>
        </w:rPr>
      </w:pPr>
    </w:p>
    <w:p w14:paraId="59A7D628" w14:textId="3D5ED3F1" w:rsidR="00F77A99" w:rsidRPr="003753DA" w:rsidRDefault="00E061B6" w:rsidP="00783615">
      <w:pPr>
        <w:pStyle w:val="Heading2"/>
        <w:numPr>
          <w:ilvl w:val="2"/>
          <w:numId w:val="18"/>
        </w:numPr>
        <w:tabs>
          <w:tab w:val="left" w:pos="833"/>
        </w:tabs>
        <w:spacing w:line="360" w:lineRule="auto"/>
        <w:ind w:hanging="720"/>
        <w:rPr>
          <w:b w:val="0"/>
          <w:u w:val="none"/>
        </w:rPr>
      </w:pPr>
      <w:r w:rsidRPr="00783615">
        <w:rPr>
          <w:b w:val="0"/>
          <w:u w:val="none"/>
        </w:rPr>
        <w:t>Motor Selection</w:t>
      </w:r>
    </w:p>
    <w:p w14:paraId="6EE146E3" w14:textId="05F6370B" w:rsidR="00607F33" w:rsidRPr="00607F33" w:rsidRDefault="00BE4890" w:rsidP="00607F33">
      <w:pPr>
        <w:pStyle w:val="CcList"/>
        <w:spacing w:line="360" w:lineRule="auto"/>
        <w:ind w:left="0" w:right="0" w:firstLine="0"/>
        <w:rPr>
          <w:sz w:val="24"/>
          <w:szCs w:val="24"/>
        </w:rPr>
      </w:pPr>
      <w:r w:rsidRPr="00783615">
        <w:rPr>
          <w:sz w:val="24"/>
          <w:szCs w:val="24"/>
        </w:rPr>
        <w:t xml:space="preserve">In the chosen three-wheeled design, </w:t>
      </w:r>
      <w:r w:rsidR="00520C32" w:rsidRPr="00783615">
        <w:rPr>
          <w:sz w:val="24"/>
          <w:szCs w:val="24"/>
        </w:rPr>
        <w:t>one</w:t>
      </w:r>
      <w:r w:rsidRPr="00783615">
        <w:rPr>
          <w:sz w:val="24"/>
          <w:szCs w:val="24"/>
        </w:rPr>
        <w:t xml:space="preserve"> </w:t>
      </w:r>
      <w:r w:rsidR="00520C32" w:rsidRPr="00783615">
        <w:rPr>
          <w:sz w:val="24"/>
          <w:szCs w:val="24"/>
        </w:rPr>
        <w:t>motor</w:t>
      </w:r>
      <w:r w:rsidRPr="00783615">
        <w:rPr>
          <w:sz w:val="24"/>
          <w:szCs w:val="24"/>
        </w:rPr>
        <w:t xml:space="preserve"> will </w:t>
      </w:r>
      <w:r w:rsidR="00520C32" w:rsidRPr="00783615">
        <w:rPr>
          <w:sz w:val="24"/>
          <w:szCs w:val="24"/>
        </w:rPr>
        <w:t>drive each of</w:t>
      </w:r>
      <w:r w:rsidRPr="00783615">
        <w:rPr>
          <w:sz w:val="24"/>
          <w:szCs w:val="24"/>
        </w:rPr>
        <w:t xml:space="preserve"> the </w:t>
      </w:r>
      <w:r w:rsidR="00520C32" w:rsidRPr="00783615">
        <w:rPr>
          <w:sz w:val="24"/>
          <w:szCs w:val="24"/>
        </w:rPr>
        <w:t>front two wheels. T</w:t>
      </w:r>
      <w:r w:rsidRPr="00783615">
        <w:rPr>
          <w:sz w:val="24"/>
          <w:szCs w:val="24"/>
        </w:rPr>
        <w:t xml:space="preserve">he third is passive. </w:t>
      </w:r>
      <w:r w:rsidR="00802DBB" w:rsidRPr="00783615">
        <w:rPr>
          <w:sz w:val="24"/>
          <w:szCs w:val="24"/>
        </w:rPr>
        <w:t>The</w:t>
      </w:r>
      <w:r w:rsidR="00626C97" w:rsidRPr="00783615">
        <w:rPr>
          <w:sz w:val="24"/>
          <w:szCs w:val="24"/>
        </w:rPr>
        <w:t xml:space="preserve"> motors have no inherent size constraint</w:t>
      </w:r>
      <w:r w:rsidR="00CC2756" w:rsidRPr="00783615">
        <w:rPr>
          <w:sz w:val="24"/>
          <w:szCs w:val="24"/>
        </w:rPr>
        <w:t xml:space="preserve">, but should have </w:t>
      </w:r>
      <w:r w:rsidR="00520C32" w:rsidRPr="00783615">
        <w:rPr>
          <w:sz w:val="24"/>
          <w:szCs w:val="24"/>
        </w:rPr>
        <w:t>minimal weight</w:t>
      </w:r>
      <w:r w:rsidR="006A244A" w:rsidRPr="00783615">
        <w:rPr>
          <w:sz w:val="24"/>
          <w:szCs w:val="24"/>
        </w:rPr>
        <w:t xml:space="preserve">. Additionally, </w:t>
      </w:r>
      <w:r w:rsidR="00531495" w:rsidRPr="00783615">
        <w:rPr>
          <w:sz w:val="24"/>
          <w:szCs w:val="24"/>
        </w:rPr>
        <w:t>there are no given speed requirements for the robot</w:t>
      </w:r>
      <w:r w:rsidR="001B771D" w:rsidRPr="00783615">
        <w:rPr>
          <w:sz w:val="24"/>
          <w:szCs w:val="24"/>
        </w:rPr>
        <w:t xml:space="preserve">, but given </w:t>
      </w:r>
      <w:r w:rsidR="008C76BB" w:rsidRPr="00783615">
        <w:rPr>
          <w:sz w:val="24"/>
          <w:szCs w:val="24"/>
        </w:rPr>
        <w:t xml:space="preserve">a </w:t>
      </w:r>
      <w:r w:rsidR="00804D69" w:rsidRPr="00783615">
        <w:rPr>
          <w:sz w:val="24"/>
          <w:szCs w:val="24"/>
        </w:rPr>
        <w:t>maximum bridge length of 100m, and an expected runtime of 1 hour, the robot would have to tra</w:t>
      </w:r>
      <w:r w:rsidR="00532519">
        <w:rPr>
          <w:sz w:val="24"/>
          <w:szCs w:val="24"/>
        </w:rPr>
        <w:t>vel at least</w:t>
      </w:r>
      <w:r w:rsidR="00804D69" w:rsidRPr="00783615">
        <w:rPr>
          <w:sz w:val="24"/>
          <w:szCs w:val="24"/>
        </w:rPr>
        <w:t xml:space="preserve"> </w:t>
      </w:r>
      <w:r w:rsidR="002C56F1" w:rsidRPr="00783615">
        <w:rPr>
          <w:sz w:val="24"/>
          <w:szCs w:val="24"/>
        </w:rPr>
        <w:t>0.028m/s.</w:t>
      </w:r>
      <w:r w:rsidR="00FE6368" w:rsidRPr="00783615">
        <w:rPr>
          <w:sz w:val="24"/>
          <w:szCs w:val="24"/>
        </w:rPr>
        <w:t xml:space="preserve"> </w:t>
      </w:r>
      <w:r w:rsidR="00102A54" w:rsidRPr="00783615">
        <w:rPr>
          <w:sz w:val="24"/>
          <w:szCs w:val="24"/>
        </w:rPr>
        <w:t>The torque requirements can be seen in</w:t>
      </w:r>
      <w:r w:rsidR="008423CB" w:rsidRPr="00783615">
        <w:rPr>
          <w:sz w:val="24"/>
          <w:szCs w:val="24"/>
        </w:rPr>
        <w:t xml:space="preserve"> Eq. </w:t>
      </w:r>
      <w:r w:rsidR="00102A54" w:rsidRPr="00783615">
        <w:rPr>
          <w:sz w:val="24"/>
          <w:szCs w:val="24"/>
        </w:rPr>
        <w:t xml:space="preserve">1. This is based on the maximum torque scenario of driving vertically upward. A weight of 1kg and wheel radius of 5 cm are given. A maximum acceleration of 5m/s is assumed. </w:t>
      </w:r>
    </w:p>
    <w:p w14:paraId="5B2943AD" w14:textId="77777777" w:rsidR="003753DA" w:rsidRPr="00783615" w:rsidRDefault="003753DA" w:rsidP="00783615">
      <w:pPr>
        <w:pStyle w:val="CcList"/>
        <w:spacing w:line="360" w:lineRule="auto"/>
        <w:ind w:left="0" w:right="0" w:firstLine="0"/>
        <w:rPr>
          <w:rFonts w:eastAsiaTheme="minorEastAsia"/>
          <w:sz w:val="24"/>
          <w:szCs w:val="24"/>
        </w:rPr>
      </w:pPr>
    </w:p>
    <w:p w14:paraId="5369725E" w14:textId="0A71FE21" w:rsidR="00102A54" w:rsidRPr="00783615" w:rsidRDefault="009130D9" w:rsidP="00FA63D3">
      <w:pPr>
        <w:pStyle w:val="CcList"/>
        <w:spacing w:line="360" w:lineRule="auto"/>
        <w:ind w:left="0" w:right="0" w:firstLine="0"/>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r>
          <w:rPr>
            <w:rFonts w:ascii="Cambria Math" w:hAnsi="Cambria Math"/>
            <w:sz w:val="24"/>
            <w:szCs w:val="24"/>
          </w:rPr>
          <m:t>= m*a*r=1kg*</m:t>
        </m:r>
        <m:d>
          <m:dPr>
            <m:ctrlPr>
              <w:rPr>
                <w:rFonts w:ascii="Cambria Math" w:hAnsi="Cambria Math"/>
                <w:i/>
                <w:sz w:val="24"/>
                <w:szCs w:val="24"/>
              </w:rPr>
            </m:ctrlPr>
          </m:dPr>
          <m:e>
            <m:r>
              <w:rPr>
                <w:rFonts w:ascii="Cambria Math" w:hAnsi="Cambria Math"/>
                <w:sz w:val="24"/>
                <w:szCs w:val="24"/>
              </w:rPr>
              <m:t>10</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m</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e>
            </m:box>
            <m:r>
              <w:rPr>
                <w:rFonts w:ascii="Cambria Math" w:hAnsi="Cambria Math"/>
                <w:sz w:val="24"/>
                <w:szCs w:val="24"/>
              </w:rPr>
              <m:t>+5</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m</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e>
            </m:box>
          </m:e>
        </m:d>
        <m:r>
          <w:rPr>
            <w:rFonts w:ascii="Cambria Math" w:hAnsi="Cambria Math"/>
            <w:sz w:val="24"/>
            <w:szCs w:val="24"/>
          </w:rPr>
          <m:t xml:space="preserve">*0.05m=0.75 N∙m=7.64 </m:t>
        </m:r>
        <m:r>
          <m:rPr>
            <m:sty m:val="p"/>
          </m:rPr>
          <w:rPr>
            <w:rFonts w:ascii="Cambria Math" w:hAnsi="Cambria Math"/>
            <w:sz w:val="24"/>
            <w:szCs w:val="24"/>
          </w:rPr>
          <m:t>kg∙cm</m:t>
        </m:r>
        <m:r>
          <w:rPr>
            <w:rFonts w:ascii="Cambria Math" w:hAnsi="Cambria Math"/>
            <w:sz w:val="24"/>
            <w:szCs w:val="24"/>
          </w:rPr>
          <m:t xml:space="preserve"> </m:t>
        </m:r>
      </m:oMath>
      <w:r w:rsidR="00FE6368" w:rsidRPr="00783615">
        <w:rPr>
          <w:sz w:val="24"/>
          <w:szCs w:val="24"/>
        </w:rPr>
        <w:t xml:space="preserve">               (1)</w:t>
      </w:r>
    </w:p>
    <w:p w14:paraId="7D6AB2C0" w14:textId="77777777" w:rsidR="00E571D6" w:rsidRPr="00783615" w:rsidRDefault="00E571D6" w:rsidP="00FA63D3">
      <w:pPr>
        <w:pStyle w:val="CcList"/>
        <w:spacing w:line="360" w:lineRule="auto"/>
        <w:ind w:left="0" w:right="0" w:firstLine="0"/>
        <w:rPr>
          <w:rFonts w:eastAsiaTheme="minorEastAsia"/>
          <w:sz w:val="24"/>
          <w:szCs w:val="24"/>
        </w:rPr>
      </w:pPr>
    </w:p>
    <w:p w14:paraId="0FC4ACD7" w14:textId="75D4F2F5" w:rsidR="004F240D" w:rsidRPr="004F240D" w:rsidRDefault="003C1CA7" w:rsidP="004F240D">
      <w:pPr>
        <w:pStyle w:val="CcList"/>
        <w:spacing w:line="360" w:lineRule="auto"/>
        <w:ind w:left="0" w:right="0" w:firstLine="0"/>
        <w:rPr>
          <w:rFonts w:eastAsiaTheme="minorEastAsia"/>
          <w:sz w:val="24"/>
          <w:szCs w:val="24"/>
        </w:rPr>
      </w:pPr>
      <w:r w:rsidRPr="00783615">
        <w:rPr>
          <w:rFonts w:eastAsiaTheme="minorEastAsia"/>
          <w:sz w:val="24"/>
          <w:szCs w:val="24"/>
        </w:rPr>
        <w:t>Given two motors,</w:t>
      </w:r>
      <w:r w:rsidR="00102A54" w:rsidRPr="00783615">
        <w:rPr>
          <w:rFonts w:eastAsiaTheme="minorEastAsia"/>
          <w:sz w:val="24"/>
          <w:szCs w:val="24"/>
        </w:rPr>
        <w:t xml:space="preserve"> 3.82 kg-cm per motor</w:t>
      </w:r>
      <w:r w:rsidR="00127ACA" w:rsidRPr="00783615">
        <w:rPr>
          <w:rFonts w:eastAsiaTheme="minorEastAsia"/>
          <w:sz w:val="24"/>
          <w:szCs w:val="24"/>
        </w:rPr>
        <w:t xml:space="preserve"> is the minimum torque for each motor</w:t>
      </w:r>
      <w:r w:rsidR="00102A54" w:rsidRPr="00783615">
        <w:rPr>
          <w:rFonts w:eastAsiaTheme="minorEastAsia"/>
          <w:sz w:val="24"/>
          <w:szCs w:val="24"/>
        </w:rPr>
        <w:t>.</w:t>
      </w:r>
      <w:r w:rsidR="008B5F20" w:rsidRPr="00783615">
        <w:rPr>
          <w:rFonts w:eastAsiaTheme="minorEastAsia"/>
          <w:sz w:val="24"/>
          <w:szCs w:val="24"/>
        </w:rPr>
        <w:t xml:space="preserve"> </w:t>
      </w:r>
      <w:r w:rsidR="004935E5" w:rsidRPr="00783615">
        <w:rPr>
          <w:rFonts w:eastAsiaTheme="minorEastAsia"/>
          <w:sz w:val="24"/>
          <w:szCs w:val="24"/>
        </w:rPr>
        <w:t xml:space="preserve">Both continuous servos and brushless DC motors were considered. Table </w:t>
      </w:r>
      <w:r w:rsidR="00E14AF3">
        <w:rPr>
          <w:rFonts w:eastAsiaTheme="minorEastAsia"/>
          <w:sz w:val="24"/>
          <w:szCs w:val="24"/>
        </w:rPr>
        <w:t>2</w:t>
      </w:r>
      <w:r w:rsidR="004935E5" w:rsidRPr="00783615">
        <w:rPr>
          <w:rFonts w:eastAsiaTheme="minorEastAsia"/>
          <w:sz w:val="24"/>
          <w:szCs w:val="24"/>
        </w:rPr>
        <w:t xml:space="preserve"> shows the various considerations.</w:t>
      </w:r>
    </w:p>
    <w:p w14:paraId="58404D3D" w14:textId="77777777" w:rsidR="00FA3FE4" w:rsidRDefault="00FA3FE4" w:rsidP="00783615">
      <w:pPr>
        <w:pStyle w:val="CcList"/>
        <w:spacing w:line="360" w:lineRule="auto"/>
        <w:ind w:left="0" w:right="0" w:firstLine="0"/>
        <w:rPr>
          <w:rFonts w:eastAsiaTheme="minorEastAsia"/>
          <w:sz w:val="24"/>
          <w:szCs w:val="24"/>
        </w:rPr>
      </w:pPr>
    </w:p>
    <w:p w14:paraId="12C873B1" w14:textId="77777777" w:rsidR="00FA3FE4" w:rsidRDefault="00FA3FE4" w:rsidP="00783615">
      <w:pPr>
        <w:pStyle w:val="CcList"/>
        <w:spacing w:line="360" w:lineRule="auto"/>
        <w:ind w:left="0" w:right="0" w:firstLine="0"/>
        <w:rPr>
          <w:rFonts w:eastAsiaTheme="minorEastAsia"/>
          <w:sz w:val="24"/>
          <w:szCs w:val="24"/>
        </w:rPr>
      </w:pPr>
    </w:p>
    <w:p w14:paraId="542AF2F7" w14:textId="77777777" w:rsidR="00FA3FE4" w:rsidRDefault="00FA3FE4" w:rsidP="00783615">
      <w:pPr>
        <w:pStyle w:val="CcList"/>
        <w:spacing w:line="360" w:lineRule="auto"/>
        <w:ind w:left="0" w:right="0" w:firstLine="0"/>
        <w:rPr>
          <w:rFonts w:eastAsiaTheme="minorEastAsia"/>
          <w:sz w:val="24"/>
          <w:szCs w:val="24"/>
        </w:rPr>
      </w:pPr>
    </w:p>
    <w:p w14:paraId="16E35DA7" w14:textId="77777777" w:rsidR="00FA3FE4" w:rsidRDefault="00FA3FE4" w:rsidP="00783615">
      <w:pPr>
        <w:pStyle w:val="CcList"/>
        <w:spacing w:line="360" w:lineRule="auto"/>
        <w:ind w:left="0" w:right="0" w:firstLine="0"/>
        <w:rPr>
          <w:rFonts w:eastAsiaTheme="minorEastAsia"/>
          <w:sz w:val="24"/>
          <w:szCs w:val="24"/>
        </w:rPr>
      </w:pPr>
    </w:p>
    <w:p w14:paraId="1F4BC0B7" w14:textId="77777777" w:rsidR="00FA3FE4" w:rsidRPr="00783615" w:rsidRDefault="00FA3FE4" w:rsidP="00783615">
      <w:pPr>
        <w:pStyle w:val="CcList"/>
        <w:spacing w:line="360" w:lineRule="auto"/>
        <w:ind w:left="0" w:right="0" w:firstLine="0"/>
        <w:rPr>
          <w:rFonts w:eastAsiaTheme="minorEastAsia"/>
          <w:sz w:val="24"/>
          <w:szCs w:val="24"/>
        </w:rPr>
      </w:pPr>
    </w:p>
    <w:p w14:paraId="06CAF42A" w14:textId="19179E4F" w:rsidR="006F0DD4" w:rsidRPr="006844E6" w:rsidRDefault="006F0DD4" w:rsidP="00FA63D3">
      <w:pPr>
        <w:spacing w:line="360" w:lineRule="auto"/>
        <w:jc w:val="center"/>
        <w:rPr>
          <w:b/>
          <w:sz w:val="24"/>
          <w:szCs w:val="24"/>
        </w:rPr>
      </w:pPr>
      <w:r w:rsidRPr="006844E6">
        <w:rPr>
          <w:b/>
          <w:smallCaps/>
          <w:sz w:val="24"/>
          <w:szCs w:val="24"/>
        </w:rPr>
        <w:lastRenderedPageBreak/>
        <w:t>T</w:t>
      </w:r>
      <w:r w:rsidR="00E45CDB" w:rsidRPr="006844E6">
        <w:rPr>
          <w:b/>
          <w:smallCaps/>
          <w:sz w:val="24"/>
          <w:szCs w:val="24"/>
        </w:rPr>
        <w:t xml:space="preserve">ABLE </w:t>
      </w:r>
      <w:r w:rsidR="006E7DF8" w:rsidRPr="006844E6">
        <w:rPr>
          <w:b/>
          <w:smallCaps/>
          <w:sz w:val="24"/>
          <w:szCs w:val="24"/>
        </w:rPr>
        <w:t>II</w:t>
      </w:r>
    </w:p>
    <w:p w14:paraId="5E0E4749" w14:textId="07388184" w:rsidR="006F0DD4" w:rsidRPr="00783615" w:rsidRDefault="006F0DD4" w:rsidP="00FA63D3">
      <w:pPr>
        <w:spacing w:line="360" w:lineRule="auto"/>
        <w:jc w:val="center"/>
        <w:rPr>
          <w:rFonts w:eastAsiaTheme="minorEastAsia"/>
          <w:sz w:val="16"/>
          <w:szCs w:val="16"/>
        </w:rPr>
      </w:pPr>
      <w:r w:rsidRPr="00783615">
        <w:rPr>
          <w:smallCaps/>
          <w:sz w:val="24"/>
          <w:szCs w:val="24"/>
        </w:rPr>
        <w:t xml:space="preserve">Motor </w:t>
      </w:r>
      <w:r w:rsidR="00A029C4" w:rsidRPr="00783615">
        <w:rPr>
          <w:smallCaps/>
          <w:sz w:val="24"/>
          <w:szCs w:val="24"/>
        </w:rPr>
        <w:t xml:space="preserve">Considerations </w:t>
      </w:r>
      <w:r w:rsidR="00E45CDB" w:rsidRPr="00783615">
        <w:rPr>
          <w:smallCaps/>
          <w:sz w:val="24"/>
          <w:szCs w:val="24"/>
        </w:rPr>
        <w:t>for Bridge Traversal</w:t>
      </w:r>
      <w:r w:rsidRPr="00783615">
        <w:rPr>
          <w:smallCaps/>
          <w:sz w:val="20"/>
          <w:szCs w:val="20"/>
        </w:rPr>
        <w:br/>
      </w:r>
    </w:p>
    <w:tbl>
      <w:tblPr>
        <w:tblW w:w="0" w:type="auto"/>
        <w:jc w:val="center"/>
        <w:tblCellMar>
          <w:left w:w="0" w:type="dxa"/>
          <w:right w:w="0" w:type="dxa"/>
        </w:tblCellMar>
        <w:tblLook w:val="0420" w:firstRow="1" w:lastRow="0" w:firstColumn="0" w:lastColumn="0" w:noHBand="0" w:noVBand="1"/>
      </w:tblPr>
      <w:tblGrid>
        <w:gridCol w:w="1855"/>
        <w:gridCol w:w="887"/>
        <w:gridCol w:w="1254"/>
        <w:gridCol w:w="1710"/>
        <w:gridCol w:w="1135"/>
        <w:gridCol w:w="1151"/>
        <w:gridCol w:w="1144"/>
        <w:gridCol w:w="1025"/>
      </w:tblGrid>
      <w:tr w:rsidR="004F5D17" w:rsidRPr="003C7B50" w14:paraId="34E0AECA" w14:textId="77777777" w:rsidTr="20C48B4F">
        <w:trPr>
          <w:trHeight w:val="601"/>
          <w:jc w:val="center"/>
        </w:trPr>
        <w:tc>
          <w:tcPr>
            <w:tcW w:w="1855" w:type="dxa"/>
            <w:tcBorders>
              <w:top w:val="single" w:sz="8" w:space="0" w:color="000000" w:themeColor="text1"/>
              <w:left w:val="single" w:sz="8" w:space="0" w:color="000000" w:themeColor="text1"/>
              <w:bottom w:val="single" w:sz="12" w:space="0" w:color="auto"/>
              <w:right w:val="nil"/>
            </w:tcBorders>
            <w:shd w:val="clear" w:color="auto" w:fill="5B9BD5"/>
            <w:tcMar>
              <w:top w:w="72" w:type="dxa"/>
              <w:left w:w="144" w:type="dxa"/>
              <w:bottom w:w="72" w:type="dxa"/>
              <w:right w:w="144" w:type="dxa"/>
            </w:tcMar>
            <w:hideMark/>
          </w:tcPr>
          <w:p w14:paraId="110847F9" w14:textId="77777777" w:rsidR="003C7B50" w:rsidRPr="00322874" w:rsidRDefault="003C7B50" w:rsidP="00FA63D3">
            <w:pPr>
              <w:spacing w:after="160" w:line="360" w:lineRule="auto"/>
              <w:contextualSpacing/>
              <w:rPr>
                <w:rFonts w:eastAsiaTheme="minorEastAsia"/>
                <w:sz w:val="20"/>
              </w:rPr>
            </w:pPr>
            <w:r w:rsidRPr="00322874">
              <w:rPr>
                <w:rFonts w:eastAsiaTheme="minorEastAsia"/>
                <w:sz w:val="20"/>
              </w:rPr>
              <w:t>Motor Name</w:t>
            </w:r>
          </w:p>
        </w:tc>
        <w:tc>
          <w:tcPr>
            <w:tcW w:w="887"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05BDDE26" w14:textId="77777777" w:rsidR="003C7B50" w:rsidRPr="00322874" w:rsidRDefault="003C7B50" w:rsidP="00FA63D3">
            <w:pPr>
              <w:spacing w:after="160" w:line="360" w:lineRule="auto"/>
              <w:contextualSpacing/>
              <w:rPr>
                <w:sz w:val="20"/>
              </w:rPr>
            </w:pPr>
            <w:r w:rsidRPr="00322874">
              <w:rPr>
                <w:sz w:val="20"/>
              </w:rPr>
              <w:t>Motor</w:t>
            </w:r>
          </w:p>
          <w:p w14:paraId="5FFFFE3E" w14:textId="77777777" w:rsidR="003C7B50" w:rsidRPr="00322874" w:rsidRDefault="003C7B50" w:rsidP="00FA63D3">
            <w:pPr>
              <w:spacing w:after="160" w:line="360" w:lineRule="auto"/>
              <w:contextualSpacing/>
              <w:rPr>
                <w:sz w:val="20"/>
              </w:rPr>
            </w:pPr>
            <w:r w:rsidRPr="00322874">
              <w:rPr>
                <w:sz w:val="20"/>
              </w:rPr>
              <w:t>Type</w:t>
            </w:r>
          </w:p>
        </w:tc>
        <w:tc>
          <w:tcPr>
            <w:tcW w:w="1254"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7AC97154" w14:textId="77777777" w:rsidR="003C7B50" w:rsidRPr="00322874" w:rsidRDefault="003C7B50" w:rsidP="00FA63D3">
            <w:pPr>
              <w:spacing w:after="160" w:line="360" w:lineRule="auto"/>
              <w:contextualSpacing/>
              <w:rPr>
                <w:sz w:val="20"/>
              </w:rPr>
            </w:pPr>
            <w:r w:rsidRPr="00322874">
              <w:rPr>
                <w:sz w:val="20"/>
              </w:rPr>
              <w:t>Operating</w:t>
            </w:r>
          </w:p>
          <w:p w14:paraId="1D0D976F" w14:textId="77777777" w:rsidR="003C7B50" w:rsidRPr="00322874" w:rsidRDefault="003C7B50" w:rsidP="00FA63D3">
            <w:pPr>
              <w:spacing w:after="160" w:line="360" w:lineRule="auto"/>
              <w:contextualSpacing/>
              <w:rPr>
                <w:sz w:val="20"/>
              </w:rPr>
            </w:pPr>
            <w:r w:rsidRPr="00322874">
              <w:rPr>
                <w:sz w:val="20"/>
              </w:rPr>
              <w:t>Voltage</w:t>
            </w:r>
          </w:p>
        </w:tc>
        <w:tc>
          <w:tcPr>
            <w:tcW w:w="1710"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2D7730CD" w14:textId="77777777" w:rsidR="003C7B50" w:rsidRPr="00322874" w:rsidRDefault="003C7B50" w:rsidP="00FA63D3">
            <w:pPr>
              <w:spacing w:after="160" w:line="360" w:lineRule="auto"/>
              <w:contextualSpacing/>
              <w:rPr>
                <w:sz w:val="20"/>
              </w:rPr>
            </w:pPr>
            <w:r w:rsidRPr="00322874">
              <w:rPr>
                <w:sz w:val="20"/>
              </w:rPr>
              <w:t>Current Draw</w:t>
            </w:r>
          </w:p>
        </w:tc>
        <w:tc>
          <w:tcPr>
            <w:tcW w:w="1135"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5097FA25" w14:textId="77777777" w:rsidR="003C7B50" w:rsidRPr="00322874" w:rsidRDefault="003C7B50" w:rsidP="00FA63D3">
            <w:pPr>
              <w:spacing w:after="160" w:line="360" w:lineRule="auto"/>
              <w:contextualSpacing/>
              <w:rPr>
                <w:sz w:val="20"/>
              </w:rPr>
            </w:pPr>
            <w:r w:rsidRPr="00322874">
              <w:rPr>
                <w:sz w:val="20"/>
              </w:rPr>
              <w:t>Torque</w:t>
            </w:r>
          </w:p>
        </w:tc>
        <w:tc>
          <w:tcPr>
            <w:tcW w:w="1151"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716436D4" w14:textId="77777777" w:rsidR="003C7B50" w:rsidRPr="00322874" w:rsidRDefault="003C7B50" w:rsidP="00FA63D3">
            <w:pPr>
              <w:spacing w:after="160" w:line="360" w:lineRule="auto"/>
              <w:contextualSpacing/>
              <w:rPr>
                <w:sz w:val="20"/>
              </w:rPr>
            </w:pPr>
            <w:r w:rsidRPr="00322874">
              <w:rPr>
                <w:sz w:val="20"/>
              </w:rPr>
              <w:t>Speed</w:t>
            </w:r>
          </w:p>
        </w:tc>
        <w:tc>
          <w:tcPr>
            <w:tcW w:w="1144" w:type="dxa"/>
            <w:tcBorders>
              <w:top w:val="single" w:sz="8" w:space="0" w:color="000000" w:themeColor="text1"/>
              <w:left w:val="nil"/>
              <w:bottom w:val="single" w:sz="12" w:space="0" w:color="auto"/>
              <w:right w:val="nil"/>
            </w:tcBorders>
            <w:shd w:val="clear" w:color="auto" w:fill="5B9BD5"/>
            <w:tcMar>
              <w:top w:w="72" w:type="dxa"/>
              <w:left w:w="144" w:type="dxa"/>
              <w:bottom w:w="72" w:type="dxa"/>
              <w:right w:w="144" w:type="dxa"/>
            </w:tcMar>
            <w:hideMark/>
          </w:tcPr>
          <w:p w14:paraId="2C98579B" w14:textId="77777777" w:rsidR="003C7B50" w:rsidRPr="00322874" w:rsidRDefault="003C7B50" w:rsidP="00FA63D3">
            <w:pPr>
              <w:spacing w:after="160" w:line="360" w:lineRule="auto"/>
              <w:contextualSpacing/>
              <w:rPr>
                <w:sz w:val="20"/>
              </w:rPr>
            </w:pPr>
            <w:r w:rsidRPr="00322874">
              <w:rPr>
                <w:sz w:val="20"/>
              </w:rPr>
              <w:t>Interface</w:t>
            </w:r>
          </w:p>
        </w:tc>
        <w:tc>
          <w:tcPr>
            <w:tcW w:w="1025" w:type="dxa"/>
            <w:tcBorders>
              <w:top w:val="single" w:sz="8" w:space="0" w:color="000000" w:themeColor="text1"/>
              <w:left w:val="nil"/>
              <w:bottom w:val="single" w:sz="12" w:space="0" w:color="auto"/>
              <w:right w:val="single" w:sz="8" w:space="0" w:color="000000" w:themeColor="text1"/>
            </w:tcBorders>
            <w:shd w:val="clear" w:color="auto" w:fill="5B9BD5"/>
            <w:tcMar>
              <w:top w:w="72" w:type="dxa"/>
              <w:left w:w="144" w:type="dxa"/>
              <w:bottom w:w="72" w:type="dxa"/>
              <w:right w:w="144" w:type="dxa"/>
            </w:tcMar>
            <w:hideMark/>
          </w:tcPr>
          <w:p w14:paraId="6B65A10F" w14:textId="77777777" w:rsidR="003C7B50" w:rsidRPr="00322874" w:rsidRDefault="003C7B50" w:rsidP="00FA63D3">
            <w:pPr>
              <w:pStyle w:val="CcList"/>
              <w:spacing w:line="360" w:lineRule="auto"/>
              <w:ind w:left="0" w:firstLine="0"/>
              <w:rPr>
                <w:rFonts w:eastAsiaTheme="minorEastAsia"/>
                <w:szCs w:val="22"/>
              </w:rPr>
            </w:pPr>
            <w:r w:rsidRPr="00322874">
              <w:rPr>
                <w:rFonts w:eastAsiaTheme="minorEastAsia"/>
                <w:szCs w:val="22"/>
              </w:rPr>
              <w:t>Weight</w:t>
            </w:r>
          </w:p>
        </w:tc>
      </w:tr>
      <w:tr w:rsidR="00717506" w:rsidRPr="003C7B50" w14:paraId="2E92BAF5" w14:textId="77777777" w:rsidTr="20C48B4F">
        <w:trPr>
          <w:trHeight w:val="216"/>
          <w:jc w:val="center"/>
        </w:trPr>
        <w:tc>
          <w:tcPr>
            <w:tcW w:w="1855" w:type="dxa"/>
            <w:tcBorders>
              <w:top w:val="single" w:sz="12" w:space="0" w:color="auto"/>
              <w:left w:val="single" w:sz="8" w:space="0" w:color="000000" w:themeColor="text1"/>
              <w:bottom w:val="nil"/>
              <w:right w:val="nil"/>
            </w:tcBorders>
            <w:shd w:val="clear" w:color="auto" w:fill="E7E7E7"/>
            <w:tcMar>
              <w:top w:w="72" w:type="dxa"/>
              <w:left w:w="144" w:type="dxa"/>
              <w:bottom w:w="72" w:type="dxa"/>
              <w:right w:w="144" w:type="dxa"/>
            </w:tcMar>
            <w:hideMark/>
          </w:tcPr>
          <w:p w14:paraId="2A9E5C6B" w14:textId="77777777" w:rsidR="003C7B50" w:rsidRPr="00322874" w:rsidRDefault="003C7B50" w:rsidP="00FA63D3">
            <w:pPr>
              <w:spacing w:after="160" w:line="360" w:lineRule="auto"/>
              <w:contextualSpacing/>
              <w:rPr>
                <w:sz w:val="20"/>
              </w:rPr>
            </w:pPr>
            <w:r w:rsidRPr="00322874">
              <w:rPr>
                <w:sz w:val="20"/>
              </w:rPr>
              <w:t xml:space="preserve">Dynamixel </w:t>
            </w:r>
          </w:p>
          <w:p w14:paraId="184C30F7" w14:textId="77777777" w:rsidR="003C7B50" w:rsidRPr="00322874" w:rsidRDefault="003C7B50" w:rsidP="00FA63D3">
            <w:pPr>
              <w:spacing w:after="160" w:line="360" w:lineRule="auto"/>
              <w:contextualSpacing/>
              <w:rPr>
                <w:sz w:val="20"/>
              </w:rPr>
            </w:pPr>
            <w:r w:rsidRPr="00322874">
              <w:rPr>
                <w:sz w:val="20"/>
              </w:rPr>
              <w:t>Ax-12</w:t>
            </w:r>
          </w:p>
        </w:tc>
        <w:tc>
          <w:tcPr>
            <w:tcW w:w="887"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3DFF4122" w14:textId="77777777" w:rsidR="003C7B50" w:rsidRPr="00322874" w:rsidRDefault="003C7B50" w:rsidP="00FA63D3">
            <w:pPr>
              <w:spacing w:after="160" w:line="360" w:lineRule="auto"/>
              <w:contextualSpacing/>
              <w:rPr>
                <w:sz w:val="20"/>
              </w:rPr>
            </w:pPr>
            <w:r w:rsidRPr="00322874">
              <w:rPr>
                <w:sz w:val="20"/>
              </w:rPr>
              <w:t>Servo</w:t>
            </w:r>
          </w:p>
        </w:tc>
        <w:tc>
          <w:tcPr>
            <w:tcW w:w="1254"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0472812F" w14:textId="77777777" w:rsidR="003C7B50" w:rsidRPr="00322874" w:rsidRDefault="003C7B50" w:rsidP="00FA63D3">
            <w:pPr>
              <w:spacing w:after="160" w:line="360" w:lineRule="auto"/>
              <w:contextualSpacing/>
              <w:rPr>
                <w:sz w:val="20"/>
              </w:rPr>
            </w:pPr>
            <w:r w:rsidRPr="00322874">
              <w:rPr>
                <w:sz w:val="20"/>
              </w:rPr>
              <w:t>9V-12V</w:t>
            </w:r>
          </w:p>
        </w:tc>
        <w:tc>
          <w:tcPr>
            <w:tcW w:w="1710"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37D294A8" w14:textId="77777777" w:rsidR="003C7B50" w:rsidRPr="00322874" w:rsidRDefault="003C7B50" w:rsidP="00FA63D3">
            <w:pPr>
              <w:spacing w:after="160" w:line="360" w:lineRule="auto"/>
              <w:contextualSpacing/>
              <w:rPr>
                <w:sz w:val="20"/>
              </w:rPr>
            </w:pPr>
            <w:r w:rsidRPr="00322874">
              <w:rPr>
                <w:sz w:val="20"/>
              </w:rPr>
              <w:t>50mA/900mA</w:t>
            </w:r>
          </w:p>
        </w:tc>
        <w:tc>
          <w:tcPr>
            <w:tcW w:w="1135"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249DCDCB" w14:textId="77777777" w:rsidR="003C7B50" w:rsidRPr="00322874" w:rsidRDefault="003C7B50" w:rsidP="00FA63D3">
            <w:pPr>
              <w:spacing w:after="160" w:line="360" w:lineRule="auto"/>
              <w:contextualSpacing/>
              <w:rPr>
                <w:sz w:val="20"/>
              </w:rPr>
            </w:pPr>
            <w:r w:rsidRPr="00322874">
              <w:rPr>
                <w:sz w:val="20"/>
              </w:rPr>
              <w:t>15.3kg-cm</w:t>
            </w:r>
          </w:p>
        </w:tc>
        <w:tc>
          <w:tcPr>
            <w:tcW w:w="1151"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54ECB9A4" w14:textId="77777777" w:rsidR="003C7B50" w:rsidRPr="00322874" w:rsidRDefault="003C7B50" w:rsidP="00FA63D3">
            <w:pPr>
              <w:spacing w:after="160" w:line="360" w:lineRule="auto"/>
              <w:contextualSpacing/>
              <w:rPr>
                <w:sz w:val="20"/>
              </w:rPr>
            </w:pPr>
            <w:r w:rsidRPr="00322874">
              <w:rPr>
                <w:sz w:val="20"/>
              </w:rPr>
              <w:t>59 RPM</w:t>
            </w:r>
          </w:p>
        </w:tc>
        <w:tc>
          <w:tcPr>
            <w:tcW w:w="1144" w:type="dxa"/>
            <w:tcBorders>
              <w:top w:val="single" w:sz="12" w:space="0" w:color="auto"/>
              <w:left w:val="nil"/>
              <w:bottom w:val="nil"/>
              <w:right w:val="nil"/>
            </w:tcBorders>
            <w:shd w:val="clear" w:color="auto" w:fill="E7E7E7"/>
            <w:tcMar>
              <w:top w:w="72" w:type="dxa"/>
              <w:left w:w="144" w:type="dxa"/>
              <w:bottom w:w="72" w:type="dxa"/>
              <w:right w:w="144" w:type="dxa"/>
            </w:tcMar>
            <w:hideMark/>
          </w:tcPr>
          <w:p w14:paraId="189A9AB4" w14:textId="77777777" w:rsidR="003C7B50" w:rsidRPr="00322874" w:rsidRDefault="003C7B50" w:rsidP="00FA63D3">
            <w:pPr>
              <w:spacing w:after="160" w:line="360" w:lineRule="auto"/>
              <w:contextualSpacing/>
              <w:rPr>
                <w:sz w:val="20"/>
              </w:rPr>
            </w:pPr>
            <w:r w:rsidRPr="00322874">
              <w:rPr>
                <w:sz w:val="20"/>
              </w:rPr>
              <w:t>Async</w:t>
            </w:r>
          </w:p>
          <w:p w14:paraId="7E2DA1DC" w14:textId="77777777" w:rsidR="003C7B50" w:rsidRPr="00322874" w:rsidRDefault="003C7B50" w:rsidP="00FA63D3">
            <w:pPr>
              <w:spacing w:after="160" w:line="360" w:lineRule="auto"/>
              <w:contextualSpacing/>
              <w:rPr>
                <w:sz w:val="20"/>
              </w:rPr>
            </w:pPr>
            <w:r w:rsidRPr="00322874">
              <w:rPr>
                <w:sz w:val="20"/>
              </w:rPr>
              <w:t>Serial</w:t>
            </w:r>
          </w:p>
        </w:tc>
        <w:tc>
          <w:tcPr>
            <w:tcW w:w="1025" w:type="dxa"/>
            <w:tcBorders>
              <w:top w:val="single" w:sz="12" w:space="0" w:color="auto"/>
              <w:left w:val="nil"/>
              <w:bottom w:val="nil"/>
              <w:right w:val="single" w:sz="8" w:space="0" w:color="000000" w:themeColor="text1"/>
            </w:tcBorders>
            <w:shd w:val="clear" w:color="auto" w:fill="E7E7E7"/>
            <w:tcMar>
              <w:top w:w="72" w:type="dxa"/>
              <w:left w:w="144" w:type="dxa"/>
              <w:bottom w:w="72" w:type="dxa"/>
              <w:right w:w="144" w:type="dxa"/>
            </w:tcMar>
            <w:hideMark/>
          </w:tcPr>
          <w:p w14:paraId="37A77726"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55g</w:t>
            </w:r>
          </w:p>
        </w:tc>
      </w:tr>
      <w:tr w:rsidR="00717506" w:rsidRPr="003C7B50" w14:paraId="79A1B126" w14:textId="77777777" w:rsidTr="20C48B4F">
        <w:trPr>
          <w:trHeight w:val="23"/>
          <w:jc w:val="center"/>
        </w:trPr>
        <w:tc>
          <w:tcPr>
            <w:tcW w:w="1855"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4E1B0DCA" w14:textId="77777777" w:rsidR="003C7B50" w:rsidRPr="00322874" w:rsidRDefault="003C7B50" w:rsidP="00FA63D3">
            <w:pPr>
              <w:spacing w:after="160" w:line="360" w:lineRule="auto"/>
              <w:contextualSpacing/>
              <w:rPr>
                <w:sz w:val="20"/>
              </w:rPr>
            </w:pPr>
            <w:r w:rsidRPr="00322874">
              <w:rPr>
                <w:sz w:val="20"/>
              </w:rPr>
              <w:t>Futaba S3003</w:t>
            </w:r>
          </w:p>
        </w:tc>
        <w:tc>
          <w:tcPr>
            <w:tcW w:w="887" w:type="dxa"/>
            <w:tcBorders>
              <w:top w:val="nil"/>
              <w:left w:val="nil"/>
              <w:bottom w:val="nil"/>
              <w:right w:val="nil"/>
            </w:tcBorders>
            <w:shd w:val="clear" w:color="auto" w:fill="FFFFFF" w:themeFill="background1"/>
            <w:tcMar>
              <w:top w:w="72" w:type="dxa"/>
              <w:left w:w="144" w:type="dxa"/>
              <w:bottom w:w="72" w:type="dxa"/>
              <w:right w:w="144" w:type="dxa"/>
            </w:tcMar>
            <w:hideMark/>
          </w:tcPr>
          <w:p w14:paraId="7EECCE7A" w14:textId="77777777" w:rsidR="003C7B50" w:rsidRPr="00322874" w:rsidRDefault="003C7B50" w:rsidP="00FA63D3">
            <w:pPr>
              <w:spacing w:after="160" w:line="360" w:lineRule="auto"/>
              <w:contextualSpacing/>
              <w:rPr>
                <w:sz w:val="20"/>
              </w:rPr>
            </w:pPr>
            <w:r w:rsidRPr="00322874">
              <w:rPr>
                <w:sz w:val="20"/>
              </w:rPr>
              <w:t>Servo</w:t>
            </w:r>
          </w:p>
        </w:tc>
        <w:tc>
          <w:tcPr>
            <w:tcW w:w="1254" w:type="dxa"/>
            <w:tcBorders>
              <w:top w:val="nil"/>
              <w:left w:val="nil"/>
              <w:bottom w:val="nil"/>
              <w:right w:val="nil"/>
            </w:tcBorders>
            <w:shd w:val="clear" w:color="auto" w:fill="FFFFFF" w:themeFill="background1"/>
            <w:tcMar>
              <w:top w:w="72" w:type="dxa"/>
              <w:left w:w="144" w:type="dxa"/>
              <w:bottom w:w="72" w:type="dxa"/>
              <w:right w:w="144" w:type="dxa"/>
            </w:tcMar>
            <w:hideMark/>
          </w:tcPr>
          <w:p w14:paraId="5DBA2531" w14:textId="77777777" w:rsidR="003C7B50" w:rsidRPr="00322874" w:rsidRDefault="003C7B50" w:rsidP="00FA63D3">
            <w:pPr>
              <w:spacing w:after="160" w:line="360" w:lineRule="auto"/>
              <w:contextualSpacing/>
              <w:rPr>
                <w:sz w:val="20"/>
              </w:rPr>
            </w:pPr>
            <w:r w:rsidRPr="00322874">
              <w:rPr>
                <w:sz w:val="20"/>
              </w:rPr>
              <w:t>4.8V-6V</w:t>
            </w:r>
          </w:p>
        </w:tc>
        <w:tc>
          <w:tcPr>
            <w:tcW w:w="1710" w:type="dxa"/>
            <w:tcBorders>
              <w:top w:val="nil"/>
              <w:left w:val="nil"/>
              <w:bottom w:val="nil"/>
              <w:right w:val="nil"/>
            </w:tcBorders>
            <w:shd w:val="clear" w:color="auto" w:fill="FFFFFF" w:themeFill="background1"/>
            <w:tcMar>
              <w:top w:w="72" w:type="dxa"/>
              <w:left w:w="144" w:type="dxa"/>
              <w:bottom w:w="72" w:type="dxa"/>
              <w:right w:w="144" w:type="dxa"/>
            </w:tcMar>
            <w:hideMark/>
          </w:tcPr>
          <w:p w14:paraId="4931A0D7" w14:textId="77777777" w:rsidR="003C7B50" w:rsidRPr="00322874" w:rsidRDefault="003C7B50" w:rsidP="00FA63D3">
            <w:pPr>
              <w:spacing w:after="160" w:line="360" w:lineRule="auto"/>
              <w:contextualSpacing/>
              <w:rPr>
                <w:sz w:val="20"/>
              </w:rPr>
            </w:pPr>
            <w:r w:rsidRPr="00322874">
              <w:rPr>
                <w:sz w:val="20"/>
              </w:rPr>
              <w:t>8mA/400mA</w:t>
            </w:r>
          </w:p>
        </w:tc>
        <w:tc>
          <w:tcPr>
            <w:tcW w:w="1135" w:type="dxa"/>
            <w:tcBorders>
              <w:top w:val="nil"/>
              <w:left w:val="nil"/>
              <w:bottom w:val="nil"/>
              <w:right w:val="nil"/>
            </w:tcBorders>
            <w:shd w:val="clear" w:color="auto" w:fill="FFFFFF" w:themeFill="background1"/>
            <w:tcMar>
              <w:top w:w="72" w:type="dxa"/>
              <w:left w:w="144" w:type="dxa"/>
              <w:bottom w:w="72" w:type="dxa"/>
              <w:right w:w="144" w:type="dxa"/>
            </w:tcMar>
            <w:hideMark/>
          </w:tcPr>
          <w:p w14:paraId="0FF4425B" w14:textId="77777777" w:rsidR="003C7B50" w:rsidRPr="00322874" w:rsidRDefault="003C7B50" w:rsidP="00FA63D3">
            <w:pPr>
              <w:spacing w:after="160" w:line="360" w:lineRule="auto"/>
              <w:contextualSpacing/>
              <w:rPr>
                <w:sz w:val="20"/>
              </w:rPr>
            </w:pPr>
            <w:r w:rsidRPr="00322874">
              <w:rPr>
                <w:sz w:val="20"/>
              </w:rPr>
              <w:t>4.2kg-cm</w:t>
            </w:r>
          </w:p>
        </w:tc>
        <w:tc>
          <w:tcPr>
            <w:tcW w:w="1151" w:type="dxa"/>
            <w:tcBorders>
              <w:top w:val="nil"/>
              <w:left w:val="nil"/>
              <w:bottom w:val="nil"/>
              <w:right w:val="nil"/>
            </w:tcBorders>
            <w:shd w:val="clear" w:color="auto" w:fill="FFFFFF" w:themeFill="background1"/>
            <w:tcMar>
              <w:top w:w="72" w:type="dxa"/>
              <w:left w:w="144" w:type="dxa"/>
              <w:bottom w:w="72" w:type="dxa"/>
              <w:right w:w="144" w:type="dxa"/>
            </w:tcMar>
            <w:hideMark/>
          </w:tcPr>
          <w:p w14:paraId="28A26644" w14:textId="77777777" w:rsidR="003C7B50" w:rsidRPr="00322874" w:rsidRDefault="003C7B50" w:rsidP="00FA63D3">
            <w:pPr>
              <w:spacing w:after="160" w:line="360" w:lineRule="auto"/>
              <w:contextualSpacing/>
              <w:rPr>
                <w:sz w:val="20"/>
              </w:rPr>
            </w:pPr>
            <w:r w:rsidRPr="00322874">
              <w:rPr>
                <w:sz w:val="20"/>
              </w:rPr>
              <w:t>52 RPM</w:t>
            </w:r>
          </w:p>
        </w:tc>
        <w:tc>
          <w:tcPr>
            <w:tcW w:w="1144" w:type="dxa"/>
            <w:tcBorders>
              <w:top w:val="nil"/>
              <w:left w:val="nil"/>
              <w:bottom w:val="nil"/>
              <w:right w:val="nil"/>
            </w:tcBorders>
            <w:shd w:val="clear" w:color="auto" w:fill="FFFFFF" w:themeFill="background1"/>
            <w:tcMar>
              <w:top w:w="72" w:type="dxa"/>
              <w:left w:w="144" w:type="dxa"/>
              <w:bottom w:w="72" w:type="dxa"/>
              <w:right w:w="144" w:type="dxa"/>
            </w:tcMar>
            <w:hideMark/>
          </w:tcPr>
          <w:p w14:paraId="793A03EF" w14:textId="77777777" w:rsidR="003C7B50" w:rsidRPr="00322874" w:rsidRDefault="003C7B50" w:rsidP="00FA63D3">
            <w:pPr>
              <w:spacing w:after="160" w:line="360" w:lineRule="auto"/>
              <w:contextualSpacing/>
              <w:rPr>
                <w:sz w:val="20"/>
              </w:rPr>
            </w:pPr>
            <w:r w:rsidRPr="00322874">
              <w:rPr>
                <w:sz w:val="20"/>
              </w:rPr>
              <w:t>Analog</w:t>
            </w:r>
          </w:p>
        </w:tc>
        <w:tc>
          <w:tcPr>
            <w:tcW w:w="1025"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41B5E1BC"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44.2g</w:t>
            </w:r>
          </w:p>
        </w:tc>
      </w:tr>
      <w:tr w:rsidR="00717506" w:rsidRPr="003C7B50" w14:paraId="66FB2A38" w14:textId="77777777" w:rsidTr="20C48B4F">
        <w:trPr>
          <w:trHeight w:val="23"/>
          <w:jc w:val="center"/>
        </w:trPr>
        <w:tc>
          <w:tcPr>
            <w:tcW w:w="1855"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4B16066D" w14:textId="77777777" w:rsidR="003C7B50" w:rsidRPr="00322874" w:rsidRDefault="003C7B50" w:rsidP="00FA63D3">
            <w:pPr>
              <w:spacing w:after="160" w:line="360" w:lineRule="auto"/>
              <w:contextualSpacing/>
              <w:rPr>
                <w:sz w:val="20"/>
              </w:rPr>
            </w:pPr>
            <w:r w:rsidRPr="00322874">
              <w:rPr>
                <w:sz w:val="20"/>
              </w:rPr>
              <w:t xml:space="preserve">Tower Pro </w:t>
            </w:r>
          </w:p>
          <w:p w14:paraId="270154BF" w14:textId="77777777" w:rsidR="003C7B50" w:rsidRPr="00322874" w:rsidRDefault="003C7B50" w:rsidP="00FA63D3">
            <w:pPr>
              <w:spacing w:after="160" w:line="360" w:lineRule="auto"/>
              <w:contextualSpacing/>
              <w:rPr>
                <w:sz w:val="20"/>
              </w:rPr>
            </w:pPr>
            <w:r w:rsidRPr="00322874">
              <w:rPr>
                <w:sz w:val="20"/>
              </w:rPr>
              <w:t>MG995R</w:t>
            </w:r>
          </w:p>
        </w:tc>
        <w:tc>
          <w:tcPr>
            <w:tcW w:w="887" w:type="dxa"/>
            <w:tcBorders>
              <w:top w:val="nil"/>
              <w:left w:val="nil"/>
              <w:bottom w:val="nil"/>
              <w:right w:val="nil"/>
            </w:tcBorders>
            <w:shd w:val="clear" w:color="auto" w:fill="E7E7E7"/>
            <w:tcMar>
              <w:top w:w="72" w:type="dxa"/>
              <w:left w:w="144" w:type="dxa"/>
              <w:bottom w:w="72" w:type="dxa"/>
              <w:right w:w="144" w:type="dxa"/>
            </w:tcMar>
            <w:hideMark/>
          </w:tcPr>
          <w:p w14:paraId="791CF25C" w14:textId="77777777" w:rsidR="003C7B50" w:rsidRPr="00322874" w:rsidRDefault="003C7B50" w:rsidP="00FA63D3">
            <w:pPr>
              <w:spacing w:after="160" w:line="360" w:lineRule="auto"/>
              <w:contextualSpacing/>
              <w:rPr>
                <w:sz w:val="20"/>
              </w:rPr>
            </w:pPr>
            <w:r w:rsidRPr="00322874">
              <w:rPr>
                <w:sz w:val="20"/>
              </w:rPr>
              <w:t>Servo</w:t>
            </w:r>
          </w:p>
        </w:tc>
        <w:tc>
          <w:tcPr>
            <w:tcW w:w="1254" w:type="dxa"/>
            <w:tcBorders>
              <w:top w:val="nil"/>
              <w:left w:val="nil"/>
              <w:bottom w:val="nil"/>
              <w:right w:val="nil"/>
            </w:tcBorders>
            <w:shd w:val="clear" w:color="auto" w:fill="E7E7E7"/>
            <w:tcMar>
              <w:top w:w="72" w:type="dxa"/>
              <w:left w:w="144" w:type="dxa"/>
              <w:bottom w:w="72" w:type="dxa"/>
              <w:right w:w="144" w:type="dxa"/>
            </w:tcMar>
            <w:hideMark/>
          </w:tcPr>
          <w:p w14:paraId="668A9E7E" w14:textId="77777777" w:rsidR="003C7B50" w:rsidRPr="00322874" w:rsidRDefault="003C7B50" w:rsidP="00FA63D3">
            <w:pPr>
              <w:spacing w:after="160" w:line="360" w:lineRule="auto"/>
              <w:contextualSpacing/>
              <w:rPr>
                <w:sz w:val="20"/>
              </w:rPr>
            </w:pPr>
            <w:r w:rsidRPr="00322874">
              <w:rPr>
                <w:sz w:val="20"/>
              </w:rPr>
              <w:t>4.8V-6V</w:t>
            </w:r>
          </w:p>
        </w:tc>
        <w:tc>
          <w:tcPr>
            <w:tcW w:w="1710" w:type="dxa"/>
            <w:tcBorders>
              <w:top w:val="nil"/>
              <w:left w:val="nil"/>
              <w:bottom w:val="nil"/>
              <w:right w:val="nil"/>
            </w:tcBorders>
            <w:shd w:val="clear" w:color="auto" w:fill="E7E7E7"/>
            <w:tcMar>
              <w:top w:w="72" w:type="dxa"/>
              <w:left w:w="144" w:type="dxa"/>
              <w:bottom w:w="72" w:type="dxa"/>
              <w:right w:w="144" w:type="dxa"/>
            </w:tcMar>
            <w:hideMark/>
          </w:tcPr>
          <w:p w14:paraId="6EEF3757" w14:textId="77777777" w:rsidR="003C7B50" w:rsidRPr="00322874" w:rsidRDefault="003C7B50" w:rsidP="00FA63D3">
            <w:pPr>
              <w:spacing w:after="160" w:line="360" w:lineRule="auto"/>
              <w:contextualSpacing/>
              <w:rPr>
                <w:sz w:val="20"/>
              </w:rPr>
            </w:pPr>
            <w:r w:rsidRPr="00322874">
              <w:rPr>
                <w:sz w:val="20"/>
              </w:rPr>
              <w:t>30mA/400mA</w:t>
            </w:r>
          </w:p>
        </w:tc>
        <w:tc>
          <w:tcPr>
            <w:tcW w:w="1135" w:type="dxa"/>
            <w:tcBorders>
              <w:top w:val="nil"/>
              <w:left w:val="nil"/>
              <w:bottom w:val="nil"/>
              <w:right w:val="nil"/>
            </w:tcBorders>
            <w:shd w:val="clear" w:color="auto" w:fill="E7E7E7"/>
            <w:tcMar>
              <w:top w:w="72" w:type="dxa"/>
              <w:left w:w="144" w:type="dxa"/>
              <w:bottom w:w="72" w:type="dxa"/>
              <w:right w:w="144" w:type="dxa"/>
            </w:tcMar>
            <w:hideMark/>
          </w:tcPr>
          <w:p w14:paraId="6A2AF033" w14:textId="77777777" w:rsidR="003C7B50" w:rsidRPr="00322874" w:rsidRDefault="003C7B50" w:rsidP="00FA63D3">
            <w:pPr>
              <w:spacing w:after="160" w:line="360" w:lineRule="auto"/>
              <w:contextualSpacing/>
              <w:rPr>
                <w:sz w:val="20"/>
              </w:rPr>
            </w:pPr>
            <w:r w:rsidRPr="00322874">
              <w:rPr>
                <w:sz w:val="20"/>
              </w:rPr>
              <w:t>10kg-cm</w:t>
            </w:r>
          </w:p>
        </w:tc>
        <w:tc>
          <w:tcPr>
            <w:tcW w:w="1151" w:type="dxa"/>
            <w:tcBorders>
              <w:top w:val="nil"/>
              <w:left w:val="nil"/>
              <w:bottom w:val="nil"/>
              <w:right w:val="nil"/>
            </w:tcBorders>
            <w:shd w:val="clear" w:color="auto" w:fill="E7E7E7"/>
            <w:tcMar>
              <w:top w:w="72" w:type="dxa"/>
              <w:left w:w="144" w:type="dxa"/>
              <w:bottom w:w="72" w:type="dxa"/>
              <w:right w:w="144" w:type="dxa"/>
            </w:tcMar>
            <w:hideMark/>
          </w:tcPr>
          <w:p w14:paraId="0C4DCE70" w14:textId="77777777" w:rsidR="003C7B50" w:rsidRPr="00322874" w:rsidRDefault="003C7B50" w:rsidP="00FA63D3">
            <w:pPr>
              <w:spacing w:after="160" w:line="360" w:lineRule="auto"/>
              <w:contextualSpacing/>
              <w:rPr>
                <w:sz w:val="20"/>
              </w:rPr>
            </w:pPr>
            <w:r w:rsidRPr="00322874">
              <w:rPr>
                <w:sz w:val="20"/>
              </w:rPr>
              <w:t>62 RPM</w:t>
            </w:r>
          </w:p>
        </w:tc>
        <w:tc>
          <w:tcPr>
            <w:tcW w:w="1144" w:type="dxa"/>
            <w:tcBorders>
              <w:top w:val="nil"/>
              <w:left w:val="nil"/>
              <w:bottom w:val="nil"/>
              <w:right w:val="nil"/>
            </w:tcBorders>
            <w:shd w:val="clear" w:color="auto" w:fill="E7E7E7"/>
            <w:tcMar>
              <w:top w:w="72" w:type="dxa"/>
              <w:left w:w="144" w:type="dxa"/>
              <w:bottom w:w="72" w:type="dxa"/>
              <w:right w:w="144" w:type="dxa"/>
            </w:tcMar>
            <w:hideMark/>
          </w:tcPr>
          <w:p w14:paraId="1FF56679" w14:textId="77777777" w:rsidR="003C7B50" w:rsidRPr="00322874" w:rsidRDefault="003C7B50" w:rsidP="00FA63D3">
            <w:pPr>
              <w:spacing w:after="160" w:line="360" w:lineRule="auto"/>
              <w:contextualSpacing/>
              <w:rPr>
                <w:sz w:val="20"/>
              </w:rPr>
            </w:pPr>
            <w:r w:rsidRPr="00322874">
              <w:rPr>
                <w:sz w:val="20"/>
              </w:rPr>
              <w:t>Pulse</w:t>
            </w:r>
          </w:p>
        </w:tc>
        <w:tc>
          <w:tcPr>
            <w:tcW w:w="1025"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2468E3E2"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55g</w:t>
            </w:r>
          </w:p>
        </w:tc>
      </w:tr>
      <w:tr w:rsidR="00717506" w:rsidRPr="003C7B50" w14:paraId="7C8C7197" w14:textId="77777777" w:rsidTr="20C48B4F">
        <w:trPr>
          <w:trHeight w:val="23"/>
          <w:jc w:val="center"/>
        </w:trPr>
        <w:tc>
          <w:tcPr>
            <w:tcW w:w="1855"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4C8F8D5F" w14:textId="77777777" w:rsidR="003C7B50" w:rsidRPr="00322874" w:rsidRDefault="003C7B50" w:rsidP="00FA63D3">
            <w:pPr>
              <w:spacing w:after="160" w:line="360" w:lineRule="auto"/>
              <w:contextualSpacing/>
              <w:rPr>
                <w:sz w:val="20"/>
              </w:rPr>
            </w:pPr>
            <w:r w:rsidRPr="00322874">
              <w:rPr>
                <w:sz w:val="20"/>
              </w:rPr>
              <w:t xml:space="preserve">Micro Gear </w:t>
            </w:r>
          </w:p>
          <w:p w14:paraId="3A2F45FC" w14:textId="77777777" w:rsidR="003C7B50" w:rsidRPr="00322874" w:rsidRDefault="003C7B50" w:rsidP="00FA63D3">
            <w:pPr>
              <w:spacing w:after="160" w:line="360" w:lineRule="auto"/>
              <w:contextualSpacing/>
              <w:rPr>
                <w:sz w:val="20"/>
              </w:rPr>
            </w:pPr>
            <w:r w:rsidRPr="00322874">
              <w:rPr>
                <w:sz w:val="20"/>
              </w:rPr>
              <w:t>Box Motor</w:t>
            </w:r>
          </w:p>
        </w:tc>
        <w:tc>
          <w:tcPr>
            <w:tcW w:w="887" w:type="dxa"/>
            <w:tcBorders>
              <w:top w:val="nil"/>
              <w:left w:val="nil"/>
              <w:bottom w:val="nil"/>
              <w:right w:val="nil"/>
            </w:tcBorders>
            <w:shd w:val="clear" w:color="auto" w:fill="FFFFFF" w:themeFill="background1"/>
            <w:tcMar>
              <w:top w:w="72" w:type="dxa"/>
              <w:left w:w="144" w:type="dxa"/>
              <w:bottom w:w="72" w:type="dxa"/>
              <w:right w:w="144" w:type="dxa"/>
            </w:tcMar>
            <w:hideMark/>
          </w:tcPr>
          <w:p w14:paraId="429CB188" w14:textId="77777777" w:rsidR="003C7B50" w:rsidRPr="00322874" w:rsidRDefault="003C7B50" w:rsidP="00FA63D3">
            <w:pPr>
              <w:spacing w:after="160" w:line="360" w:lineRule="auto"/>
              <w:contextualSpacing/>
              <w:rPr>
                <w:sz w:val="20"/>
              </w:rPr>
            </w:pPr>
            <w:r w:rsidRPr="00322874">
              <w:rPr>
                <w:sz w:val="20"/>
              </w:rPr>
              <w:t>BDC</w:t>
            </w:r>
          </w:p>
        </w:tc>
        <w:tc>
          <w:tcPr>
            <w:tcW w:w="1254" w:type="dxa"/>
            <w:tcBorders>
              <w:top w:val="nil"/>
              <w:left w:val="nil"/>
              <w:bottom w:val="nil"/>
              <w:right w:val="nil"/>
            </w:tcBorders>
            <w:shd w:val="clear" w:color="auto" w:fill="FFFFFF" w:themeFill="background1"/>
            <w:tcMar>
              <w:top w:w="72" w:type="dxa"/>
              <w:left w:w="144" w:type="dxa"/>
              <w:bottom w:w="72" w:type="dxa"/>
              <w:right w:w="144" w:type="dxa"/>
            </w:tcMar>
            <w:hideMark/>
          </w:tcPr>
          <w:p w14:paraId="10539835" w14:textId="77777777" w:rsidR="003C7B50" w:rsidRPr="00322874" w:rsidRDefault="003C7B50" w:rsidP="00FA63D3">
            <w:pPr>
              <w:spacing w:after="160" w:line="360" w:lineRule="auto"/>
              <w:contextualSpacing/>
              <w:rPr>
                <w:sz w:val="20"/>
              </w:rPr>
            </w:pPr>
            <w:r w:rsidRPr="00322874">
              <w:rPr>
                <w:sz w:val="20"/>
              </w:rPr>
              <w:t>12V</w:t>
            </w:r>
          </w:p>
        </w:tc>
        <w:tc>
          <w:tcPr>
            <w:tcW w:w="1710" w:type="dxa"/>
            <w:tcBorders>
              <w:top w:val="nil"/>
              <w:left w:val="nil"/>
              <w:bottom w:val="nil"/>
              <w:right w:val="nil"/>
            </w:tcBorders>
            <w:shd w:val="clear" w:color="auto" w:fill="FFFFFF" w:themeFill="background1"/>
            <w:tcMar>
              <w:top w:w="72" w:type="dxa"/>
              <w:left w:w="144" w:type="dxa"/>
              <w:bottom w:w="72" w:type="dxa"/>
              <w:right w:w="144" w:type="dxa"/>
            </w:tcMar>
            <w:hideMark/>
          </w:tcPr>
          <w:p w14:paraId="7202EF02" w14:textId="77777777" w:rsidR="003C7B50" w:rsidRPr="00322874" w:rsidRDefault="003C7B50" w:rsidP="00FA63D3">
            <w:pPr>
              <w:spacing w:after="160" w:line="360" w:lineRule="auto"/>
              <w:contextualSpacing/>
              <w:rPr>
                <w:sz w:val="20"/>
              </w:rPr>
            </w:pPr>
            <w:r w:rsidRPr="00322874">
              <w:rPr>
                <w:sz w:val="20"/>
              </w:rPr>
              <w:t>110mA/800mA</w:t>
            </w:r>
          </w:p>
        </w:tc>
        <w:tc>
          <w:tcPr>
            <w:tcW w:w="1135" w:type="dxa"/>
            <w:tcBorders>
              <w:top w:val="nil"/>
              <w:left w:val="nil"/>
              <w:bottom w:val="nil"/>
              <w:right w:val="nil"/>
            </w:tcBorders>
            <w:shd w:val="clear" w:color="auto" w:fill="FFFFFF" w:themeFill="background1"/>
            <w:tcMar>
              <w:top w:w="72" w:type="dxa"/>
              <w:left w:w="144" w:type="dxa"/>
              <w:bottom w:w="72" w:type="dxa"/>
              <w:right w:w="144" w:type="dxa"/>
            </w:tcMar>
            <w:hideMark/>
          </w:tcPr>
          <w:p w14:paraId="7598240C" w14:textId="77777777" w:rsidR="003C7B50" w:rsidRPr="00322874" w:rsidRDefault="003C7B50" w:rsidP="00FA63D3">
            <w:pPr>
              <w:spacing w:after="160" w:line="360" w:lineRule="auto"/>
              <w:contextualSpacing/>
              <w:rPr>
                <w:sz w:val="20"/>
              </w:rPr>
            </w:pPr>
            <w:r w:rsidRPr="00322874">
              <w:rPr>
                <w:sz w:val="20"/>
              </w:rPr>
              <w:t>4kg-cm</w:t>
            </w:r>
          </w:p>
        </w:tc>
        <w:tc>
          <w:tcPr>
            <w:tcW w:w="1151" w:type="dxa"/>
            <w:tcBorders>
              <w:top w:val="nil"/>
              <w:left w:val="nil"/>
              <w:bottom w:val="nil"/>
              <w:right w:val="nil"/>
            </w:tcBorders>
            <w:shd w:val="clear" w:color="auto" w:fill="FFFFFF" w:themeFill="background1"/>
            <w:tcMar>
              <w:top w:w="72" w:type="dxa"/>
              <w:left w:w="144" w:type="dxa"/>
              <w:bottom w:w="72" w:type="dxa"/>
              <w:right w:w="144" w:type="dxa"/>
            </w:tcMar>
            <w:hideMark/>
          </w:tcPr>
          <w:p w14:paraId="68ABD82B" w14:textId="77777777" w:rsidR="003C7B50" w:rsidRPr="00322874" w:rsidRDefault="003C7B50" w:rsidP="00FA63D3">
            <w:pPr>
              <w:spacing w:after="160" w:line="360" w:lineRule="auto"/>
              <w:contextualSpacing/>
              <w:rPr>
                <w:sz w:val="20"/>
              </w:rPr>
            </w:pPr>
            <w:r w:rsidRPr="00322874">
              <w:rPr>
                <w:sz w:val="20"/>
              </w:rPr>
              <w:t>100RPM</w:t>
            </w:r>
          </w:p>
        </w:tc>
        <w:tc>
          <w:tcPr>
            <w:tcW w:w="1144" w:type="dxa"/>
            <w:tcBorders>
              <w:top w:val="nil"/>
              <w:left w:val="nil"/>
              <w:bottom w:val="nil"/>
              <w:right w:val="nil"/>
            </w:tcBorders>
            <w:shd w:val="clear" w:color="auto" w:fill="FFFFFF" w:themeFill="background1"/>
            <w:tcMar>
              <w:top w:w="72" w:type="dxa"/>
              <w:left w:w="144" w:type="dxa"/>
              <w:bottom w:w="72" w:type="dxa"/>
              <w:right w:w="144" w:type="dxa"/>
            </w:tcMar>
            <w:hideMark/>
          </w:tcPr>
          <w:p w14:paraId="2390D48C" w14:textId="77777777" w:rsidR="003C7B50" w:rsidRPr="00322874" w:rsidRDefault="003C7B50" w:rsidP="00FA63D3">
            <w:pPr>
              <w:spacing w:after="160" w:line="360" w:lineRule="auto"/>
              <w:contextualSpacing/>
              <w:rPr>
                <w:sz w:val="20"/>
              </w:rPr>
            </w:pPr>
            <w:r w:rsidRPr="00322874">
              <w:rPr>
                <w:sz w:val="20"/>
              </w:rPr>
              <w:t>PWM</w:t>
            </w:r>
          </w:p>
        </w:tc>
        <w:tc>
          <w:tcPr>
            <w:tcW w:w="1025"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0636BA0E"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193g</w:t>
            </w:r>
          </w:p>
        </w:tc>
      </w:tr>
      <w:tr w:rsidR="00717506" w:rsidRPr="003C7B50" w14:paraId="5733FCF4" w14:textId="77777777" w:rsidTr="20C48B4F">
        <w:trPr>
          <w:trHeight w:val="23"/>
          <w:jc w:val="center"/>
        </w:trPr>
        <w:tc>
          <w:tcPr>
            <w:tcW w:w="1855"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32EEAB23" w14:textId="77777777" w:rsidR="003C7B50" w:rsidRPr="00322874" w:rsidRDefault="003C7B50" w:rsidP="00FA63D3">
            <w:pPr>
              <w:spacing w:after="160" w:line="360" w:lineRule="auto"/>
              <w:contextualSpacing/>
              <w:rPr>
                <w:sz w:val="20"/>
              </w:rPr>
            </w:pPr>
            <w:r w:rsidRPr="00322874">
              <w:rPr>
                <w:sz w:val="20"/>
              </w:rPr>
              <w:t>Pololu 37D metal gearmotor</w:t>
            </w:r>
          </w:p>
        </w:tc>
        <w:tc>
          <w:tcPr>
            <w:tcW w:w="887" w:type="dxa"/>
            <w:tcBorders>
              <w:top w:val="nil"/>
              <w:left w:val="nil"/>
              <w:bottom w:val="nil"/>
              <w:right w:val="nil"/>
            </w:tcBorders>
            <w:shd w:val="clear" w:color="auto" w:fill="E7E7E7"/>
            <w:tcMar>
              <w:top w:w="72" w:type="dxa"/>
              <w:left w:w="144" w:type="dxa"/>
              <w:bottom w:w="72" w:type="dxa"/>
              <w:right w:w="144" w:type="dxa"/>
            </w:tcMar>
            <w:hideMark/>
          </w:tcPr>
          <w:p w14:paraId="09282C2B" w14:textId="77777777" w:rsidR="003C7B50" w:rsidRPr="00322874" w:rsidRDefault="003C7B50" w:rsidP="00FA63D3">
            <w:pPr>
              <w:spacing w:after="160" w:line="360" w:lineRule="auto"/>
              <w:contextualSpacing/>
              <w:rPr>
                <w:sz w:val="20"/>
              </w:rPr>
            </w:pPr>
            <w:r w:rsidRPr="00322874">
              <w:rPr>
                <w:sz w:val="20"/>
              </w:rPr>
              <w:t>BDC</w:t>
            </w:r>
          </w:p>
        </w:tc>
        <w:tc>
          <w:tcPr>
            <w:tcW w:w="1254" w:type="dxa"/>
            <w:tcBorders>
              <w:top w:val="nil"/>
              <w:left w:val="nil"/>
              <w:bottom w:val="nil"/>
              <w:right w:val="nil"/>
            </w:tcBorders>
            <w:shd w:val="clear" w:color="auto" w:fill="E7E7E7"/>
            <w:tcMar>
              <w:top w:w="72" w:type="dxa"/>
              <w:left w:w="144" w:type="dxa"/>
              <w:bottom w:w="72" w:type="dxa"/>
              <w:right w:w="144" w:type="dxa"/>
            </w:tcMar>
            <w:hideMark/>
          </w:tcPr>
          <w:p w14:paraId="653327EA" w14:textId="77777777" w:rsidR="003C7B50" w:rsidRPr="00322874" w:rsidRDefault="003C7B50" w:rsidP="00FA63D3">
            <w:pPr>
              <w:spacing w:after="160" w:line="360" w:lineRule="auto"/>
              <w:contextualSpacing/>
              <w:rPr>
                <w:sz w:val="20"/>
              </w:rPr>
            </w:pPr>
            <w:r w:rsidRPr="00322874">
              <w:rPr>
                <w:sz w:val="20"/>
              </w:rPr>
              <w:t>6V</w:t>
            </w:r>
          </w:p>
          <w:p w14:paraId="768F21FB" w14:textId="77777777" w:rsidR="003C7B50" w:rsidRPr="00322874" w:rsidRDefault="003C7B50" w:rsidP="00FA63D3">
            <w:pPr>
              <w:spacing w:after="160" w:line="360" w:lineRule="auto"/>
              <w:contextualSpacing/>
              <w:rPr>
                <w:sz w:val="20"/>
              </w:rPr>
            </w:pPr>
            <w:r w:rsidRPr="00322874">
              <w:rPr>
                <w:sz w:val="20"/>
              </w:rPr>
              <w:t>12V</w:t>
            </w:r>
          </w:p>
        </w:tc>
        <w:tc>
          <w:tcPr>
            <w:tcW w:w="1710" w:type="dxa"/>
            <w:tcBorders>
              <w:top w:val="nil"/>
              <w:left w:val="nil"/>
              <w:bottom w:val="nil"/>
              <w:right w:val="nil"/>
            </w:tcBorders>
            <w:shd w:val="clear" w:color="auto" w:fill="E7E7E7"/>
            <w:tcMar>
              <w:top w:w="72" w:type="dxa"/>
              <w:left w:w="144" w:type="dxa"/>
              <w:bottom w:w="72" w:type="dxa"/>
              <w:right w:w="144" w:type="dxa"/>
            </w:tcMar>
            <w:hideMark/>
          </w:tcPr>
          <w:p w14:paraId="6C17A28D" w14:textId="77777777" w:rsidR="003C7B50" w:rsidRPr="00322874" w:rsidRDefault="003C7B50" w:rsidP="00FA63D3">
            <w:pPr>
              <w:spacing w:after="160" w:line="360" w:lineRule="auto"/>
              <w:contextualSpacing/>
              <w:rPr>
                <w:sz w:val="20"/>
              </w:rPr>
            </w:pPr>
            <w:r w:rsidRPr="00322874">
              <w:rPr>
                <w:sz w:val="20"/>
              </w:rPr>
              <w:t>250mA/2.5A</w:t>
            </w:r>
          </w:p>
          <w:p w14:paraId="61C3EB8A" w14:textId="77777777" w:rsidR="003C7B50" w:rsidRPr="00322874" w:rsidRDefault="003C7B50" w:rsidP="00FA63D3">
            <w:pPr>
              <w:spacing w:after="160" w:line="360" w:lineRule="auto"/>
              <w:contextualSpacing/>
              <w:rPr>
                <w:sz w:val="20"/>
              </w:rPr>
            </w:pPr>
            <w:r w:rsidRPr="00322874">
              <w:rPr>
                <w:sz w:val="20"/>
              </w:rPr>
              <w:t>300mA/5A</w:t>
            </w:r>
          </w:p>
        </w:tc>
        <w:tc>
          <w:tcPr>
            <w:tcW w:w="1135" w:type="dxa"/>
            <w:tcBorders>
              <w:top w:val="nil"/>
              <w:left w:val="nil"/>
              <w:bottom w:val="nil"/>
              <w:right w:val="nil"/>
            </w:tcBorders>
            <w:shd w:val="clear" w:color="auto" w:fill="E7E7E7"/>
            <w:tcMar>
              <w:top w:w="72" w:type="dxa"/>
              <w:left w:w="144" w:type="dxa"/>
              <w:bottom w:w="72" w:type="dxa"/>
              <w:right w:w="144" w:type="dxa"/>
            </w:tcMar>
            <w:hideMark/>
          </w:tcPr>
          <w:p w14:paraId="342FF1C3" w14:textId="77777777" w:rsidR="003C7B50" w:rsidRPr="00322874" w:rsidRDefault="003C7B50" w:rsidP="00FA63D3">
            <w:pPr>
              <w:spacing w:after="160" w:line="360" w:lineRule="auto"/>
              <w:contextualSpacing/>
              <w:rPr>
                <w:sz w:val="20"/>
              </w:rPr>
            </w:pPr>
            <w:r w:rsidRPr="00322874">
              <w:rPr>
                <w:sz w:val="20"/>
              </w:rPr>
              <w:t>9kg-cm</w:t>
            </w:r>
          </w:p>
          <w:p w14:paraId="2E5A9D82" w14:textId="77777777" w:rsidR="003C7B50" w:rsidRPr="00322874" w:rsidRDefault="003C7B50" w:rsidP="00FA63D3">
            <w:pPr>
              <w:spacing w:after="160" w:line="360" w:lineRule="auto"/>
              <w:contextualSpacing/>
              <w:rPr>
                <w:sz w:val="20"/>
              </w:rPr>
            </w:pPr>
            <w:r w:rsidRPr="00322874">
              <w:rPr>
                <w:sz w:val="20"/>
              </w:rPr>
              <w:t>18kg-cm</w:t>
            </w:r>
          </w:p>
        </w:tc>
        <w:tc>
          <w:tcPr>
            <w:tcW w:w="1151" w:type="dxa"/>
            <w:tcBorders>
              <w:top w:val="nil"/>
              <w:left w:val="nil"/>
              <w:bottom w:val="nil"/>
              <w:right w:val="nil"/>
            </w:tcBorders>
            <w:shd w:val="clear" w:color="auto" w:fill="E7E7E7"/>
            <w:tcMar>
              <w:top w:w="72" w:type="dxa"/>
              <w:left w:w="144" w:type="dxa"/>
              <w:bottom w:w="72" w:type="dxa"/>
              <w:right w:w="144" w:type="dxa"/>
            </w:tcMar>
            <w:hideMark/>
          </w:tcPr>
          <w:p w14:paraId="65594BA2" w14:textId="77777777" w:rsidR="003C7B50" w:rsidRPr="00322874" w:rsidRDefault="003C7B50" w:rsidP="00FA63D3">
            <w:pPr>
              <w:spacing w:after="160" w:line="360" w:lineRule="auto"/>
              <w:contextualSpacing/>
              <w:rPr>
                <w:sz w:val="20"/>
              </w:rPr>
            </w:pPr>
            <w:r w:rsidRPr="00322874">
              <w:rPr>
                <w:sz w:val="20"/>
              </w:rPr>
              <w:t>80RPM</w:t>
            </w:r>
          </w:p>
          <w:p w14:paraId="2DB763AA" w14:textId="77777777" w:rsidR="003C7B50" w:rsidRPr="00322874" w:rsidRDefault="003C7B50" w:rsidP="00FA63D3">
            <w:pPr>
              <w:spacing w:after="160" w:line="360" w:lineRule="auto"/>
              <w:contextualSpacing/>
              <w:rPr>
                <w:sz w:val="20"/>
              </w:rPr>
            </w:pPr>
            <w:r w:rsidRPr="00322874">
              <w:rPr>
                <w:sz w:val="20"/>
              </w:rPr>
              <w:t>40RPM</w:t>
            </w:r>
          </w:p>
        </w:tc>
        <w:tc>
          <w:tcPr>
            <w:tcW w:w="1144" w:type="dxa"/>
            <w:tcBorders>
              <w:top w:val="nil"/>
              <w:left w:val="nil"/>
              <w:bottom w:val="nil"/>
              <w:right w:val="nil"/>
            </w:tcBorders>
            <w:shd w:val="clear" w:color="auto" w:fill="E7E7E7"/>
            <w:tcMar>
              <w:top w:w="72" w:type="dxa"/>
              <w:left w:w="144" w:type="dxa"/>
              <w:bottom w:w="72" w:type="dxa"/>
              <w:right w:w="144" w:type="dxa"/>
            </w:tcMar>
            <w:hideMark/>
          </w:tcPr>
          <w:p w14:paraId="6F77341E" w14:textId="77777777" w:rsidR="003C7B50" w:rsidRPr="00322874" w:rsidRDefault="003C7B50" w:rsidP="00FA63D3">
            <w:pPr>
              <w:spacing w:after="160" w:line="360" w:lineRule="auto"/>
              <w:contextualSpacing/>
              <w:rPr>
                <w:sz w:val="20"/>
              </w:rPr>
            </w:pPr>
            <w:r w:rsidRPr="00322874">
              <w:rPr>
                <w:sz w:val="20"/>
              </w:rPr>
              <w:t>PWM</w:t>
            </w:r>
          </w:p>
        </w:tc>
        <w:tc>
          <w:tcPr>
            <w:tcW w:w="1025"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4B17480D"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205g</w:t>
            </w:r>
          </w:p>
        </w:tc>
      </w:tr>
      <w:tr w:rsidR="00717506" w:rsidRPr="003C7B50" w14:paraId="38F75CE2" w14:textId="77777777" w:rsidTr="20C48B4F">
        <w:trPr>
          <w:trHeight w:val="23"/>
          <w:jc w:val="center"/>
        </w:trPr>
        <w:tc>
          <w:tcPr>
            <w:tcW w:w="1855" w:type="dxa"/>
            <w:tcBorders>
              <w:top w:val="nil"/>
              <w:left w:val="single" w:sz="8" w:space="0" w:color="000000" w:themeColor="text1"/>
              <w:bottom w:val="single" w:sz="8" w:space="0" w:color="000000" w:themeColor="text1"/>
              <w:right w:val="nil"/>
            </w:tcBorders>
            <w:shd w:val="clear" w:color="auto" w:fill="FFFFFF" w:themeFill="background1"/>
            <w:tcMar>
              <w:top w:w="72" w:type="dxa"/>
              <w:left w:w="144" w:type="dxa"/>
              <w:bottom w:w="72" w:type="dxa"/>
              <w:right w:w="144" w:type="dxa"/>
            </w:tcMar>
            <w:hideMark/>
          </w:tcPr>
          <w:p w14:paraId="007BFB81" w14:textId="77777777" w:rsidR="003C7B50" w:rsidRPr="00322874" w:rsidRDefault="003C7B50" w:rsidP="00FA63D3">
            <w:pPr>
              <w:spacing w:after="160" w:line="360" w:lineRule="auto"/>
              <w:contextualSpacing/>
              <w:rPr>
                <w:sz w:val="20"/>
              </w:rPr>
            </w:pPr>
            <w:r w:rsidRPr="00322874">
              <w:rPr>
                <w:sz w:val="20"/>
              </w:rPr>
              <w:t xml:space="preserve">Pololu 25D metal gearmotor </w:t>
            </w:r>
          </w:p>
          <w:p w14:paraId="2F6C35B1" w14:textId="77777777" w:rsidR="003C7B50" w:rsidRPr="00322874" w:rsidRDefault="003C7B50" w:rsidP="00FA63D3">
            <w:pPr>
              <w:spacing w:after="160" w:line="360" w:lineRule="auto"/>
              <w:contextualSpacing/>
              <w:rPr>
                <w:sz w:val="20"/>
              </w:rPr>
            </w:pPr>
            <w:r w:rsidRPr="00322874">
              <w:rPr>
                <w:sz w:val="20"/>
              </w:rPr>
              <w:t>w/ encoder</w:t>
            </w:r>
          </w:p>
        </w:tc>
        <w:tc>
          <w:tcPr>
            <w:tcW w:w="887"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6554991F" w14:textId="77777777" w:rsidR="003C7B50" w:rsidRPr="00322874" w:rsidRDefault="003C7B50" w:rsidP="00FA63D3">
            <w:pPr>
              <w:spacing w:after="160" w:line="360" w:lineRule="auto"/>
              <w:contextualSpacing/>
              <w:rPr>
                <w:sz w:val="20"/>
              </w:rPr>
            </w:pPr>
            <w:r w:rsidRPr="00322874">
              <w:rPr>
                <w:sz w:val="20"/>
              </w:rPr>
              <w:t>BDC</w:t>
            </w:r>
          </w:p>
        </w:tc>
        <w:tc>
          <w:tcPr>
            <w:tcW w:w="1254"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79832D16" w14:textId="77777777" w:rsidR="003C7B50" w:rsidRPr="00322874" w:rsidRDefault="003C7B50" w:rsidP="00FA63D3">
            <w:pPr>
              <w:spacing w:after="160" w:line="360" w:lineRule="auto"/>
              <w:contextualSpacing/>
              <w:rPr>
                <w:sz w:val="20"/>
              </w:rPr>
            </w:pPr>
            <w:r w:rsidRPr="00322874">
              <w:rPr>
                <w:sz w:val="20"/>
              </w:rPr>
              <w:t>12V</w:t>
            </w:r>
          </w:p>
        </w:tc>
        <w:tc>
          <w:tcPr>
            <w:tcW w:w="1710"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3865A006" w14:textId="77777777" w:rsidR="003C7B50" w:rsidRPr="00322874" w:rsidRDefault="003C7B50" w:rsidP="00FA63D3">
            <w:pPr>
              <w:spacing w:after="160" w:line="360" w:lineRule="auto"/>
              <w:contextualSpacing/>
              <w:rPr>
                <w:sz w:val="20"/>
              </w:rPr>
            </w:pPr>
            <w:r w:rsidRPr="00322874">
              <w:rPr>
                <w:sz w:val="20"/>
              </w:rPr>
              <w:t xml:space="preserve"> 100mA/1.1A</w:t>
            </w:r>
          </w:p>
        </w:tc>
        <w:tc>
          <w:tcPr>
            <w:tcW w:w="1135"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2DB8E9E9" w14:textId="77777777" w:rsidR="003C7B50" w:rsidRPr="00322874" w:rsidRDefault="003C7B50" w:rsidP="00FA63D3">
            <w:pPr>
              <w:spacing w:after="160" w:line="360" w:lineRule="auto"/>
              <w:contextualSpacing/>
              <w:rPr>
                <w:sz w:val="20"/>
              </w:rPr>
            </w:pPr>
            <w:r w:rsidRPr="00322874">
              <w:rPr>
                <w:sz w:val="20"/>
              </w:rPr>
              <w:t>6kg-cm</w:t>
            </w:r>
          </w:p>
          <w:p w14:paraId="29F2606B" w14:textId="77777777" w:rsidR="003C7B50" w:rsidRPr="00322874" w:rsidRDefault="003C7B50" w:rsidP="00FA63D3">
            <w:pPr>
              <w:spacing w:after="160" w:line="360" w:lineRule="auto"/>
              <w:contextualSpacing/>
              <w:rPr>
                <w:sz w:val="20"/>
              </w:rPr>
            </w:pPr>
            <w:r w:rsidRPr="00322874">
              <w:rPr>
                <w:sz w:val="20"/>
              </w:rPr>
              <w:t>8kg-cm</w:t>
            </w:r>
          </w:p>
          <w:p w14:paraId="5269BB5E" w14:textId="77777777" w:rsidR="003C7B50" w:rsidRPr="00322874" w:rsidRDefault="003C7B50" w:rsidP="00FA63D3">
            <w:pPr>
              <w:spacing w:after="160" w:line="360" w:lineRule="auto"/>
              <w:contextualSpacing/>
              <w:rPr>
                <w:sz w:val="20"/>
              </w:rPr>
            </w:pPr>
            <w:r w:rsidRPr="00322874">
              <w:rPr>
                <w:sz w:val="20"/>
              </w:rPr>
              <w:t>…</w:t>
            </w:r>
          </w:p>
        </w:tc>
        <w:tc>
          <w:tcPr>
            <w:tcW w:w="1151"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3D45DE77" w14:textId="77777777" w:rsidR="003C7B50" w:rsidRPr="00322874" w:rsidRDefault="003C7B50" w:rsidP="00FA63D3">
            <w:pPr>
              <w:spacing w:after="160" w:line="360" w:lineRule="auto"/>
              <w:contextualSpacing/>
              <w:rPr>
                <w:sz w:val="20"/>
              </w:rPr>
            </w:pPr>
            <w:r w:rsidRPr="00322874">
              <w:rPr>
                <w:sz w:val="20"/>
              </w:rPr>
              <w:t>71RPM</w:t>
            </w:r>
          </w:p>
          <w:p w14:paraId="3C74427D" w14:textId="77777777" w:rsidR="003C7B50" w:rsidRPr="00322874" w:rsidRDefault="003C7B50" w:rsidP="00FA63D3">
            <w:pPr>
              <w:spacing w:after="160" w:line="360" w:lineRule="auto"/>
              <w:contextualSpacing/>
              <w:rPr>
                <w:sz w:val="20"/>
              </w:rPr>
            </w:pPr>
            <w:r w:rsidRPr="00322874">
              <w:rPr>
                <w:sz w:val="20"/>
              </w:rPr>
              <w:t>55RPM</w:t>
            </w:r>
          </w:p>
          <w:p w14:paraId="53278548" w14:textId="77777777" w:rsidR="003C7B50" w:rsidRPr="00322874" w:rsidRDefault="003C7B50" w:rsidP="00FA63D3">
            <w:pPr>
              <w:spacing w:after="160" w:line="360" w:lineRule="auto"/>
              <w:contextualSpacing/>
              <w:rPr>
                <w:sz w:val="20"/>
              </w:rPr>
            </w:pPr>
            <w:r w:rsidRPr="00322874">
              <w:rPr>
                <w:sz w:val="20"/>
              </w:rPr>
              <w:t>…</w:t>
            </w:r>
          </w:p>
        </w:tc>
        <w:tc>
          <w:tcPr>
            <w:tcW w:w="1144"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2E310D20" w14:textId="77777777" w:rsidR="003C7B50" w:rsidRPr="00322874" w:rsidRDefault="003C7B50" w:rsidP="00FA63D3">
            <w:pPr>
              <w:spacing w:after="160" w:line="360" w:lineRule="auto"/>
              <w:contextualSpacing/>
              <w:rPr>
                <w:sz w:val="20"/>
              </w:rPr>
            </w:pPr>
            <w:r w:rsidRPr="00322874">
              <w:rPr>
                <w:sz w:val="20"/>
              </w:rPr>
              <w:t>PWM</w:t>
            </w:r>
          </w:p>
        </w:tc>
        <w:tc>
          <w:tcPr>
            <w:tcW w:w="1025" w:type="dxa"/>
            <w:tcBorders>
              <w:top w:val="nil"/>
              <w:left w:val="nil"/>
              <w:bottom w:val="single" w:sz="8" w:space="0" w:color="000000" w:themeColor="text1"/>
              <w:right w:val="single" w:sz="8" w:space="0" w:color="000000" w:themeColor="text1"/>
            </w:tcBorders>
            <w:shd w:val="clear" w:color="auto" w:fill="FFFFFF" w:themeFill="background1"/>
            <w:tcMar>
              <w:top w:w="72" w:type="dxa"/>
              <w:left w:w="144" w:type="dxa"/>
              <w:bottom w:w="72" w:type="dxa"/>
              <w:right w:w="144" w:type="dxa"/>
            </w:tcMar>
            <w:hideMark/>
          </w:tcPr>
          <w:p w14:paraId="2AD142AB" w14:textId="77777777" w:rsidR="003C7B50" w:rsidRPr="00322874" w:rsidRDefault="003C7B50" w:rsidP="00FA63D3">
            <w:pPr>
              <w:pStyle w:val="CcList"/>
              <w:spacing w:line="360" w:lineRule="auto"/>
              <w:ind w:left="0" w:firstLine="0"/>
              <w:rPr>
                <w:rFonts w:eastAsiaTheme="minorEastAsia"/>
                <w:szCs w:val="24"/>
              </w:rPr>
            </w:pPr>
            <w:r w:rsidRPr="00322874">
              <w:rPr>
                <w:rFonts w:eastAsiaTheme="minorEastAsia"/>
                <w:szCs w:val="24"/>
              </w:rPr>
              <w:t>104g</w:t>
            </w:r>
          </w:p>
        </w:tc>
      </w:tr>
    </w:tbl>
    <w:p w14:paraId="07CC606E" w14:textId="77777777" w:rsidR="004935E5" w:rsidRDefault="004935E5" w:rsidP="00FA63D3">
      <w:pPr>
        <w:pStyle w:val="CcList"/>
        <w:spacing w:line="360" w:lineRule="auto"/>
        <w:ind w:left="0" w:right="0" w:firstLine="0"/>
        <w:rPr>
          <w:rFonts w:eastAsiaTheme="minorEastAsia"/>
          <w:sz w:val="24"/>
          <w:szCs w:val="24"/>
        </w:rPr>
      </w:pPr>
    </w:p>
    <w:p w14:paraId="0F555C63" w14:textId="7004799E" w:rsidR="00102A54" w:rsidRPr="0002003D" w:rsidRDefault="00102A54" w:rsidP="00FA63D3">
      <w:pPr>
        <w:pStyle w:val="CcList"/>
        <w:spacing w:line="360" w:lineRule="auto"/>
        <w:ind w:left="0" w:right="0" w:firstLine="0"/>
        <w:rPr>
          <w:rFonts w:eastAsiaTheme="minorEastAsia"/>
          <w:sz w:val="24"/>
          <w:szCs w:val="24"/>
        </w:rPr>
      </w:pPr>
      <w:r w:rsidRPr="0002003D">
        <w:rPr>
          <w:rFonts w:eastAsiaTheme="minorEastAsia"/>
          <w:sz w:val="24"/>
          <w:szCs w:val="24"/>
        </w:rPr>
        <w:t>The Pololu</w:t>
      </w:r>
      <w:r w:rsidR="00A316EF" w:rsidRPr="0002003D">
        <w:rPr>
          <w:rFonts w:eastAsiaTheme="minorEastAsia"/>
          <w:sz w:val="24"/>
          <w:szCs w:val="24"/>
        </w:rPr>
        <w:t xml:space="preserve"> </w:t>
      </w:r>
      <w:r w:rsidR="00195731" w:rsidRPr="0002003D">
        <w:rPr>
          <w:rFonts w:eastAsiaTheme="minorEastAsia"/>
          <w:sz w:val="24"/>
          <w:szCs w:val="24"/>
        </w:rPr>
        <w:t>low po</w:t>
      </w:r>
      <w:r w:rsidR="00A316EF" w:rsidRPr="0002003D">
        <w:rPr>
          <w:rFonts w:eastAsiaTheme="minorEastAsia"/>
          <w:sz w:val="24"/>
          <w:szCs w:val="24"/>
        </w:rPr>
        <w:t>wer 12V</w:t>
      </w:r>
      <w:r w:rsidR="00195731" w:rsidRPr="0002003D">
        <w:rPr>
          <w:rFonts w:eastAsiaTheme="minorEastAsia"/>
          <w:sz w:val="24"/>
          <w:szCs w:val="24"/>
        </w:rPr>
        <w:t xml:space="preserve"> metal g</w:t>
      </w:r>
      <w:r w:rsidRPr="0002003D">
        <w:rPr>
          <w:rFonts w:eastAsiaTheme="minorEastAsia"/>
          <w:sz w:val="24"/>
          <w:szCs w:val="24"/>
        </w:rPr>
        <w:t>earmotor with 99:1 gear reduction</w:t>
      </w:r>
      <w:r w:rsidR="008513D6" w:rsidRPr="0002003D">
        <w:rPr>
          <w:rFonts w:eastAsiaTheme="minorEastAsia"/>
          <w:sz w:val="24"/>
          <w:szCs w:val="24"/>
        </w:rPr>
        <w:t xml:space="preserve">, </w:t>
      </w:r>
      <w:r w:rsidR="00532519">
        <w:rPr>
          <w:rFonts w:eastAsiaTheme="minorEastAsia"/>
          <w:sz w:val="24"/>
          <w:szCs w:val="24"/>
        </w:rPr>
        <w:t xml:space="preserve">as shown in </w:t>
      </w:r>
      <w:r w:rsidR="008513D6" w:rsidRPr="0002003D">
        <w:rPr>
          <w:rFonts w:eastAsiaTheme="minorEastAsia"/>
          <w:sz w:val="24"/>
          <w:szCs w:val="24"/>
        </w:rPr>
        <w:t xml:space="preserve">Figure </w:t>
      </w:r>
      <w:r w:rsidR="00E14AF3">
        <w:rPr>
          <w:rFonts w:eastAsiaTheme="minorEastAsia"/>
          <w:sz w:val="24"/>
          <w:szCs w:val="24"/>
        </w:rPr>
        <w:t>9</w:t>
      </w:r>
      <w:r w:rsidR="008513D6" w:rsidRPr="00783615">
        <w:rPr>
          <w:rFonts w:eastAsiaTheme="minorEastAsia"/>
          <w:sz w:val="24"/>
          <w:szCs w:val="24"/>
        </w:rPr>
        <w:t>,</w:t>
      </w:r>
      <w:r w:rsidRPr="0002003D">
        <w:rPr>
          <w:rFonts w:eastAsiaTheme="minorEastAsia"/>
          <w:sz w:val="24"/>
          <w:szCs w:val="24"/>
        </w:rPr>
        <w:t xml:space="preserve"> provides an approxim</w:t>
      </w:r>
      <w:r w:rsidR="00366CC3" w:rsidRPr="0002003D">
        <w:rPr>
          <w:rFonts w:eastAsiaTheme="minorEastAsia"/>
          <w:sz w:val="24"/>
          <w:szCs w:val="24"/>
        </w:rPr>
        <w:t>ate maximum torque of 8.2 kg-cm</w:t>
      </w:r>
      <w:r w:rsidR="0021264F" w:rsidRPr="0002003D">
        <w:rPr>
          <w:rFonts w:eastAsiaTheme="minorEastAsia"/>
          <w:sz w:val="24"/>
          <w:szCs w:val="24"/>
        </w:rPr>
        <w:t xml:space="preserve"> at 55rpm</w:t>
      </w:r>
      <w:r w:rsidR="00366CC3" w:rsidRPr="0002003D">
        <w:rPr>
          <w:rFonts w:eastAsiaTheme="minorEastAsia"/>
          <w:sz w:val="24"/>
          <w:szCs w:val="24"/>
        </w:rPr>
        <w:t xml:space="preserve">, which </w:t>
      </w:r>
      <w:r w:rsidR="008513D6" w:rsidRPr="0002003D">
        <w:rPr>
          <w:rFonts w:eastAsiaTheme="minorEastAsia"/>
          <w:sz w:val="24"/>
          <w:szCs w:val="24"/>
        </w:rPr>
        <w:t>is</w:t>
      </w:r>
      <w:r w:rsidR="005278D1" w:rsidRPr="0002003D">
        <w:rPr>
          <w:rFonts w:eastAsiaTheme="minorEastAsia"/>
          <w:sz w:val="24"/>
          <w:szCs w:val="24"/>
        </w:rPr>
        <w:t xml:space="preserve"> sufficient</w:t>
      </w:r>
      <w:r w:rsidR="00793E4D" w:rsidRPr="0002003D">
        <w:rPr>
          <w:rFonts w:eastAsiaTheme="minorEastAsia"/>
          <w:sz w:val="24"/>
          <w:szCs w:val="24"/>
        </w:rPr>
        <w:t xml:space="preserve"> to provide the required torque without reaching the </w:t>
      </w:r>
      <w:r w:rsidR="002D7E63" w:rsidRPr="0002003D">
        <w:rPr>
          <w:rFonts w:eastAsiaTheme="minorEastAsia"/>
          <w:sz w:val="24"/>
          <w:szCs w:val="24"/>
        </w:rPr>
        <w:t>recommended continuous limit of the motor, which is 25% less than</w:t>
      </w:r>
      <w:r w:rsidR="00FB06E6" w:rsidRPr="0002003D">
        <w:rPr>
          <w:rFonts w:eastAsiaTheme="minorEastAsia"/>
          <w:sz w:val="24"/>
          <w:szCs w:val="24"/>
        </w:rPr>
        <w:t xml:space="preserve"> the maximum.</w:t>
      </w:r>
      <w:r w:rsidR="005A0AEA" w:rsidRPr="0002003D">
        <w:rPr>
          <w:rFonts w:eastAsiaTheme="minorEastAsia"/>
          <w:sz w:val="24"/>
          <w:szCs w:val="24"/>
        </w:rPr>
        <w:t xml:space="preserve"> Using the accompanying 90mm x 10mm wheels also provided by Po</w:t>
      </w:r>
      <w:r w:rsidR="003E6699" w:rsidRPr="0002003D">
        <w:rPr>
          <w:rFonts w:eastAsiaTheme="minorEastAsia"/>
          <w:sz w:val="24"/>
          <w:szCs w:val="24"/>
        </w:rPr>
        <w:t>lolu</w:t>
      </w:r>
      <w:r w:rsidR="00F90C59" w:rsidRPr="0002003D">
        <w:rPr>
          <w:rFonts w:eastAsiaTheme="minorEastAsia"/>
          <w:sz w:val="24"/>
          <w:szCs w:val="24"/>
        </w:rPr>
        <w:t>,</w:t>
      </w:r>
      <w:r w:rsidR="005A0AEA" w:rsidRPr="0002003D">
        <w:rPr>
          <w:rFonts w:eastAsiaTheme="minorEastAsia"/>
          <w:sz w:val="24"/>
          <w:szCs w:val="24"/>
        </w:rPr>
        <w:t xml:space="preserve"> </w:t>
      </w:r>
      <w:r w:rsidR="00F90C59" w:rsidRPr="0002003D">
        <w:rPr>
          <w:rFonts w:eastAsiaTheme="minorEastAsia"/>
          <w:sz w:val="24"/>
          <w:szCs w:val="24"/>
        </w:rPr>
        <w:t>a</w:t>
      </w:r>
      <w:r w:rsidR="003E6C9F" w:rsidRPr="0002003D">
        <w:rPr>
          <w:rFonts w:eastAsiaTheme="minorEastAsia"/>
          <w:sz w:val="24"/>
          <w:szCs w:val="24"/>
        </w:rPr>
        <w:t xml:space="preserve">t max </w:t>
      </w:r>
      <w:r w:rsidR="00532519">
        <w:rPr>
          <w:rFonts w:eastAsiaTheme="minorEastAsia"/>
          <w:sz w:val="24"/>
          <w:szCs w:val="24"/>
        </w:rPr>
        <w:t>RPM</w:t>
      </w:r>
      <w:r w:rsidR="003E6C9F" w:rsidRPr="0002003D">
        <w:rPr>
          <w:rFonts w:eastAsiaTheme="minorEastAsia"/>
          <w:sz w:val="24"/>
          <w:szCs w:val="24"/>
        </w:rPr>
        <w:t>, the robot would travel</w:t>
      </w:r>
      <w:r w:rsidR="00207901" w:rsidRPr="00545A51">
        <w:rPr>
          <w:sz w:val="24"/>
          <w:szCs w:val="24"/>
        </w:rPr>
        <w:t xml:space="preserve"> at 0.1m/s, which </w:t>
      </w:r>
      <w:r w:rsidR="00545A51" w:rsidRPr="00545A51">
        <w:rPr>
          <w:sz w:val="24"/>
          <w:szCs w:val="24"/>
        </w:rPr>
        <w:t>is well above the desired speed.</w:t>
      </w:r>
      <w:r w:rsidR="00E8323B">
        <w:rPr>
          <w:sz w:val="24"/>
          <w:szCs w:val="24"/>
        </w:rPr>
        <w:t xml:space="preserve"> The motor also includes an </w:t>
      </w:r>
      <w:r w:rsidR="004B5B9A">
        <w:rPr>
          <w:sz w:val="24"/>
          <w:szCs w:val="24"/>
        </w:rPr>
        <w:t>encoder, which will be used in motion control and tracking.</w:t>
      </w:r>
    </w:p>
    <w:p w14:paraId="32DCCC54" w14:textId="77777777" w:rsidR="00CE525F" w:rsidRDefault="00E00C50" w:rsidP="00FA63D3">
      <w:pPr>
        <w:keepNext/>
        <w:spacing w:line="360" w:lineRule="auto"/>
        <w:jc w:val="center"/>
      </w:pPr>
      <w:r w:rsidRPr="00783615">
        <w:rPr>
          <w:noProof/>
        </w:rPr>
        <w:drawing>
          <wp:inline distT="0" distB="0" distL="0" distR="0" wp14:anchorId="3D614EEE" wp14:editId="6EAD5FEE">
            <wp:extent cx="2117188" cy="18169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8550" cy="1826657"/>
                    </a:xfrm>
                    <a:prstGeom prst="rect">
                      <a:avLst/>
                    </a:prstGeom>
                  </pic:spPr>
                </pic:pic>
              </a:graphicData>
            </a:graphic>
          </wp:inline>
        </w:drawing>
      </w:r>
    </w:p>
    <w:p w14:paraId="226FAEA3" w14:textId="20BDB2DF" w:rsidR="00102A54" w:rsidRPr="00FA3FE4" w:rsidRDefault="00FA3FE4" w:rsidP="00FA3FE4">
      <w:pPr>
        <w:pStyle w:val="Caption"/>
        <w:jc w:val="center"/>
        <w:rPr>
          <w:i w:val="0"/>
          <w:color w:val="auto"/>
          <w:sz w:val="20"/>
        </w:rPr>
      </w:pPr>
      <w:r w:rsidRPr="00FA3FE4">
        <w:rPr>
          <w:b/>
          <w:i w:val="0"/>
          <w:color w:val="auto"/>
          <w:sz w:val="20"/>
        </w:rPr>
        <w:t xml:space="preserve">Figure </w:t>
      </w:r>
      <w:r w:rsidRPr="00FA3FE4">
        <w:rPr>
          <w:b/>
          <w:i w:val="0"/>
          <w:color w:val="auto"/>
          <w:sz w:val="20"/>
        </w:rPr>
        <w:fldChar w:fldCharType="begin"/>
      </w:r>
      <w:r w:rsidRPr="00FA3FE4">
        <w:rPr>
          <w:b/>
          <w:i w:val="0"/>
          <w:color w:val="auto"/>
          <w:sz w:val="20"/>
        </w:rPr>
        <w:instrText xml:space="preserve"> SEQ Figure \* ARABIC </w:instrText>
      </w:r>
      <w:r w:rsidRPr="00FA3FE4">
        <w:rPr>
          <w:b/>
          <w:i w:val="0"/>
          <w:color w:val="auto"/>
          <w:sz w:val="20"/>
        </w:rPr>
        <w:fldChar w:fldCharType="separate"/>
      </w:r>
      <w:r w:rsidR="002B3144">
        <w:rPr>
          <w:b/>
          <w:i w:val="0"/>
          <w:noProof/>
          <w:color w:val="auto"/>
          <w:sz w:val="20"/>
        </w:rPr>
        <w:t>9</w:t>
      </w:r>
      <w:r w:rsidRPr="00FA3FE4">
        <w:rPr>
          <w:b/>
          <w:i w:val="0"/>
          <w:color w:val="auto"/>
          <w:sz w:val="20"/>
        </w:rPr>
        <w:fldChar w:fldCharType="end"/>
      </w:r>
      <w:r w:rsidRPr="00FA3FE4">
        <w:rPr>
          <w:b/>
          <w:i w:val="0"/>
          <w:color w:val="auto"/>
          <w:sz w:val="20"/>
        </w:rPr>
        <w:t>.</w:t>
      </w:r>
      <w:r w:rsidR="007B18C9" w:rsidRPr="00FA3FE4">
        <w:rPr>
          <w:i w:val="0"/>
          <w:color w:val="auto"/>
          <w:sz w:val="20"/>
        </w:rPr>
        <w:t xml:space="preserve"> </w:t>
      </w:r>
      <w:r w:rsidR="000D40E1" w:rsidRPr="00FA3FE4">
        <w:rPr>
          <w:i w:val="0"/>
          <w:color w:val="auto"/>
          <w:sz w:val="20"/>
        </w:rPr>
        <w:t xml:space="preserve">Pololu low power 12V metal gearmotor with 99:1 gear reduction </w:t>
      </w:r>
      <w:r w:rsidR="003E6699" w:rsidRPr="00FA3FE4">
        <w:rPr>
          <w:i w:val="0"/>
          <w:color w:val="auto"/>
          <w:sz w:val="20"/>
        </w:rPr>
        <w:t>and</w:t>
      </w:r>
      <w:r w:rsidR="000D40E1" w:rsidRPr="00FA3FE4">
        <w:rPr>
          <w:i w:val="0"/>
          <w:color w:val="auto"/>
          <w:sz w:val="20"/>
        </w:rPr>
        <w:t xml:space="preserve"> encoder</w:t>
      </w:r>
    </w:p>
    <w:p w14:paraId="346A6FD0" w14:textId="4F5F6C84" w:rsidR="00ED6B63" w:rsidRPr="00783615" w:rsidRDefault="00ED6B63" w:rsidP="00FA63D3">
      <w:pPr>
        <w:pStyle w:val="Heading2"/>
        <w:tabs>
          <w:tab w:val="left" w:pos="833"/>
        </w:tabs>
        <w:spacing w:line="360" w:lineRule="auto"/>
        <w:ind w:left="0" w:firstLine="0"/>
        <w:rPr>
          <w:b w:val="0"/>
          <w:u w:val="none"/>
        </w:rPr>
      </w:pPr>
    </w:p>
    <w:p w14:paraId="5751DE2C" w14:textId="71A351E5" w:rsidR="007B509F" w:rsidRPr="00FA3FE4" w:rsidRDefault="23134D1C" w:rsidP="00783615">
      <w:pPr>
        <w:pStyle w:val="Heading2"/>
        <w:numPr>
          <w:ilvl w:val="2"/>
          <w:numId w:val="18"/>
        </w:numPr>
        <w:tabs>
          <w:tab w:val="left" w:pos="833"/>
        </w:tabs>
        <w:spacing w:line="360" w:lineRule="auto"/>
        <w:ind w:hanging="720"/>
        <w:rPr>
          <w:b w:val="0"/>
          <w:u w:val="none"/>
        </w:rPr>
      </w:pPr>
      <w:r w:rsidRPr="00783615">
        <w:rPr>
          <w:b w:val="0"/>
          <w:u w:val="none"/>
        </w:rPr>
        <w:lastRenderedPageBreak/>
        <w:t>Motion Control and Tracking</w:t>
      </w:r>
    </w:p>
    <w:p w14:paraId="71B5BA8B" w14:textId="726A36AF" w:rsidR="007B509F" w:rsidRDefault="23134D1C" w:rsidP="00FA3FE4">
      <w:pPr>
        <w:pStyle w:val="BodyText"/>
        <w:spacing w:line="360" w:lineRule="auto"/>
      </w:pPr>
      <w:r>
        <w:t xml:space="preserve">For the scope of </w:t>
      </w:r>
      <w:r w:rsidR="00FA3FE4">
        <w:t>the</w:t>
      </w:r>
      <w:r>
        <w:t xml:space="preserve"> project in the time available for the initial design, two assumptions will be made. First, it will be assumed the initial orientation of the robot will be known, and thus, localization will not be incorporated in this design. In a practical application, one can imagine the Bridge Inspection Robot being deployed on a bridge by a quadcopter, which could take care of the localization. Secondly, it will be assumed that only straight path traversal will be required for the most part, with turning used only for path correction.  </w:t>
      </w:r>
    </w:p>
    <w:p w14:paraId="07F326C5" w14:textId="6215ED35" w:rsidR="00D62ABE" w:rsidRDefault="23134D1C" w:rsidP="00FA63D3">
      <w:pPr>
        <w:pStyle w:val="BodyText"/>
        <w:spacing w:line="360" w:lineRule="auto"/>
        <w:ind w:firstLine="720"/>
      </w:pPr>
      <w:r>
        <w:t>There are three requirements of movement that will be designed around:</w:t>
      </w:r>
    </w:p>
    <w:p w14:paraId="3A527162" w14:textId="5D8E888B" w:rsidR="00D62ABE" w:rsidRDefault="23134D1C" w:rsidP="00FA63D3">
      <w:pPr>
        <w:pStyle w:val="BodyText"/>
        <w:numPr>
          <w:ilvl w:val="0"/>
          <w:numId w:val="5"/>
        </w:numPr>
        <w:spacing w:line="360" w:lineRule="auto"/>
      </w:pPr>
      <w:r>
        <w:t>The robot will need to be able to go in a roughly straight path, so that the robot can traverse quickly without continuously making sharp turns to correct its straight path</w:t>
      </w:r>
    </w:p>
    <w:p w14:paraId="40191C41" w14:textId="60338CB1" w:rsidR="000141DE" w:rsidRDefault="23134D1C" w:rsidP="00FA63D3">
      <w:pPr>
        <w:pStyle w:val="BodyText"/>
        <w:numPr>
          <w:ilvl w:val="0"/>
          <w:numId w:val="5"/>
        </w:numPr>
        <w:spacing w:line="360" w:lineRule="auto"/>
      </w:pPr>
      <w:r>
        <w:t>The robot will need to be able to detect edges so it won’t fall off the bridge</w:t>
      </w:r>
    </w:p>
    <w:p w14:paraId="59DBB7C8" w14:textId="593FE3B2" w:rsidR="00B9781A" w:rsidRPr="00B9781A" w:rsidRDefault="23134D1C" w:rsidP="00B9781A">
      <w:pPr>
        <w:pStyle w:val="BodyText"/>
        <w:numPr>
          <w:ilvl w:val="0"/>
          <w:numId w:val="5"/>
        </w:numPr>
        <w:spacing w:line="360" w:lineRule="auto"/>
      </w:pPr>
      <w:r>
        <w:t>The robot will need to be able to identify fairly accurately the locations that structural health measurements on the bridge are taken at to about 2-4 m resolution as was done in the experiment done with the previous version of the robot [4].</w:t>
      </w:r>
    </w:p>
    <w:p w14:paraId="59C169B0" w14:textId="77777777" w:rsidR="00322874" w:rsidRPr="00783615" w:rsidRDefault="00322874" w:rsidP="00322874">
      <w:pPr>
        <w:pStyle w:val="BodyText"/>
        <w:spacing w:line="360" w:lineRule="auto"/>
      </w:pPr>
    </w:p>
    <w:p w14:paraId="1D4DB53A" w14:textId="3CD52AFA" w:rsidR="000141DE" w:rsidRPr="00322874" w:rsidRDefault="23134D1C" w:rsidP="00783615">
      <w:pPr>
        <w:pStyle w:val="Heading3"/>
        <w:numPr>
          <w:ilvl w:val="3"/>
          <w:numId w:val="18"/>
        </w:numPr>
        <w:spacing w:line="360" w:lineRule="auto"/>
        <w:rPr>
          <w:rFonts w:ascii="Times New Roman" w:eastAsia="Times New Roman" w:hAnsi="Times New Roman" w:cs="Times New Roman"/>
          <w:i/>
          <w:color w:val="000000" w:themeColor="text1"/>
        </w:rPr>
      </w:pPr>
      <w:r w:rsidRPr="20C48B4F">
        <w:rPr>
          <w:rFonts w:ascii="Times New Roman" w:hAnsi="Times New Roman" w:eastAsia="Times New Roman" w:cs="Times New Roman"/>
          <w:i/>
          <w:color w:val="000000" w:themeColor="text1"/>
        </w:rPr>
        <w:t>Requirement 1: Straight path traversal</w:t>
      </w:r>
    </w:p>
    <w:p w14:paraId="7A55466A" w14:textId="77777777" w:rsidR="00B9781A" w:rsidRPr="00B9781A" w:rsidRDefault="74944EF1" w:rsidP="00B9781A">
      <w:pPr>
        <w:spacing w:line="360" w:lineRule="auto"/>
        <w:rPr>
          <w:sz w:val="24"/>
          <w:szCs w:val="24"/>
        </w:rPr>
      </w:pPr>
      <w:r w:rsidRPr="00485F45">
        <w:rPr>
          <w:sz w:val="24"/>
          <w:szCs w:val="24"/>
        </w:rPr>
        <w:t xml:space="preserve">In order to help the robot traverse roughly a straight path, path correction can be implemented through multiple sensors that can directly/indirectly measure yaw and accordingly correct the robot motion. Their pros and cons can be viewed in Table </w:t>
      </w:r>
      <w:r w:rsidR="006E7DF8">
        <w:rPr>
          <w:sz w:val="24"/>
          <w:szCs w:val="24"/>
        </w:rPr>
        <w:t>3</w:t>
      </w:r>
      <w:r w:rsidRPr="00485F45">
        <w:rPr>
          <w:sz w:val="24"/>
          <w:szCs w:val="24"/>
        </w:rPr>
        <w:t>.</w:t>
      </w:r>
    </w:p>
    <w:p w14:paraId="39E653BE" w14:textId="17088F0F" w:rsidR="00782FAC" w:rsidRPr="006844E6" w:rsidRDefault="00C93B0A" w:rsidP="00FA63D3">
      <w:pPr>
        <w:spacing w:line="360" w:lineRule="auto"/>
        <w:jc w:val="center"/>
        <w:rPr>
          <w:b/>
          <w:sz w:val="24"/>
          <w:szCs w:val="24"/>
        </w:rPr>
      </w:pPr>
      <w:r w:rsidRPr="006844E6">
        <w:rPr>
          <w:b/>
          <w:sz w:val="24"/>
          <w:szCs w:val="24"/>
        </w:rPr>
        <w:t>T</w:t>
      </w:r>
      <w:r w:rsidR="00782FAC" w:rsidRPr="006844E6">
        <w:rPr>
          <w:b/>
          <w:sz w:val="24"/>
          <w:szCs w:val="24"/>
        </w:rPr>
        <w:t>ABLE</w:t>
      </w:r>
      <w:r w:rsidRPr="006844E6">
        <w:rPr>
          <w:b/>
          <w:sz w:val="24"/>
          <w:szCs w:val="24"/>
        </w:rPr>
        <w:t xml:space="preserve"> </w:t>
      </w:r>
      <w:r w:rsidR="00782FAC" w:rsidRPr="006844E6">
        <w:rPr>
          <w:b/>
          <w:sz w:val="24"/>
          <w:szCs w:val="24"/>
        </w:rPr>
        <w:t>II</w:t>
      </w:r>
      <w:r w:rsidR="006E7DF8" w:rsidRPr="006844E6">
        <w:rPr>
          <w:b/>
          <w:sz w:val="24"/>
          <w:szCs w:val="24"/>
        </w:rPr>
        <w:t>I</w:t>
      </w:r>
      <w:r w:rsidRPr="006844E6">
        <w:rPr>
          <w:b/>
          <w:sz w:val="24"/>
          <w:szCs w:val="24"/>
        </w:rPr>
        <w:t xml:space="preserve"> </w:t>
      </w:r>
    </w:p>
    <w:p w14:paraId="660ACF95" w14:textId="1BB8E0C1" w:rsidR="00C179D8" w:rsidRPr="007211C0" w:rsidRDefault="00C93B0A" w:rsidP="00FA63D3">
      <w:pPr>
        <w:spacing w:line="360" w:lineRule="auto"/>
        <w:jc w:val="center"/>
        <w:rPr>
          <w:sz w:val="20"/>
          <w:szCs w:val="20"/>
        </w:rPr>
      </w:pPr>
      <w:r w:rsidRPr="00322874">
        <w:rPr>
          <w:sz w:val="20"/>
          <w:szCs w:val="20"/>
        </w:rPr>
        <w:t>S</w:t>
      </w:r>
      <w:r w:rsidR="00782FAC" w:rsidRPr="00066279">
        <w:rPr>
          <w:sz w:val="20"/>
          <w:szCs w:val="20"/>
        </w:rPr>
        <w:t>ENSORS</w:t>
      </w:r>
      <w:r w:rsidR="00782FAC" w:rsidRPr="007211C0">
        <w:rPr>
          <w:sz w:val="20"/>
          <w:szCs w:val="20"/>
        </w:rPr>
        <w:t xml:space="preserve"> </w:t>
      </w:r>
      <w:r w:rsidR="00782FAC" w:rsidRPr="00322874">
        <w:rPr>
          <w:sz w:val="20"/>
          <w:szCs w:val="20"/>
        </w:rPr>
        <w:t>T</w:t>
      </w:r>
      <w:r w:rsidR="00782FAC" w:rsidRPr="00066279">
        <w:rPr>
          <w:sz w:val="20"/>
          <w:szCs w:val="20"/>
        </w:rPr>
        <w:t>HAT</w:t>
      </w:r>
      <w:r w:rsidR="00782FAC" w:rsidRPr="007211C0">
        <w:rPr>
          <w:sz w:val="20"/>
          <w:szCs w:val="20"/>
        </w:rPr>
        <w:t xml:space="preserve"> </w:t>
      </w:r>
      <w:r w:rsidR="00782FAC" w:rsidRPr="00322874">
        <w:rPr>
          <w:sz w:val="20"/>
          <w:szCs w:val="20"/>
        </w:rPr>
        <w:t>C</w:t>
      </w:r>
      <w:r w:rsidR="00782FAC" w:rsidRPr="00066279">
        <w:rPr>
          <w:sz w:val="20"/>
          <w:szCs w:val="20"/>
        </w:rPr>
        <w:t>AN</w:t>
      </w:r>
      <w:r w:rsidR="00782FAC" w:rsidRPr="007211C0">
        <w:rPr>
          <w:sz w:val="20"/>
          <w:szCs w:val="20"/>
        </w:rPr>
        <w:t xml:space="preserve"> </w:t>
      </w:r>
      <w:r w:rsidR="00782FAC" w:rsidRPr="00322874">
        <w:rPr>
          <w:sz w:val="20"/>
          <w:szCs w:val="20"/>
        </w:rPr>
        <w:t>B</w:t>
      </w:r>
      <w:r w:rsidR="00782FAC" w:rsidRPr="00066279">
        <w:rPr>
          <w:sz w:val="20"/>
          <w:szCs w:val="20"/>
        </w:rPr>
        <w:t>E</w:t>
      </w:r>
      <w:r w:rsidR="00782FAC" w:rsidRPr="007211C0">
        <w:rPr>
          <w:sz w:val="20"/>
          <w:szCs w:val="20"/>
        </w:rPr>
        <w:t xml:space="preserve"> </w:t>
      </w:r>
      <w:r w:rsidR="00782FAC" w:rsidRPr="00322874">
        <w:rPr>
          <w:sz w:val="20"/>
          <w:szCs w:val="20"/>
        </w:rPr>
        <w:t>U</w:t>
      </w:r>
      <w:r w:rsidR="00782FAC" w:rsidRPr="00066279">
        <w:rPr>
          <w:sz w:val="20"/>
          <w:szCs w:val="20"/>
        </w:rPr>
        <w:t>SED</w:t>
      </w:r>
      <w:r w:rsidR="00782FAC" w:rsidRPr="007211C0">
        <w:rPr>
          <w:sz w:val="20"/>
          <w:szCs w:val="20"/>
        </w:rPr>
        <w:t xml:space="preserve"> </w:t>
      </w:r>
      <w:r w:rsidR="00782FAC" w:rsidRPr="00322874">
        <w:rPr>
          <w:sz w:val="20"/>
          <w:szCs w:val="20"/>
        </w:rPr>
        <w:t>F</w:t>
      </w:r>
      <w:r w:rsidR="00782FAC" w:rsidRPr="00066279">
        <w:rPr>
          <w:sz w:val="20"/>
          <w:szCs w:val="20"/>
        </w:rPr>
        <w:t>OR</w:t>
      </w:r>
      <w:r w:rsidR="00782FAC" w:rsidRPr="007211C0">
        <w:rPr>
          <w:sz w:val="20"/>
          <w:szCs w:val="20"/>
        </w:rPr>
        <w:t xml:space="preserve"> </w:t>
      </w:r>
      <w:r w:rsidR="00782FAC" w:rsidRPr="00322874">
        <w:rPr>
          <w:sz w:val="20"/>
          <w:szCs w:val="20"/>
        </w:rPr>
        <w:t>S</w:t>
      </w:r>
      <w:r w:rsidR="00782FAC" w:rsidRPr="00066279">
        <w:rPr>
          <w:sz w:val="20"/>
          <w:szCs w:val="20"/>
        </w:rPr>
        <w:t>TRAIGHT</w:t>
      </w:r>
      <w:r w:rsidR="00782FAC" w:rsidRPr="00322874">
        <w:rPr>
          <w:sz w:val="20"/>
          <w:szCs w:val="20"/>
        </w:rPr>
        <w:t xml:space="preserve"> P</w:t>
      </w:r>
      <w:r w:rsidR="00782FAC" w:rsidRPr="00066279">
        <w:rPr>
          <w:sz w:val="20"/>
          <w:szCs w:val="20"/>
        </w:rPr>
        <w:t>ATH</w:t>
      </w:r>
      <w:r w:rsidR="00782FAC" w:rsidRPr="007211C0">
        <w:rPr>
          <w:sz w:val="20"/>
          <w:szCs w:val="20"/>
        </w:rPr>
        <w:t xml:space="preserve"> </w:t>
      </w:r>
      <w:r w:rsidR="00782FAC" w:rsidRPr="00322874">
        <w:rPr>
          <w:sz w:val="20"/>
          <w:szCs w:val="20"/>
        </w:rPr>
        <w:t>T</w:t>
      </w:r>
      <w:r w:rsidR="00782FAC" w:rsidRPr="00066279">
        <w:rPr>
          <w:sz w:val="20"/>
          <w:szCs w:val="20"/>
        </w:rPr>
        <w:t>RAVERSAL</w:t>
      </w:r>
    </w:p>
    <w:tbl>
      <w:tblPr>
        <w:tblStyle w:val="TableGrid"/>
        <w:tblW w:w="0" w:type="auto"/>
        <w:tblLook w:val="04A0" w:firstRow="1" w:lastRow="0" w:firstColumn="1" w:lastColumn="0" w:noHBand="0" w:noVBand="1"/>
      </w:tblPr>
      <w:tblGrid>
        <w:gridCol w:w="2069"/>
        <w:gridCol w:w="4519"/>
        <w:gridCol w:w="3788"/>
      </w:tblGrid>
      <w:tr w:rsidR="00C179D8" w14:paraId="2F46F8CE" w14:textId="77777777" w:rsidTr="007211C0">
        <w:tc>
          <w:tcPr>
            <w:tcW w:w="2069" w:type="dxa"/>
          </w:tcPr>
          <w:p w14:paraId="41B4FADA" w14:textId="2F1D5E12" w:rsidR="00C179D8" w:rsidRPr="00322874" w:rsidRDefault="23134D1C" w:rsidP="00FA63D3">
            <w:pPr>
              <w:spacing w:line="360" w:lineRule="auto"/>
              <w:rPr>
                <w:sz w:val="20"/>
                <w:szCs w:val="24"/>
              </w:rPr>
            </w:pPr>
            <w:r w:rsidRPr="00322874">
              <w:rPr>
                <w:sz w:val="20"/>
                <w:szCs w:val="24"/>
              </w:rPr>
              <w:t>Name/Description</w:t>
            </w:r>
          </w:p>
        </w:tc>
        <w:tc>
          <w:tcPr>
            <w:tcW w:w="4519" w:type="dxa"/>
          </w:tcPr>
          <w:p w14:paraId="57085A8E" w14:textId="28966D74" w:rsidR="00C179D8" w:rsidRPr="00322874" w:rsidRDefault="23134D1C" w:rsidP="00FA63D3">
            <w:pPr>
              <w:spacing w:line="360" w:lineRule="auto"/>
              <w:rPr>
                <w:sz w:val="20"/>
                <w:szCs w:val="24"/>
              </w:rPr>
            </w:pPr>
            <w:r w:rsidRPr="00322874">
              <w:rPr>
                <w:sz w:val="20"/>
                <w:szCs w:val="24"/>
              </w:rPr>
              <w:t>Pros</w:t>
            </w:r>
          </w:p>
        </w:tc>
        <w:tc>
          <w:tcPr>
            <w:tcW w:w="3788" w:type="dxa"/>
          </w:tcPr>
          <w:p w14:paraId="7686DFDC" w14:textId="3B46E095" w:rsidR="00C179D8" w:rsidRPr="00322874" w:rsidRDefault="23134D1C" w:rsidP="00FA63D3">
            <w:pPr>
              <w:spacing w:line="360" w:lineRule="auto"/>
              <w:rPr>
                <w:sz w:val="20"/>
                <w:szCs w:val="24"/>
              </w:rPr>
            </w:pPr>
            <w:r w:rsidRPr="00322874">
              <w:rPr>
                <w:sz w:val="20"/>
                <w:szCs w:val="24"/>
              </w:rPr>
              <w:t>Cons</w:t>
            </w:r>
          </w:p>
        </w:tc>
      </w:tr>
      <w:tr w:rsidR="00C179D8" w14:paraId="6ED71F75" w14:textId="77777777" w:rsidTr="007211C0">
        <w:tc>
          <w:tcPr>
            <w:tcW w:w="2069" w:type="dxa"/>
          </w:tcPr>
          <w:p w14:paraId="50C3B04E" w14:textId="48D91847" w:rsidR="00C179D8" w:rsidRPr="00322874" w:rsidRDefault="23134D1C" w:rsidP="00FA63D3">
            <w:pPr>
              <w:spacing w:line="360" w:lineRule="auto"/>
              <w:rPr>
                <w:sz w:val="20"/>
                <w:szCs w:val="24"/>
              </w:rPr>
            </w:pPr>
            <w:r w:rsidRPr="00322874">
              <w:rPr>
                <w:sz w:val="20"/>
                <w:szCs w:val="24"/>
              </w:rPr>
              <w:t>Gyroscope: Measures angular velocity</w:t>
            </w:r>
          </w:p>
        </w:tc>
        <w:tc>
          <w:tcPr>
            <w:tcW w:w="4519" w:type="dxa"/>
          </w:tcPr>
          <w:p w14:paraId="7492324F" w14:textId="6189B8BF" w:rsidR="00C179D8" w:rsidRPr="00322874" w:rsidRDefault="23134D1C" w:rsidP="00FA63D3">
            <w:pPr>
              <w:pStyle w:val="ListParagraph"/>
              <w:numPr>
                <w:ilvl w:val="0"/>
                <w:numId w:val="7"/>
              </w:numPr>
              <w:spacing w:line="360" w:lineRule="auto"/>
              <w:rPr>
                <w:sz w:val="20"/>
                <w:szCs w:val="24"/>
              </w:rPr>
            </w:pPr>
            <w:r w:rsidRPr="00322874">
              <w:rPr>
                <w:sz w:val="20"/>
                <w:szCs w:val="24"/>
              </w:rPr>
              <w:t>Cheap</w:t>
            </w:r>
          </w:p>
          <w:p w14:paraId="7E4F8663" w14:textId="0156494E" w:rsidR="00C179D8" w:rsidRPr="00322874" w:rsidRDefault="23134D1C" w:rsidP="00FA63D3">
            <w:pPr>
              <w:pStyle w:val="ListParagraph"/>
              <w:numPr>
                <w:ilvl w:val="0"/>
                <w:numId w:val="7"/>
              </w:numPr>
              <w:spacing w:line="360" w:lineRule="auto"/>
              <w:rPr>
                <w:sz w:val="20"/>
                <w:szCs w:val="24"/>
              </w:rPr>
            </w:pPr>
            <w:r w:rsidRPr="00322874">
              <w:rPr>
                <w:sz w:val="20"/>
                <w:szCs w:val="24"/>
              </w:rPr>
              <w:t>Simple data to process</w:t>
            </w:r>
          </w:p>
        </w:tc>
        <w:tc>
          <w:tcPr>
            <w:tcW w:w="3788" w:type="dxa"/>
          </w:tcPr>
          <w:p w14:paraId="4BE36CF0" w14:textId="71734365" w:rsidR="00C179D8" w:rsidRPr="00322874" w:rsidRDefault="23134D1C" w:rsidP="00FA63D3">
            <w:pPr>
              <w:pStyle w:val="ListParagraph"/>
              <w:numPr>
                <w:ilvl w:val="0"/>
                <w:numId w:val="7"/>
              </w:numPr>
              <w:spacing w:line="360" w:lineRule="auto"/>
              <w:rPr>
                <w:sz w:val="20"/>
                <w:szCs w:val="24"/>
              </w:rPr>
            </w:pPr>
            <w:r w:rsidRPr="00322874">
              <w:rPr>
                <w:sz w:val="20"/>
                <w:szCs w:val="24"/>
              </w:rPr>
              <w:t>No absolute reference, just measured change of angle so accumulation of error</w:t>
            </w:r>
          </w:p>
        </w:tc>
      </w:tr>
      <w:tr w:rsidR="00C179D8" w14:paraId="4F12B756" w14:textId="77777777" w:rsidTr="007211C0">
        <w:tc>
          <w:tcPr>
            <w:tcW w:w="2069" w:type="dxa"/>
          </w:tcPr>
          <w:p w14:paraId="4DDEB766" w14:textId="13FF4A87" w:rsidR="00C179D8" w:rsidRPr="00322874" w:rsidRDefault="23134D1C" w:rsidP="00FA63D3">
            <w:pPr>
              <w:spacing w:line="360" w:lineRule="auto"/>
              <w:rPr>
                <w:sz w:val="20"/>
                <w:szCs w:val="24"/>
              </w:rPr>
            </w:pPr>
            <w:r w:rsidRPr="00322874">
              <w:rPr>
                <w:sz w:val="20"/>
                <w:szCs w:val="24"/>
              </w:rPr>
              <w:t>Magnetometer: Magnetic compass</w:t>
            </w:r>
          </w:p>
        </w:tc>
        <w:tc>
          <w:tcPr>
            <w:tcW w:w="4519" w:type="dxa"/>
          </w:tcPr>
          <w:p w14:paraId="3638A216" w14:textId="77777777" w:rsidR="00FA4518" w:rsidRPr="00322874" w:rsidRDefault="23134D1C" w:rsidP="00FA63D3">
            <w:pPr>
              <w:pStyle w:val="ListParagraph"/>
              <w:numPr>
                <w:ilvl w:val="0"/>
                <w:numId w:val="8"/>
              </w:numPr>
              <w:spacing w:line="360" w:lineRule="auto"/>
              <w:rPr>
                <w:sz w:val="20"/>
                <w:szCs w:val="24"/>
              </w:rPr>
            </w:pPr>
            <w:r w:rsidRPr="00322874">
              <w:rPr>
                <w:sz w:val="20"/>
                <w:szCs w:val="24"/>
              </w:rPr>
              <w:t>Cheap</w:t>
            </w:r>
          </w:p>
          <w:p w14:paraId="742EB378" w14:textId="448044EF" w:rsidR="00FA4518" w:rsidRPr="00322874" w:rsidRDefault="23134D1C" w:rsidP="00FA63D3">
            <w:pPr>
              <w:pStyle w:val="ListParagraph"/>
              <w:numPr>
                <w:ilvl w:val="0"/>
                <w:numId w:val="8"/>
              </w:numPr>
              <w:spacing w:line="360" w:lineRule="auto"/>
              <w:rPr>
                <w:sz w:val="20"/>
                <w:szCs w:val="24"/>
              </w:rPr>
            </w:pPr>
            <w:r w:rsidRPr="00322874">
              <w:rPr>
                <w:sz w:val="20"/>
                <w:szCs w:val="24"/>
              </w:rPr>
              <w:t>Absolute reference of earth’s magnetic field</w:t>
            </w:r>
          </w:p>
        </w:tc>
        <w:tc>
          <w:tcPr>
            <w:tcW w:w="3788" w:type="dxa"/>
          </w:tcPr>
          <w:p w14:paraId="3EA8069E" w14:textId="52CF7E64" w:rsidR="00C179D8" w:rsidRPr="00322874" w:rsidRDefault="23134D1C" w:rsidP="00FA63D3">
            <w:pPr>
              <w:pStyle w:val="ListParagraph"/>
              <w:numPr>
                <w:ilvl w:val="0"/>
                <w:numId w:val="8"/>
              </w:numPr>
              <w:spacing w:line="360" w:lineRule="auto"/>
              <w:rPr>
                <w:sz w:val="20"/>
                <w:szCs w:val="24"/>
              </w:rPr>
            </w:pPr>
            <w:r w:rsidRPr="00322874">
              <w:rPr>
                <w:sz w:val="20"/>
                <w:szCs w:val="24"/>
              </w:rPr>
              <w:t>Magnetometer readings will be skewed by permanent magnets on wheels</w:t>
            </w:r>
          </w:p>
        </w:tc>
      </w:tr>
      <w:tr w:rsidR="00C179D8" w14:paraId="6D3D5ED4" w14:textId="77777777" w:rsidTr="007211C0">
        <w:tc>
          <w:tcPr>
            <w:tcW w:w="2069" w:type="dxa"/>
          </w:tcPr>
          <w:p w14:paraId="1C103337" w14:textId="60ED2E5F" w:rsidR="00C179D8" w:rsidRPr="00322874" w:rsidRDefault="23134D1C" w:rsidP="00FA63D3">
            <w:pPr>
              <w:spacing w:line="360" w:lineRule="auto"/>
              <w:rPr>
                <w:sz w:val="20"/>
                <w:szCs w:val="24"/>
              </w:rPr>
            </w:pPr>
            <w:r w:rsidRPr="00322874">
              <w:rPr>
                <w:sz w:val="20"/>
                <w:szCs w:val="24"/>
              </w:rPr>
              <w:t>Encoders</w:t>
            </w:r>
            <w:r w:rsidR="007211C0" w:rsidRPr="00322874">
              <w:rPr>
                <w:sz w:val="20"/>
                <w:szCs w:val="24"/>
              </w:rPr>
              <w:t>: Measures rotations of wheels</w:t>
            </w:r>
          </w:p>
        </w:tc>
        <w:tc>
          <w:tcPr>
            <w:tcW w:w="4519" w:type="dxa"/>
          </w:tcPr>
          <w:p w14:paraId="6AE54FCB" w14:textId="77777777" w:rsidR="00C179D8" w:rsidRPr="00322874" w:rsidRDefault="23134D1C" w:rsidP="00FA63D3">
            <w:pPr>
              <w:pStyle w:val="ListParagraph"/>
              <w:numPr>
                <w:ilvl w:val="0"/>
                <w:numId w:val="9"/>
              </w:numPr>
              <w:spacing w:line="360" w:lineRule="auto"/>
              <w:rPr>
                <w:sz w:val="20"/>
                <w:szCs w:val="24"/>
              </w:rPr>
            </w:pPr>
            <w:r w:rsidRPr="00322874">
              <w:rPr>
                <w:sz w:val="20"/>
                <w:szCs w:val="24"/>
              </w:rPr>
              <w:t>Cheap</w:t>
            </w:r>
          </w:p>
          <w:p w14:paraId="7D1DEF3B" w14:textId="77777777" w:rsidR="00FA4518" w:rsidRPr="00322874" w:rsidRDefault="23134D1C" w:rsidP="00FA63D3">
            <w:pPr>
              <w:pStyle w:val="ListParagraph"/>
              <w:numPr>
                <w:ilvl w:val="0"/>
                <w:numId w:val="9"/>
              </w:numPr>
              <w:spacing w:line="360" w:lineRule="auto"/>
              <w:rPr>
                <w:sz w:val="20"/>
                <w:szCs w:val="24"/>
              </w:rPr>
            </w:pPr>
            <w:r w:rsidRPr="00322874">
              <w:rPr>
                <w:sz w:val="20"/>
                <w:szCs w:val="24"/>
              </w:rPr>
              <w:t>Simple data to process</w:t>
            </w:r>
          </w:p>
          <w:p w14:paraId="51EC675F" w14:textId="383AC6F8" w:rsidR="00FA4518" w:rsidRPr="00322874" w:rsidRDefault="23134D1C" w:rsidP="00FA63D3">
            <w:pPr>
              <w:pStyle w:val="ListParagraph"/>
              <w:numPr>
                <w:ilvl w:val="0"/>
                <w:numId w:val="9"/>
              </w:numPr>
              <w:spacing w:line="360" w:lineRule="auto"/>
              <w:rPr>
                <w:sz w:val="20"/>
                <w:szCs w:val="24"/>
              </w:rPr>
            </w:pPr>
            <w:r w:rsidRPr="00322874">
              <w:rPr>
                <w:sz w:val="20"/>
                <w:szCs w:val="24"/>
              </w:rPr>
              <w:t>Probably not much drift due to permanent magnets holding the wheels well the to the bridge</w:t>
            </w:r>
          </w:p>
          <w:p w14:paraId="348977B5" w14:textId="6C3B5973" w:rsidR="00FA4518" w:rsidRPr="00322874" w:rsidRDefault="23134D1C" w:rsidP="00FA63D3">
            <w:pPr>
              <w:pStyle w:val="ListParagraph"/>
              <w:numPr>
                <w:ilvl w:val="0"/>
                <w:numId w:val="9"/>
              </w:numPr>
              <w:spacing w:line="360" w:lineRule="auto"/>
              <w:rPr>
                <w:sz w:val="20"/>
                <w:szCs w:val="24"/>
              </w:rPr>
            </w:pPr>
            <w:r w:rsidRPr="00322874">
              <w:rPr>
                <w:sz w:val="20"/>
                <w:szCs w:val="24"/>
              </w:rPr>
              <w:t>Can be used for accurate path correction by measuring how much one wheel should spin over the other</w:t>
            </w:r>
          </w:p>
        </w:tc>
        <w:tc>
          <w:tcPr>
            <w:tcW w:w="3788" w:type="dxa"/>
          </w:tcPr>
          <w:p w14:paraId="18C23379" w14:textId="2B7CA2D8" w:rsidR="00C179D8" w:rsidRPr="00322874" w:rsidRDefault="23134D1C" w:rsidP="00FA63D3">
            <w:pPr>
              <w:pStyle w:val="ListParagraph"/>
              <w:numPr>
                <w:ilvl w:val="0"/>
                <w:numId w:val="9"/>
              </w:numPr>
              <w:spacing w:line="360" w:lineRule="auto"/>
              <w:rPr>
                <w:sz w:val="20"/>
                <w:szCs w:val="24"/>
              </w:rPr>
            </w:pPr>
            <w:r w:rsidRPr="00322874">
              <w:rPr>
                <w:sz w:val="20"/>
                <w:szCs w:val="24"/>
              </w:rPr>
              <w:t>Still potential for drift since there is not absolute reference</w:t>
            </w:r>
          </w:p>
        </w:tc>
      </w:tr>
    </w:tbl>
    <w:p w14:paraId="33FB4325" w14:textId="50C5A365" w:rsidR="0073696C" w:rsidRPr="006D00EB" w:rsidRDefault="23134D1C" w:rsidP="00FA63D3">
      <w:pPr>
        <w:spacing w:line="360" w:lineRule="auto"/>
        <w:rPr>
          <w:sz w:val="24"/>
          <w:szCs w:val="24"/>
        </w:rPr>
      </w:pPr>
      <w:r w:rsidRPr="006D00EB">
        <w:rPr>
          <w:sz w:val="24"/>
          <w:szCs w:val="24"/>
        </w:rPr>
        <w:lastRenderedPageBreak/>
        <w:t>The team proposes to implement solely encoders for the scope of this project as its only downside of drift is minimal. The team will also incorporate a gyroscope into the design and have the gyroscope’s data accessible, but the actual incorporation of the data into path correction will be a stretch goal.</w:t>
      </w:r>
    </w:p>
    <w:p w14:paraId="3C86EA4C" w14:textId="77777777" w:rsidR="000141DE" w:rsidRPr="006D00EB" w:rsidRDefault="000141DE" w:rsidP="00FA63D3">
      <w:pPr>
        <w:spacing w:line="360" w:lineRule="auto"/>
        <w:rPr>
          <w:sz w:val="24"/>
          <w:szCs w:val="24"/>
        </w:rPr>
      </w:pPr>
    </w:p>
    <w:p w14:paraId="4131D6A0" w14:textId="4715D577" w:rsidR="0073696C" w:rsidRPr="00322874" w:rsidRDefault="23134D1C" w:rsidP="00322874">
      <w:pPr>
        <w:pStyle w:val="ListParagraph"/>
        <w:numPr>
          <w:ilvl w:val="3"/>
          <w:numId w:val="18"/>
        </w:numPr>
        <w:spacing w:line="360" w:lineRule="auto"/>
        <w:rPr>
          <w:i/>
          <w:sz w:val="24"/>
          <w:szCs w:val="24"/>
        </w:rPr>
      </w:pPr>
      <w:r w:rsidRPr="00BD15D1">
        <w:rPr>
          <w:i/>
          <w:sz w:val="24"/>
          <w:szCs w:val="24"/>
        </w:rPr>
        <w:t>Requirement 2: Edge Detection</w:t>
      </w:r>
    </w:p>
    <w:p w14:paraId="1A9CCA9F" w14:textId="4C54077D" w:rsidR="0073696C" w:rsidRPr="006D00EB" w:rsidRDefault="74944EF1" w:rsidP="00FA63D3">
      <w:pPr>
        <w:spacing w:line="360" w:lineRule="auto"/>
        <w:ind w:left="115"/>
        <w:rPr>
          <w:sz w:val="24"/>
          <w:szCs w:val="24"/>
        </w:rPr>
      </w:pPr>
      <w:r w:rsidRPr="006D00EB">
        <w:rPr>
          <w:sz w:val="24"/>
          <w:szCs w:val="24"/>
        </w:rPr>
        <w:t xml:space="preserve">The sensors that can be incorporated into edge detection so the robot won’t fall off a bridge are listed in Table </w:t>
      </w:r>
      <w:r w:rsidR="006E7DF8">
        <w:rPr>
          <w:sz w:val="24"/>
          <w:szCs w:val="24"/>
        </w:rPr>
        <w:t>4</w:t>
      </w:r>
      <w:r w:rsidRPr="006D00EB">
        <w:rPr>
          <w:sz w:val="24"/>
          <w:szCs w:val="24"/>
        </w:rPr>
        <w:t xml:space="preserve"> below along with their pros and cons.</w:t>
      </w:r>
    </w:p>
    <w:p w14:paraId="778B9034" w14:textId="6E7DBE3B" w:rsidR="00066279" w:rsidRPr="006844E6" w:rsidRDefault="00066279" w:rsidP="00FA63D3">
      <w:pPr>
        <w:spacing w:line="360" w:lineRule="auto"/>
        <w:jc w:val="center"/>
        <w:rPr>
          <w:b/>
          <w:sz w:val="24"/>
          <w:szCs w:val="24"/>
        </w:rPr>
      </w:pPr>
      <w:r w:rsidRPr="006844E6">
        <w:rPr>
          <w:b/>
          <w:sz w:val="24"/>
          <w:szCs w:val="24"/>
        </w:rPr>
        <w:t xml:space="preserve">TABLE </w:t>
      </w:r>
      <w:r w:rsidR="006E7DF8" w:rsidRPr="006844E6">
        <w:rPr>
          <w:b/>
          <w:sz w:val="24"/>
          <w:szCs w:val="24"/>
        </w:rPr>
        <w:t>IV</w:t>
      </w:r>
      <w:r w:rsidRPr="006844E6">
        <w:rPr>
          <w:b/>
          <w:sz w:val="24"/>
          <w:szCs w:val="24"/>
        </w:rPr>
        <w:t xml:space="preserve"> </w:t>
      </w:r>
    </w:p>
    <w:p w14:paraId="4173CFA0" w14:textId="760343C7" w:rsidR="0073696C" w:rsidRPr="00322874" w:rsidRDefault="00224757" w:rsidP="00322874">
      <w:pPr>
        <w:spacing w:line="360" w:lineRule="auto"/>
        <w:jc w:val="center"/>
        <w:rPr>
          <w:sz w:val="20"/>
          <w:szCs w:val="20"/>
        </w:rPr>
      </w:pPr>
      <w:r w:rsidRPr="00322874">
        <w:rPr>
          <w:smallCaps/>
          <w:sz w:val="20"/>
          <w:szCs w:val="20"/>
        </w:rPr>
        <w:t>S</w:t>
      </w:r>
      <w:r w:rsidRPr="00224757">
        <w:rPr>
          <w:smallCaps/>
          <w:sz w:val="20"/>
          <w:szCs w:val="20"/>
        </w:rPr>
        <w:t xml:space="preserve">ENSORS </w:t>
      </w:r>
      <w:r w:rsidRPr="00322874">
        <w:rPr>
          <w:smallCaps/>
          <w:sz w:val="20"/>
          <w:szCs w:val="20"/>
        </w:rPr>
        <w:t>T</w:t>
      </w:r>
      <w:r w:rsidRPr="00224757">
        <w:rPr>
          <w:smallCaps/>
          <w:sz w:val="20"/>
          <w:szCs w:val="20"/>
        </w:rPr>
        <w:t xml:space="preserve">HAT </w:t>
      </w:r>
      <w:r w:rsidRPr="00322874">
        <w:rPr>
          <w:smallCaps/>
          <w:sz w:val="20"/>
          <w:szCs w:val="20"/>
        </w:rPr>
        <w:t>C</w:t>
      </w:r>
      <w:r w:rsidRPr="00224757">
        <w:rPr>
          <w:smallCaps/>
          <w:sz w:val="20"/>
          <w:szCs w:val="20"/>
        </w:rPr>
        <w:t xml:space="preserve">AN </w:t>
      </w:r>
      <w:r w:rsidRPr="00322874">
        <w:rPr>
          <w:smallCaps/>
          <w:sz w:val="20"/>
          <w:szCs w:val="20"/>
        </w:rPr>
        <w:t>B</w:t>
      </w:r>
      <w:r w:rsidRPr="00224757">
        <w:rPr>
          <w:smallCaps/>
          <w:sz w:val="20"/>
          <w:szCs w:val="20"/>
        </w:rPr>
        <w:t xml:space="preserve">E </w:t>
      </w:r>
      <w:r w:rsidRPr="00322874">
        <w:rPr>
          <w:smallCaps/>
          <w:sz w:val="20"/>
          <w:szCs w:val="20"/>
        </w:rPr>
        <w:t>U</w:t>
      </w:r>
      <w:r w:rsidRPr="00224757">
        <w:rPr>
          <w:smallCaps/>
          <w:sz w:val="20"/>
          <w:szCs w:val="20"/>
        </w:rPr>
        <w:t xml:space="preserve">SED </w:t>
      </w:r>
      <w:r w:rsidRPr="00322874">
        <w:rPr>
          <w:smallCaps/>
          <w:sz w:val="20"/>
          <w:szCs w:val="20"/>
        </w:rPr>
        <w:t>F</w:t>
      </w:r>
      <w:r w:rsidRPr="00224757">
        <w:rPr>
          <w:smallCaps/>
          <w:sz w:val="20"/>
          <w:szCs w:val="20"/>
        </w:rPr>
        <w:t xml:space="preserve">OR </w:t>
      </w:r>
      <w:r w:rsidRPr="00322874">
        <w:rPr>
          <w:smallCaps/>
          <w:sz w:val="20"/>
          <w:szCs w:val="20"/>
        </w:rPr>
        <w:t>E</w:t>
      </w:r>
      <w:r w:rsidRPr="00224757">
        <w:rPr>
          <w:smallCaps/>
          <w:sz w:val="20"/>
          <w:szCs w:val="20"/>
        </w:rPr>
        <w:t>DGE</w:t>
      </w:r>
      <w:r w:rsidRPr="00322874">
        <w:rPr>
          <w:smallCaps/>
          <w:sz w:val="20"/>
          <w:szCs w:val="20"/>
        </w:rPr>
        <w:t xml:space="preserve"> D</w:t>
      </w:r>
      <w:r w:rsidRPr="00224757">
        <w:rPr>
          <w:smallCaps/>
          <w:sz w:val="20"/>
          <w:szCs w:val="20"/>
        </w:rPr>
        <w:t>ETECTION</w:t>
      </w:r>
    </w:p>
    <w:tbl>
      <w:tblPr>
        <w:tblStyle w:val="TableGrid"/>
        <w:tblW w:w="0" w:type="auto"/>
        <w:tblInd w:w="111" w:type="dxa"/>
        <w:tblLook w:val="04A0" w:firstRow="1" w:lastRow="0" w:firstColumn="1" w:lastColumn="0" w:noHBand="0" w:noVBand="1"/>
      </w:tblPr>
      <w:tblGrid>
        <w:gridCol w:w="1216"/>
        <w:gridCol w:w="4001"/>
        <w:gridCol w:w="5048"/>
      </w:tblGrid>
      <w:tr w:rsidR="0073696C" w:rsidRPr="006D00EB" w14:paraId="7C1C2633" w14:textId="77777777" w:rsidTr="00C24569">
        <w:tc>
          <w:tcPr>
            <w:tcW w:w="1216" w:type="dxa"/>
          </w:tcPr>
          <w:p w14:paraId="2DF6EB3A" w14:textId="6AA78EA6" w:rsidR="0073696C" w:rsidRPr="00322874" w:rsidRDefault="23134D1C" w:rsidP="00FA63D3">
            <w:pPr>
              <w:spacing w:line="360" w:lineRule="auto"/>
              <w:rPr>
                <w:sz w:val="20"/>
                <w:szCs w:val="24"/>
              </w:rPr>
            </w:pPr>
            <w:r w:rsidRPr="00322874">
              <w:rPr>
                <w:sz w:val="20"/>
                <w:szCs w:val="24"/>
              </w:rPr>
              <w:t>Name</w:t>
            </w:r>
          </w:p>
        </w:tc>
        <w:tc>
          <w:tcPr>
            <w:tcW w:w="4001" w:type="dxa"/>
          </w:tcPr>
          <w:p w14:paraId="74AACCE9" w14:textId="739B1DD9" w:rsidR="0073696C" w:rsidRPr="00322874" w:rsidRDefault="23134D1C" w:rsidP="00FA63D3">
            <w:pPr>
              <w:spacing w:line="360" w:lineRule="auto"/>
              <w:rPr>
                <w:sz w:val="20"/>
                <w:szCs w:val="24"/>
              </w:rPr>
            </w:pPr>
            <w:r w:rsidRPr="00322874">
              <w:rPr>
                <w:sz w:val="20"/>
                <w:szCs w:val="24"/>
              </w:rPr>
              <w:t>Pros</w:t>
            </w:r>
          </w:p>
        </w:tc>
        <w:tc>
          <w:tcPr>
            <w:tcW w:w="5048" w:type="dxa"/>
          </w:tcPr>
          <w:p w14:paraId="5783F35D" w14:textId="0881EC64" w:rsidR="0073696C" w:rsidRPr="00322874" w:rsidRDefault="23134D1C" w:rsidP="00FA63D3">
            <w:pPr>
              <w:spacing w:line="360" w:lineRule="auto"/>
              <w:rPr>
                <w:sz w:val="20"/>
                <w:szCs w:val="24"/>
              </w:rPr>
            </w:pPr>
            <w:r w:rsidRPr="00322874">
              <w:rPr>
                <w:sz w:val="20"/>
                <w:szCs w:val="24"/>
              </w:rPr>
              <w:t>Cons</w:t>
            </w:r>
          </w:p>
        </w:tc>
      </w:tr>
      <w:tr w:rsidR="0073696C" w:rsidRPr="006D00EB" w14:paraId="736D5F5F" w14:textId="77777777" w:rsidTr="00C24569">
        <w:tc>
          <w:tcPr>
            <w:tcW w:w="1216" w:type="dxa"/>
          </w:tcPr>
          <w:p w14:paraId="5EF2768D" w14:textId="6BE3D971" w:rsidR="0073696C" w:rsidRPr="00322874" w:rsidRDefault="23134D1C" w:rsidP="00FA63D3">
            <w:pPr>
              <w:spacing w:line="360" w:lineRule="auto"/>
              <w:rPr>
                <w:sz w:val="20"/>
                <w:szCs w:val="24"/>
              </w:rPr>
            </w:pPr>
            <w:r w:rsidRPr="00322874">
              <w:rPr>
                <w:sz w:val="20"/>
                <w:szCs w:val="24"/>
              </w:rPr>
              <w:t>IR Sensors</w:t>
            </w:r>
          </w:p>
        </w:tc>
        <w:tc>
          <w:tcPr>
            <w:tcW w:w="4001" w:type="dxa"/>
          </w:tcPr>
          <w:p w14:paraId="0026D9AE" w14:textId="77777777" w:rsidR="0073696C" w:rsidRPr="00322874" w:rsidRDefault="23134D1C" w:rsidP="00FA63D3">
            <w:pPr>
              <w:pStyle w:val="ListParagraph"/>
              <w:numPr>
                <w:ilvl w:val="0"/>
                <w:numId w:val="10"/>
              </w:numPr>
              <w:spacing w:line="360" w:lineRule="auto"/>
              <w:rPr>
                <w:sz w:val="20"/>
                <w:szCs w:val="24"/>
              </w:rPr>
            </w:pPr>
            <w:r w:rsidRPr="00322874">
              <w:rPr>
                <w:sz w:val="20"/>
                <w:szCs w:val="24"/>
              </w:rPr>
              <w:t>Have been implemented before</w:t>
            </w:r>
          </w:p>
          <w:p w14:paraId="7D649EA9" w14:textId="77777777" w:rsidR="0073696C" w:rsidRPr="00322874" w:rsidRDefault="23134D1C" w:rsidP="00FA63D3">
            <w:pPr>
              <w:pStyle w:val="ListParagraph"/>
              <w:numPr>
                <w:ilvl w:val="0"/>
                <w:numId w:val="10"/>
              </w:numPr>
              <w:spacing w:line="360" w:lineRule="auto"/>
              <w:rPr>
                <w:sz w:val="20"/>
                <w:szCs w:val="24"/>
              </w:rPr>
            </w:pPr>
            <w:r w:rsidRPr="00322874">
              <w:rPr>
                <w:sz w:val="20"/>
                <w:szCs w:val="24"/>
              </w:rPr>
              <w:t>Simple data to process</w:t>
            </w:r>
          </w:p>
          <w:p w14:paraId="16BADB2A" w14:textId="76D8A36C" w:rsidR="0073696C" w:rsidRPr="00322874" w:rsidRDefault="23134D1C" w:rsidP="00FA63D3">
            <w:pPr>
              <w:pStyle w:val="ListParagraph"/>
              <w:numPr>
                <w:ilvl w:val="0"/>
                <w:numId w:val="10"/>
              </w:numPr>
              <w:spacing w:line="360" w:lineRule="auto"/>
              <w:rPr>
                <w:sz w:val="20"/>
                <w:szCs w:val="24"/>
              </w:rPr>
            </w:pPr>
            <w:r w:rsidRPr="00322874">
              <w:rPr>
                <w:sz w:val="20"/>
                <w:szCs w:val="24"/>
              </w:rPr>
              <w:t>cheap</w:t>
            </w:r>
          </w:p>
        </w:tc>
        <w:tc>
          <w:tcPr>
            <w:tcW w:w="5048" w:type="dxa"/>
          </w:tcPr>
          <w:p w14:paraId="197688DE" w14:textId="6A0DD622" w:rsidR="0073696C" w:rsidRPr="00322874" w:rsidRDefault="23134D1C" w:rsidP="00FA63D3">
            <w:pPr>
              <w:pStyle w:val="ListParagraph"/>
              <w:numPr>
                <w:ilvl w:val="0"/>
                <w:numId w:val="10"/>
              </w:numPr>
              <w:spacing w:line="360" w:lineRule="auto"/>
              <w:rPr>
                <w:sz w:val="20"/>
                <w:szCs w:val="24"/>
              </w:rPr>
            </w:pPr>
            <w:r w:rsidRPr="00322874">
              <w:rPr>
                <w:sz w:val="20"/>
                <w:szCs w:val="24"/>
              </w:rPr>
              <w:t>Color of bridge could affect edge detection (may need to adjust thresholds for an edge “hit” from bridge to bridge)</w:t>
            </w:r>
          </w:p>
        </w:tc>
      </w:tr>
      <w:tr w:rsidR="0073696C" w:rsidRPr="006D00EB" w14:paraId="30043F22" w14:textId="77777777" w:rsidTr="00C24569">
        <w:tc>
          <w:tcPr>
            <w:tcW w:w="1216" w:type="dxa"/>
          </w:tcPr>
          <w:p w14:paraId="45F0BE97" w14:textId="37CFAA70" w:rsidR="0073696C" w:rsidRPr="00322874" w:rsidRDefault="23134D1C" w:rsidP="00FA63D3">
            <w:pPr>
              <w:spacing w:line="360" w:lineRule="auto"/>
              <w:rPr>
                <w:sz w:val="20"/>
                <w:szCs w:val="24"/>
              </w:rPr>
            </w:pPr>
            <w:r w:rsidRPr="00322874">
              <w:rPr>
                <w:sz w:val="20"/>
                <w:szCs w:val="24"/>
              </w:rPr>
              <w:t>Ultrasonic Sensors</w:t>
            </w:r>
          </w:p>
        </w:tc>
        <w:tc>
          <w:tcPr>
            <w:tcW w:w="4001" w:type="dxa"/>
          </w:tcPr>
          <w:p w14:paraId="3FCC8318" w14:textId="2974225E" w:rsidR="0073696C" w:rsidRPr="00322874" w:rsidRDefault="23134D1C" w:rsidP="00FA63D3">
            <w:pPr>
              <w:pStyle w:val="ListParagraph"/>
              <w:numPr>
                <w:ilvl w:val="0"/>
                <w:numId w:val="11"/>
              </w:numPr>
              <w:spacing w:line="360" w:lineRule="auto"/>
              <w:rPr>
                <w:sz w:val="20"/>
                <w:szCs w:val="24"/>
              </w:rPr>
            </w:pPr>
            <w:r w:rsidRPr="00322874">
              <w:rPr>
                <w:sz w:val="20"/>
                <w:szCs w:val="24"/>
              </w:rPr>
              <w:t>Color no longer an issue</w:t>
            </w:r>
          </w:p>
        </w:tc>
        <w:tc>
          <w:tcPr>
            <w:tcW w:w="5048" w:type="dxa"/>
          </w:tcPr>
          <w:p w14:paraId="17E3EEC2" w14:textId="7D6A10EA" w:rsidR="0073696C" w:rsidRPr="00322874" w:rsidRDefault="23134D1C" w:rsidP="00FA63D3">
            <w:pPr>
              <w:pStyle w:val="ListParagraph"/>
              <w:numPr>
                <w:ilvl w:val="0"/>
                <w:numId w:val="11"/>
              </w:numPr>
              <w:spacing w:line="360" w:lineRule="auto"/>
              <w:rPr>
                <w:sz w:val="20"/>
                <w:szCs w:val="24"/>
              </w:rPr>
            </w:pPr>
            <w:r w:rsidRPr="00322874">
              <w:rPr>
                <w:sz w:val="20"/>
                <w:szCs w:val="24"/>
              </w:rPr>
              <w:t>Generally</w:t>
            </w:r>
            <w:r w:rsidR="00216EB8" w:rsidRPr="00322874">
              <w:rPr>
                <w:sz w:val="20"/>
                <w:szCs w:val="24"/>
              </w:rPr>
              <w:t>,</w:t>
            </w:r>
            <w:r w:rsidRPr="00322874">
              <w:rPr>
                <w:sz w:val="20"/>
                <w:szCs w:val="24"/>
              </w:rPr>
              <w:t xml:space="preserve"> more expensive</w:t>
            </w:r>
          </w:p>
          <w:p w14:paraId="23CDFA33" w14:textId="7E64DDA3" w:rsidR="0073696C" w:rsidRPr="00322874" w:rsidRDefault="23134D1C" w:rsidP="00FA63D3">
            <w:pPr>
              <w:pStyle w:val="ListParagraph"/>
              <w:numPr>
                <w:ilvl w:val="0"/>
                <w:numId w:val="11"/>
              </w:numPr>
              <w:spacing w:line="360" w:lineRule="auto"/>
              <w:rPr>
                <w:sz w:val="20"/>
                <w:szCs w:val="24"/>
              </w:rPr>
            </w:pPr>
            <w:r w:rsidRPr="00322874">
              <w:rPr>
                <w:sz w:val="20"/>
                <w:szCs w:val="24"/>
              </w:rPr>
              <w:t>Sound-absorbent materials may blind the sensor</w:t>
            </w:r>
          </w:p>
        </w:tc>
      </w:tr>
    </w:tbl>
    <w:p w14:paraId="6B61E6E2" w14:textId="4F06011B" w:rsidR="0073696C" w:rsidRPr="006D00EB" w:rsidRDefault="0073696C" w:rsidP="00FA63D3">
      <w:pPr>
        <w:spacing w:line="360" w:lineRule="auto"/>
        <w:ind w:left="111"/>
        <w:rPr>
          <w:sz w:val="24"/>
          <w:szCs w:val="24"/>
        </w:rPr>
      </w:pPr>
    </w:p>
    <w:p w14:paraId="34653D54" w14:textId="7FA611A9" w:rsidR="005659F1" w:rsidRPr="006D00EB" w:rsidRDefault="74944EF1" w:rsidP="00FA63D3">
      <w:pPr>
        <w:spacing w:line="360" w:lineRule="auto"/>
        <w:ind w:left="115"/>
        <w:rPr>
          <w:sz w:val="24"/>
          <w:szCs w:val="24"/>
        </w:rPr>
      </w:pPr>
      <w:r w:rsidRPr="006D00EB">
        <w:rPr>
          <w:sz w:val="24"/>
          <w:szCs w:val="24"/>
        </w:rPr>
        <w:t xml:space="preserve">The team proposes to use IR sensors in the configuration shown in Figure </w:t>
      </w:r>
      <w:r w:rsidR="00224757">
        <w:rPr>
          <w:sz w:val="24"/>
          <w:szCs w:val="24"/>
        </w:rPr>
        <w:t>10</w:t>
      </w:r>
      <w:r w:rsidRPr="006D00EB">
        <w:rPr>
          <w:sz w:val="24"/>
          <w:szCs w:val="24"/>
        </w:rPr>
        <w:t>. As shown in this figure, the IR sensor will be before the front-most edge of a wheel so it won’t hit into inclines</w:t>
      </w:r>
      <w:r w:rsidR="00532519">
        <w:rPr>
          <w:sz w:val="24"/>
          <w:szCs w:val="24"/>
        </w:rPr>
        <w:t>,</w:t>
      </w:r>
      <w:r w:rsidRPr="006D00EB">
        <w:rPr>
          <w:sz w:val="24"/>
          <w:szCs w:val="24"/>
        </w:rPr>
        <w:t xml:space="preserve"> but</w:t>
      </w:r>
      <w:r w:rsidR="00532519">
        <w:rPr>
          <w:sz w:val="24"/>
          <w:szCs w:val="24"/>
        </w:rPr>
        <w:t xml:space="preserve"> it</w:t>
      </w:r>
      <w:r w:rsidRPr="006D00EB">
        <w:rPr>
          <w:sz w:val="24"/>
          <w:szCs w:val="24"/>
        </w:rPr>
        <w:t xml:space="preserve"> will be past the floor-touching part of the wheel to ensure the IR sensor detects edges before the robot falls off. </w:t>
      </w:r>
    </w:p>
    <w:p w14:paraId="389E2499" w14:textId="0EBF8601" w:rsidR="00185651" w:rsidRPr="006D00EB" w:rsidRDefault="00185651" w:rsidP="00FA63D3">
      <w:pPr>
        <w:spacing w:line="360" w:lineRule="auto"/>
        <w:ind w:left="111"/>
        <w:rPr>
          <w:sz w:val="24"/>
          <w:szCs w:val="24"/>
        </w:rPr>
      </w:pPr>
    </w:p>
    <w:p w14:paraId="7BBC807D" w14:textId="77777777" w:rsidR="00322874" w:rsidRDefault="006E7DF8" w:rsidP="00322874">
      <w:pPr>
        <w:keepNext/>
        <w:spacing w:line="360" w:lineRule="auto"/>
        <w:ind w:left="111"/>
      </w:pPr>
      <w:r>
        <w:rPr>
          <w:noProof/>
        </w:rPr>
        <w:drawing>
          <wp:inline distT="0" distB="0" distL="0" distR="0" wp14:anchorId="2D548099" wp14:editId="2EC63E26">
            <wp:extent cx="6451600" cy="2141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1600" cy="2141855"/>
                    </a:xfrm>
                    <a:prstGeom prst="rect">
                      <a:avLst/>
                    </a:prstGeom>
                  </pic:spPr>
                </pic:pic>
              </a:graphicData>
            </a:graphic>
          </wp:inline>
        </w:drawing>
      </w:r>
    </w:p>
    <w:p w14:paraId="648483CA" w14:textId="511A5086" w:rsidR="00185651" w:rsidRPr="00322874" w:rsidRDefault="00322874" w:rsidP="00322874">
      <w:pPr>
        <w:pStyle w:val="Caption"/>
        <w:jc w:val="both"/>
        <w:rPr>
          <w:i w:val="0"/>
          <w:color w:val="auto"/>
          <w:sz w:val="28"/>
          <w:szCs w:val="24"/>
        </w:rPr>
      </w:pPr>
      <w:r w:rsidRPr="00322874">
        <w:rPr>
          <w:b/>
          <w:i w:val="0"/>
          <w:color w:val="auto"/>
          <w:sz w:val="20"/>
        </w:rPr>
        <w:t xml:space="preserve">Figure </w:t>
      </w:r>
      <w:r w:rsidRPr="00322874">
        <w:rPr>
          <w:b/>
          <w:i w:val="0"/>
          <w:color w:val="auto"/>
          <w:sz w:val="20"/>
        </w:rPr>
        <w:fldChar w:fldCharType="begin"/>
      </w:r>
      <w:r w:rsidRPr="00322874">
        <w:rPr>
          <w:b/>
          <w:i w:val="0"/>
          <w:color w:val="auto"/>
          <w:sz w:val="20"/>
        </w:rPr>
        <w:instrText xml:space="preserve"> SEQ Figure \* ARABIC </w:instrText>
      </w:r>
      <w:r w:rsidRPr="00322874">
        <w:rPr>
          <w:b/>
          <w:i w:val="0"/>
          <w:color w:val="auto"/>
          <w:sz w:val="20"/>
        </w:rPr>
        <w:fldChar w:fldCharType="separate"/>
      </w:r>
      <w:r w:rsidR="002B3144">
        <w:rPr>
          <w:b/>
          <w:i w:val="0"/>
          <w:noProof/>
          <w:color w:val="auto"/>
          <w:sz w:val="20"/>
        </w:rPr>
        <w:t>10</w:t>
      </w:r>
      <w:r w:rsidRPr="00322874">
        <w:rPr>
          <w:b/>
          <w:i w:val="0"/>
          <w:color w:val="auto"/>
          <w:sz w:val="20"/>
        </w:rPr>
        <w:fldChar w:fldCharType="end"/>
      </w:r>
      <w:r w:rsidRPr="00322874">
        <w:rPr>
          <w:b/>
          <w:i w:val="0"/>
          <w:color w:val="auto"/>
          <w:sz w:val="20"/>
        </w:rPr>
        <w:t>.</w:t>
      </w:r>
      <w:r w:rsidRPr="00322874">
        <w:rPr>
          <w:i w:val="0"/>
          <w:color w:val="auto"/>
          <w:sz w:val="20"/>
        </w:rPr>
        <w:t xml:space="preserve"> Diagram showing roughly the IR sensor placements on the robot, which is not drawn to scale (left). Diagram showing the placement of t</w:t>
      </w:r>
      <w:r>
        <w:rPr>
          <w:i w:val="0"/>
          <w:color w:val="auto"/>
          <w:sz w:val="20"/>
        </w:rPr>
        <w:t>he IR sensor in a wheel (right)</w:t>
      </w:r>
    </w:p>
    <w:p w14:paraId="57F7BE47" w14:textId="4CEFE06D" w:rsidR="00322874" w:rsidRPr="00783615" w:rsidRDefault="00C16EE5">
      <w:pPr>
        <w:rPr>
          <w:sz w:val="24"/>
          <w:szCs w:val="24"/>
        </w:rPr>
      </w:pPr>
      <w:r>
        <w:rPr>
          <w:sz w:val="24"/>
          <w:szCs w:val="24"/>
        </w:rPr>
        <w:br w:type="page"/>
      </w:r>
    </w:p>
    <w:p w14:paraId="0E506CDE" w14:textId="410218B2" w:rsidR="0033505A" w:rsidRPr="006844E6" w:rsidRDefault="23134D1C" w:rsidP="006844E6">
      <w:pPr>
        <w:pStyle w:val="ListParagraph"/>
        <w:numPr>
          <w:ilvl w:val="3"/>
          <w:numId w:val="18"/>
        </w:numPr>
        <w:spacing w:line="360" w:lineRule="auto"/>
        <w:rPr>
          <w:i/>
          <w:sz w:val="24"/>
          <w:szCs w:val="24"/>
        </w:rPr>
      </w:pPr>
      <w:r w:rsidRPr="00BD15D1">
        <w:rPr>
          <w:i/>
          <w:sz w:val="24"/>
          <w:szCs w:val="24"/>
        </w:rPr>
        <w:lastRenderedPageBreak/>
        <w:t>Requirement 3: Motion Tracking</w:t>
      </w:r>
    </w:p>
    <w:p w14:paraId="76199739" w14:textId="41CCFA9A" w:rsidR="0033505A" w:rsidRPr="006D00EB" w:rsidRDefault="00E71BA5" w:rsidP="00FA63D3">
      <w:pPr>
        <w:spacing w:line="360" w:lineRule="auto"/>
        <w:ind w:left="115"/>
        <w:rPr>
          <w:sz w:val="24"/>
          <w:szCs w:val="24"/>
        </w:rPr>
      </w:pPr>
      <w:r w:rsidRPr="006D00EB">
        <w:rPr>
          <w:sz w:val="24"/>
          <w:szCs w:val="24"/>
        </w:rPr>
        <w:t>To</w:t>
      </w:r>
      <w:r w:rsidR="74944EF1" w:rsidRPr="006D00EB">
        <w:rPr>
          <w:sz w:val="24"/>
          <w:szCs w:val="24"/>
        </w:rPr>
        <w:t xml:space="preserve"> accurately take structural health measurements, the robot design must be able to fairly </w:t>
      </w:r>
      <w:r w:rsidR="006844E6">
        <w:rPr>
          <w:sz w:val="24"/>
          <w:szCs w:val="24"/>
        </w:rPr>
        <w:t xml:space="preserve">and </w:t>
      </w:r>
      <w:r w:rsidR="74944EF1" w:rsidRPr="006D00EB">
        <w:rPr>
          <w:sz w:val="24"/>
          <w:szCs w:val="24"/>
        </w:rPr>
        <w:t xml:space="preserve">accurately assess the location where accelerometer measurements are taken. Sensors that help with this task and their pros and cons are listed in Table </w:t>
      </w:r>
      <w:r w:rsidR="006E7DF8">
        <w:rPr>
          <w:sz w:val="24"/>
          <w:szCs w:val="24"/>
        </w:rPr>
        <w:t>5</w:t>
      </w:r>
      <w:r w:rsidR="74944EF1" w:rsidRPr="006D00EB">
        <w:rPr>
          <w:sz w:val="24"/>
          <w:szCs w:val="24"/>
        </w:rPr>
        <w:t xml:space="preserve"> below.</w:t>
      </w:r>
    </w:p>
    <w:p w14:paraId="4C1DEEFE" w14:textId="70ED5011" w:rsidR="00224757" w:rsidRPr="006844E6" w:rsidRDefault="00224757" w:rsidP="00FA63D3">
      <w:pPr>
        <w:spacing w:line="360" w:lineRule="auto"/>
        <w:ind w:left="111"/>
        <w:jc w:val="center"/>
        <w:rPr>
          <w:b/>
          <w:sz w:val="24"/>
          <w:szCs w:val="24"/>
        </w:rPr>
      </w:pPr>
      <w:r w:rsidRPr="006844E6">
        <w:rPr>
          <w:b/>
          <w:sz w:val="24"/>
          <w:szCs w:val="24"/>
        </w:rPr>
        <w:t>TABLE V</w:t>
      </w:r>
    </w:p>
    <w:p w14:paraId="4ECB6CA7" w14:textId="1233A181" w:rsidR="0033505A" w:rsidRPr="006D00EB" w:rsidRDefault="00224757" w:rsidP="006844E6">
      <w:pPr>
        <w:spacing w:line="360" w:lineRule="auto"/>
        <w:ind w:left="111"/>
        <w:jc w:val="center"/>
        <w:rPr>
          <w:sz w:val="24"/>
          <w:szCs w:val="24"/>
        </w:rPr>
      </w:pPr>
      <w:r w:rsidRPr="00224757">
        <w:rPr>
          <w:smallCaps/>
          <w:sz w:val="24"/>
          <w:szCs w:val="24"/>
        </w:rPr>
        <w:t>Sensors that can be used for motion tracking</w:t>
      </w:r>
    </w:p>
    <w:tbl>
      <w:tblPr>
        <w:tblStyle w:val="TableGrid"/>
        <w:tblW w:w="0" w:type="auto"/>
        <w:tblInd w:w="111" w:type="dxa"/>
        <w:tblLook w:val="04A0" w:firstRow="1" w:lastRow="0" w:firstColumn="1" w:lastColumn="0" w:noHBand="0" w:noVBand="1"/>
      </w:tblPr>
      <w:tblGrid>
        <w:gridCol w:w="1562"/>
        <w:gridCol w:w="4915"/>
        <w:gridCol w:w="3788"/>
      </w:tblGrid>
      <w:tr w:rsidR="0033505A" w:rsidRPr="006D00EB" w14:paraId="2BDB4856" w14:textId="77777777" w:rsidTr="00224757">
        <w:tc>
          <w:tcPr>
            <w:tcW w:w="1562" w:type="dxa"/>
          </w:tcPr>
          <w:p w14:paraId="6D1421C0" w14:textId="77777777" w:rsidR="0033505A" w:rsidRPr="006844E6" w:rsidRDefault="23134D1C" w:rsidP="00FA63D3">
            <w:pPr>
              <w:spacing w:line="360" w:lineRule="auto"/>
              <w:rPr>
                <w:sz w:val="20"/>
                <w:szCs w:val="24"/>
              </w:rPr>
            </w:pPr>
            <w:r w:rsidRPr="006844E6">
              <w:rPr>
                <w:sz w:val="20"/>
                <w:szCs w:val="24"/>
              </w:rPr>
              <w:t>Name</w:t>
            </w:r>
          </w:p>
        </w:tc>
        <w:tc>
          <w:tcPr>
            <w:tcW w:w="4915" w:type="dxa"/>
          </w:tcPr>
          <w:p w14:paraId="385FAFD9" w14:textId="77777777" w:rsidR="0033505A" w:rsidRPr="006844E6" w:rsidRDefault="23134D1C" w:rsidP="00FA63D3">
            <w:pPr>
              <w:spacing w:line="360" w:lineRule="auto"/>
              <w:rPr>
                <w:sz w:val="20"/>
                <w:szCs w:val="24"/>
              </w:rPr>
            </w:pPr>
            <w:r w:rsidRPr="006844E6">
              <w:rPr>
                <w:sz w:val="20"/>
                <w:szCs w:val="24"/>
              </w:rPr>
              <w:t>Pros</w:t>
            </w:r>
          </w:p>
        </w:tc>
        <w:tc>
          <w:tcPr>
            <w:tcW w:w="3788" w:type="dxa"/>
          </w:tcPr>
          <w:p w14:paraId="49E9DD4A" w14:textId="77777777" w:rsidR="0033505A" w:rsidRPr="006844E6" w:rsidRDefault="23134D1C" w:rsidP="00FA63D3">
            <w:pPr>
              <w:spacing w:line="360" w:lineRule="auto"/>
              <w:rPr>
                <w:sz w:val="20"/>
                <w:szCs w:val="24"/>
              </w:rPr>
            </w:pPr>
            <w:r w:rsidRPr="006844E6">
              <w:rPr>
                <w:sz w:val="20"/>
                <w:szCs w:val="24"/>
              </w:rPr>
              <w:t>Cons</w:t>
            </w:r>
          </w:p>
        </w:tc>
      </w:tr>
      <w:tr w:rsidR="0033505A" w:rsidRPr="006D00EB" w14:paraId="50573808" w14:textId="77777777" w:rsidTr="00224757">
        <w:tc>
          <w:tcPr>
            <w:tcW w:w="1562" w:type="dxa"/>
          </w:tcPr>
          <w:p w14:paraId="1672C6AA" w14:textId="77777777" w:rsidR="0033505A" w:rsidRPr="006844E6" w:rsidRDefault="23134D1C" w:rsidP="00FA63D3">
            <w:pPr>
              <w:spacing w:line="360" w:lineRule="auto"/>
              <w:rPr>
                <w:sz w:val="20"/>
                <w:szCs w:val="24"/>
              </w:rPr>
            </w:pPr>
            <w:r w:rsidRPr="006844E6">
              <w:rPr>
                <w:sz w:val="20"/>
                <w:szCs w:val="24"/>
              </w:rPr>
              <w:t>Solely Encoders</w:t>
            </w:r>
          </w:p>
        </w:tc>
        <w:tc>
          <w:tcPr>
            <w:tcW w:w="4915" w:type="dxa"/>
          </w:tcPr>
          <w:p w14:paraId="4C3C1CCE" w14:textId="77777777" w:rsidR="0033505A" w:rsidRPr="006844E6" w:rsidRDefault="23134D1C" w:rsidP="00FA63D3">
            <w:pPr>
              <w:pStyle w:val="ListParagraph"/>
              <w:numPr>
                <w:ilvl w:val="0"/>
                <w:numId w:val="12"/>
              </w:numPr>
              <w:spacing w:line="360" w:lineRule="auto"/>
              <w:rPr>
                <w:sz w:val="20"/>
                <w:szCs w:val="24"/>
              </w:rPr>
            </w:pPr>
            <w:r w:rsidRPr="006844E6">
              <w:rPr>
                <w:sz w:val="20"/>
                <w:szCs w:val="24"/>
              </w:rPr>
              <w:t>Already on robot design for previous motion control and tracking requirements so can serve dual purpose</w:t>
            </w:r>
          </w:p>
          <w:p w14:paraId="3929FBC1" w14:textId="77777777" w:rsidR="0033505A" w:rsidRPr="006844E6" w:rsidRDefault="23134D1C" w:rsidP="00FA63D3">
            <w:pPr>
              <w:pStyle w:val="ListParagraph"/>
              <w:numPr>
                <w:ilvl w:val="0"/>
                <w:numId w:val="12"/>
              </w:numPr>
              <w:spacing w:line="360" w:lineRule="auto"/>
              <w:rPr>
                <w:sz w:val="20"/>
                <w:szCs w:val="24"/>
              </w:rPr>
            </w:pPr>
            <w:r w:rsidRPr="006844E6">
              <w:rPr>
                <w:sz w:val="20"/>
                <w:szCs w:val="24"/>
              </w:rPr>
              <w:t>Probably not much drift due to permanent magnets holding the wheels well the to the bridge</w:t>
            </w:r>
          </w:p>
        </w:tc>
        <w:tc>
          <w:tcPr>
            <w:tcW w:w="3788" w:type="dxa"/>
          </w:tcPr>
          <w:p w14:paraId="1AABEAB1" w14:textId="77777777" w:rsidR="0033505A" w:rsidRPr="006844E6" w:rsidRDefault="23134D1C" w:rsidP="00FA63D3">
            <w:pPr>
              <w:pStyle w:val="ListParagraph"/>
              <w:numPr>
                <w:ilvl w:val="0"/>
                <w:numId w:val="12"/>
              </w:numPr>
              <w:spacing w:line="360" w:lineRule="auto"/>
              <w:rPr>
                <w:sz w:val="20"/>
                <w:szCs w:val="24"/>
              </w:rPr>
            </w:pPr>
            <w:r w:rsidRPr="006844E6">
              <w:rPr>
                <w:sz w:val="20"/>
                <w:szCs w:val="24"/>
              </w:rPr>
              <w:t>Still potential for drift since there is not absolute reference</w:t>
            </w:r>
          </w:p>
        </w:tc>
      </w:tr>
      <w:tr w:rsidR="0033505A" w:rsidRPr="006D00EB" w14:paraId="524D5EEA" w14:textId="77777777" w:rsidTr="00224757">
        <w:tc>
          <w:tcPr>
            <w:tcW w:w="1562" w:type="dxa"/>
          </w:tcPr>
          <w:p w14:paraId="3D0D596E" w14:textId="77777777" w:rsidR="0033505A" w:rsidRPr="006844E6" w:rsidRDefault="23134D1C" w:rsidP="00FA63D3">
            <w:pPr>
              <w:spacing w:line="360" w:lineRule="auto"/>
              <w:rPr>
                <w:sz w:val="20"/>
                <w:szCs w:val="24"/>
              </w:rPr>
            </w:pPr>
            <w:r w:rsidRPr="006844E6">
              <w:rPr>
                <w:sz w:val="20"/>
                <w:szCs w:val="24"/>
              </w:rPr>
              <w:t>GPS</w:t>
            </w:r>
          </w:p>
        </w:tc>
        <w:tc>
          <w:tcPr>
            <w:tcW w:w="4915" w:type="dxa"/>
          </w:tcPr>
          <w:p w14:paraId="442CB896" w14:textId="77777777" w:rsidR="0033505A" w:rsidRPr="006844E6" w:rsidRDefault="23134D1C" w:rsidP="00FA63D3">
            <w:pPr>
              <w:pStyle w:val="ListParagraph"/>
              <w:numPr>
                <w:ilvl w:val="0"/>
                <w:numId w:val="14"/>
              </w:numPr>
              <w:spacing w:line="360" w:lineRule="auto"/>
              <w:rPr>
                <w:sz w:val="20"/>
                <w:szCs w:val="24"/>
              </w:rPr>
            </w:pPr>
            <w:r w:rsidRPr="006844E6">
              <w:rPr>
                <w:sz w:val="20"/>
                <w:szCs w:val="24"/>
              </w:rPr>
              <w:t>Absolute reference of position</w:t>
            </w:r>
          </w:p>
          <w:p w14:paraId="02B2345A" w14:textId="49379344" w:rsidR="0033505A" w:rsidRPr="006844E6" w:rsidRDefault="006844E6" w:rsidP="00FA63D3">
            <w:pPr>
              <w:pStyle w:val="ListParagraph"/>
              <w:numPr>
                <w:ilvl w:val="0"/>
                <w:numId w:val="14"/>
              </w:numPr>
              <w:spacing w:line="360" w:lineRule="auto"/>
              <w:rPr>
                <w:sz w:val="20"/>
                <w:szCs w:val="24"/>
              </w:rPr>
            </w:pPr>
            <w:r>
              <w:rPr>
                <w:sz w:val="20"/>
                <w:szCs w:val="24"/>
              </w:rPr>
              <w:t xml:space="preserve">Relatively </w:t>
            </w:r>
            <w:r w:rsidRPr="006844E6">
              <w:rPr>
                <w:sz w:val="20"/>
                <w:szCs w:val="24"/>
              </w:rPr>
              <w:t>Accurate</w:t>
            </w:r>
            <w:r w:rsidR="23134D1C" w:rsidRPr="006844E6">
              <w:rPr>
                <w:sz w:val="20"/>
                <w:szCs w:val="24"/>
              </w:rPr>
              <w:t xml:space="preserve"> (2m resolution)</w:t>
            </w:r>
          </w:p>
        </w:tc>
        <w:tc>
          <w:tcPr>
            <w:tcW w:w="3788" w:type="dxa"/>
          </w:tcPr>
          <w:p w14:paraId="098F1CB7" w14:textId="77777777" w:rsidR="0033505A" w:rsidRPr="006844E6" w:rsidRDefault="23134D1C" w:rsidP="00FA63D3">
            <w:pPr>
              <w:pStyle w:val="ListParagraph"/>
              <w:numPr>
                <w:ilvl w:val="0"/>
                <w:numId w:val="14"/>
              </w:numPr>
              <w:spacing w:line="360" w:lineRule="auto"/>
              <w:rPr>
                <w:sz w:val="20"/>
                <w:szCs w:val="24"/>
              </w:rPr>
            </w:pPr>
            <w:r w:rsidRPr="006844E6">
              <w:rPr>
                <w:sz w:val="20"/>
                <w:szCs w:val="24"/>
              </w:rPr>
              <w:t>Won’t work in regions with poor GPS reception such as under the bridge</w:t>
            </w:r>
          </w:p>
        </w:tc>
      </w:tr>
      <w:tr w:rsidR="0033505A" w:rsidRPr="006D00EB" w14:paraId="33FC8EEE" w14:textId="77777777" w:rsidTr="00224757">
        <w:tc>
          <w:tcPr>
            <w:tcW w:w="1562" w:type="dxa"/>
          </w:tcPr>
          <w:p w14:paraId="7D3F1DF2" w14:textId="77777777" w:rsidR="0033505A" w:rsidRPr="006844E6" w:rsidRDefault="23134D1C" w:rsidP="00FA63D3">
            <w:pPr>
              <w:spacing w:line="360" w:lineRule="auto"/>
              <w:rPr>
                <w:sz w:val="20"/>
                <w:szCs w:val="24"/>
              </w:rPr>
            </w:pPr>
            <w:r w:rsidRPr="006844E6">
              <w:rPr>
                <w:sz w:val="20"/>
                <w:szCs w:val="24"/>
              </w:rPr>
              <w:t>Separately bought IMU</w:t>
            </w:r>
          </w:p>
        </w:tc>
        <w:tc>
          <w:tcPr>
            <w:tcW w:w="4915" w:type="dxa"/>
          </w:tcPr>
          <w:p w14:paraId="796CD3DB" w14:textId="77777777" w:rsidR="0033505A" w:rsidRPr="006844E6" w:rsidRDefault="23134D1C" w:rsidP="00FA63D3">
            <w:pPr>
              <w:pStyle w:val="ListParagraph"/>
              <w:numPr>
                <w:ilvl w:val="0"/>
                <w:numId w:val="13"/>
              </w:numPr>
              <w:spacing w:line="360" w:lineRule="auto"/>
              <w:rPr>
                <w:sz w:val="20"/>
                <w:szCs w:val="24"/>
              </w:rPr>
            </w:pPr>
            <w:r w:rsidRPr="006844E6">
              <w:rPr>
                <w:sz w:val="20"/>
                <w:szCs w:val="24"/>
              </w:rPr>
              <w:t>Very accurate for small movements</w:t>
            </w:r>
          </w:p>
          <w:p w14:paraId="5F087E01" w14:textId="77777777" w:rsidR="0033505A" w:rsidRPr="006844E6" w:rsidRDefault="23134D1C" w:rsidP="00FA63D3">
            <w:pPr>
              <w:pStyle w:val="ListParagraph"/>
              <w:numPr>
                <w:ilvl w:val="0"/>
                <w:numId w:val="13"/>
              </w:numPr>
              <w:spacing w:line="360" w:lineRule="auto"/>
              <w:rPr>
                <w:sz w:val="20"/>
                <w:szCs w:val="24"/>
              </w:rPr>
            </w:pPr>
            <w:r w:rsidRPr="006844E6">
              <w:rPr>
                <w:sz w:val="20"/>
                <w:szCs w:val="24"/>
              </w:rPr>
              <w:t>Can potentially be used for localize</w:t>
            </w:r>
          </w:p>
          <w:p w14:paraId="63D6D988" w14:textId="77777777" w:rsidR="0033505A" w:rsidRPr="006844E6" w:rsidRDefault="23134D1C" w:rsidP="00FA63D3">
            <w:pPr>
              <w:pStyle w:val="ListParagraph"/>
              <w:numPr>
                <w:ilvl w:val="0"/>
                <w:numId w:val="13"/>
              </w:numPr>
              <w:spacing w:line="360" w:lineRule="auto"/>
              <w:rPr>
                <w:sz w:val="20"/>
                <w:szCs w:val="24"/>
              </w:rPr>
            </w:pPr>
            <w:r w:rsidRPr="006844E6">
              <w:rPr>
                <w:sz w:val="20"/>
                <w:szCs w:val="24"/>
              </w:rPr>
              <w:t>All filtering and sensor data-fusion usually already done</w:t>
            </w:r>
          </w:p>
        </w:tc>
        <w:tc>
          <w:tcPr>
            <w:tcW w:w="3788" w:type="dxa"/>
          </w:tcPr>
          <w:p w14:paraId="44642932" w14:textId="77777777" w:rsidR="0033505A" w:rsidRPr="006844E6" w:rsidRDefault="23134D1C" w:rsidP="00FA63D3">
            <w:pPr>
              <w:pStyle w:val="ListParagraph"/>
              <w:numPr>
                <w:ilvl w:val="0"/>
                <w:numId w:val="13"/>
              </w:numPr>
              <w:spacing w:line="360" w:lineRule="auto"/>
              <w:rPr>
                <w:sz w:val="20"/>
                <w:szCs w:val="24"/>
              </w:rPr>
            </w:pPr>
            <w:r w:rsidRPr="006844E6">
              <w:rPr>
                <w:sz w:val="20"/>
                <w:szCs w:val="24"/>
              </w:rPr>
              <w:t>Not accurate over large distances</w:t>
            </w:r>
          </w:p>
          <w:p w14:paraId="518D477E" w14:textId="77777777" w:rsidR="0033505A" w:rsidRPr="006844E6" w:rsidRDefault="23134D1C" w:rsidP="00FA63D3">
            <w:pPr>
              <w:pStyle w:val="ListParagraph"/>
              <w:numPr>
                <w:ilvl w:val="0"/>
                <w:numId w:val="13"/>
              </w:numPr>
              <w:spacing w:line="360" w:lineRule="auto"/>
              <w:rPr>
                <w:sz w:val="20"/>
                <w:szCs w:val="24"/>
              </w:rPr>
            </w:pPr>
            <w:r w:rsidRPr="006844E6">
              <w:rPr>
                <w:sz w:val="20"/>
                <w:szCs w:val="24"/>
              </w:rPr>
              <w:t>Can be expensive</w:t>
            </w:r>
          </w:p>
        </w:tc>
      </w:tr>
      <w:tr w:rsidR="0033505A" w:rsidRPr="006D00EB" w14:paraId="566C0EB9" w14:textId="77777777" w:rsidTr="00224757">
        <w:tc>
          <w:tcPr>
            <w:tcW w:w="1562" w:type="dxa"/>
          </w:tcPr>
          <w:p w14:paraId="7B041859" w14:textId="77777777" w:rsidR="0033505A" w:rsidRPr="006844E6" w:rsidRDefault="23134D1C" w:rsidP="00FA63D3">
            <w:pPr>
              <w:spacing w:line="360" w:lineRule="auto"/>
              <w:rPr>
                <w:sz w:val="20"/>
                <w:szCs w:val="24"/>
              </w:rPr>
            </w:pPr>
            <w:r w:rsidRPr="006844E6">
              <w:rPr>
                <w:sz w:val="20"/>
                <w:szCs w:val="24"/>
              </w:rPr>
              <w:t>Use existing accelerometer in conjunction with encoders and gyroscope</w:t>
            </w:r>
          </w:p>
        </w:tc>
        <w:tc>
          <w:tcPr>
            <w:tcW w:w="4915" w:type="dxa"/>
          </w:tcPr>
          <w:p w14:paraId="67271101" w14:textId="77777777" w:rsidR="0033505A" w:rsidRPr="006844E6" w:rsidRDefault="23134D1C" w:rsidP="00FA63D3">
            <w:pPr>
              <w:pStyle w:val="ListParagraph"/>
              <w:numPr>
                <w:ilvl w:val="0"/>
                <w:numId w:val="15"/>
              </w:numPr>
              <w:spacing w:line="360" w:lineRule="auto"/>
              <w:rPr>
                <w:sz w:val="20"/>
                <w:szCs w:val="24"/>
              </w:rPr>
            </w:pPr>
            <w:r w:rsidRPr="006844E6">
              <w:rPr>
                <w:sz w:val="20"/>
                <w:szCs w:val="24"/>
              </w:rPr>
              <w:t>Accelerometer/Gyroscope very accurate for small movements and encoders used for longer movements</w:t>
            </w:r>
          </w:p>
          <w:p w14:paraId="60C44B2C" w14:textId="77777777" w:rsidR="0033505A" w:rsidRPr="006844E6" w:rsidRDefault="23134D1C" w:rsidP="00FA63D3">
            <w:pPr>
              <w:pStyle w:val="ListParagraph"/>
              <w:numPr>
                <w:ilvl w:val="0"/>
                <w:numId w:val="15"/>
              </w:numPr>
              <w:spacing w:line="360" w:lineRule="auto"/>
              <w:rPr>
                <w:sz w:val="20"/>
                <w:szCs w:val="24"/>
              </w:rPr>
            </w:pPr>
            <w:r w:rsidRPr="006844E6">
              <w:rPr>
                <w:sz w:val="20"/>
                <w:szCs w:val="24"/>
              </w:rPr>
              <w:t>Save money and weight by using parts we already need for other design requirements</w:t>
            </w:r>
          </w:p>
        </w:tc>
        <w:tc>
          <w:tcPr>
            <w:tcW w:w="3788" w:type="dxa"/>
          </w:tcPr>
          <w:p w14:paraId="6584C1D5" w14:textId="77777777" w:rsidR="0033505A" w:rsidRPr="006844E6" w:rsidRDefault="23134D1C" w:rsidP="00FA63D3">
            <w:pPr>
              <w:pStyle w:val="ListParagraph"/>
              <w:numPr>
                <w:ilvl w:val="0"/>
                <w:numId w:val="15"/>
              </w:numPr>
              <w:spacing w:line="360" w:lineRule="auto"/>
              <w:rPr>
                <w:sz w:val="20"/>
                <w:szCs w:val="24"/>
              </w:rPr>
            </w:pPr>
            <w:r w:rsidRPr="006844E6">
              <w:rPr>
                <w:sz w:val="20"/>
                <w:szCs w:val="24"/>
              </w:rPr>
              <w:t>Need to implement filtering</w:t>
            </w:r>
          </w:p>
          <w:p w14:paraId="310CE2F8" w14:textId="77777777" w:rsidR="0033505A" w:rsidRPr="006844E6" w:rsidRDefault="23134D1C" w:rsidP="00FA63D3">
            <w:pPr>
              <w:pStyle w:val="ListParagraph"/>
              <w:numPr>
                <w:ilvl w:val="0"/>
                <w:numId w:val="15"/>
              </w:numPr>
              <w:spacing w:line="360" w:lineRule="auto"/>
              <w:rPr>
                <w:sz w:val="20"/>
                <w:szCs w:val="24"/>
              </w:rPr>
            </w:pPr>
            <w:r w:rsidRPr="006844E6">
              <w:rPr>
                <w:sz w:val="20"/>
                <w:szCs w:val="24"/>
              </w:rPr>
              <w:t>Need to implement sensor data fusion and movement interpolation, which can be complex</w:t>
            </w:r>
          </w:p>
        </w:tc>
      </w:tr>
    </w:tbl>
    <w:p w14:paraId="114C88BA" w14:textId="77777777" w:rsidR="0033505A" w:rsidRPr="006D00EB" w:rsidRDefault="0033505A" w:rsidP="00FA63D3">
      <w:pPr>
        <w:spacing w:line="360" w:lineRule="auto"/>
        <w:ind w:left="111"/>
        <w:rPr>
          <w:sz w:val="24"/>
          <w:szCs w:val="24"/>
        </w:rPr>
      </w:pPr>
    </w:p>
    <w:p w14:paraId="4025F01B" w14:textId="68F50AED" w:rsidR="0033505A" w:rsidRPr="006D00EB" w:rsidRDefault="74944EF1" w:rsidP="00FA63D3">
      <w:pPr>
        <w:spacing w:line="360" w:lineRule="auto"/>
        <w:ind w:left="115"/>
        <w:rPr>
          <w:sz w:val="24"/>
          <w:szCs w:val="24"/>
        </w:rPr>
      </w:pPr>
      <w:r w:rsidRPr="006D00EB">
        <w:rPr>
          <w:sz w:val="24"/>
          <w:szCs w:val="24"/>
        </w:rPr>
        <w:t xml:space="preserve">The team proposes to implement motion tracking through encoders and GPS, with encoder measurements recalibrating around every </w:t>
      </w:r>
      <w:r w:rsidRPr="00783615">
        <w:rPr>
          <w:sz w:val="24"/>
          <w:szCs w:val="24"/>
        </w:rPr>
        <w:t>2</w:t>
      </w:r>
      <w:r w:rsidR="00E14AF3">
        <w:rPr>
          <w:sz w:val="24"/>
          <w:szCs w:val="24"/>
        </w:rPr>
        <w:t xml:space="preserve"> </w:t>
      </w:r>
      <w:r w:rsidRPr="00783615">
        <w:rPr>
          <w:sz w:val="24"/>
          <w:szCs w:val="24"/>
        </w:rPr>
        <w:t>m</w:t>
      </w:r>
      <w:r w:rsidRPr="006D00EB">
        <w:rPr>
          <w:sz w:val="24"/>
          <w:szCs w:val="24"/>
        </w:rPr>
        <w:t xml:space="preserve"> resolution of the GPS since the GPS is an absolute reference. The advantages of this design include that this design removes drift of an encoder, helps get a better resolution than 2m of the GPS, and allows the robot to track movement when under a bridge when GPS doesn’t work but encoders do. The disadvantage of this is extra cost, but the cost isn’t too much. In the future as a stretch goal, the GPS will be removed and movement tracking will be done using the existing accelerometer in conjunction with encoders and gyroscope for the reasons listed in Table </w:t>
      </w:r>
      <w:r w:rsidR="006E7DF8">
        <w:rPr>
          <w:sz w:val="24"/>
          <w:szCs w:val="24"/>
        </w:rPr>
        <w:t>5</w:t>
      </w:r>
      <w:r w:rsidRPr="006D00EB">
        <w:rPr>
          <w:sz w:val="24"/>
          <w:szCs w:val="24"/>
        </w:rPr>
        <w:t>.</w:t>
      </w:r>
    </w:p>
    <w:p w14:paraId="1C6BFBA4" w14:textId="40BB6D43" w:rsidR="006844E6" w:rsidRPr="00783615" w:rsidRDefault="00C16EE5">
      <w:pPr>
        <w:rPr>
          <w:sz w:val="24"/>
          <w:szCs w:val="24"/>
        </w:rPr>
      </w:pPr>
      <w:r>
        <w:rPr>
          <w:sz w:val="24"/>
          <w:szCs w:val="24"/>
        </w:rPr>
        <w:br w:type="page"/>
      </w:r>
    </w:p>
    <w:p w14:paraId="4266A5F2" w14:textId="1703B68B" w:rsidR="0033505A" w:rsidRPr="006844E6" w:rsidRDefault="23134D1C" w:rsidP="006844E6">
      <w:pPr>
        <w:pStyle w:val="ListParagraph"/>
        <w:numPr>
          <w:ilvl w:val="3"/>
          <w:numId w:val="18"/>
        </w:numPr>
        <w:spacing w:line="360" w:lineRule="auto"/>
        <w:rPr>
          <w:i/>
          <w:sz w:val="24"/>
          <w:szCs w:val="24"/>
        </w:rPr>
      </w:pPr>
      <w:r w:rsidRPr="00BD15D1">
        <w:rPr>
          <w:i/>
          <w:sz w:val="24"/>
          <w:szCs w:val="24"/>
        </w:rPr>
        <w:lastRenderedPageBreak/>
        <w:t>GPS Selection</w:t>
      </w:r>
    </w:p>
    <w:p w14:paraId="3954D1BA" w14:textId="33657C56" w:rsidR="0033505A" w:rsidRPr="006D00EB" w:rsidRDefault="74944EF1" w:rsidP="00FA63D3">
      <w:pPr>
        <w:spacing w:line="360" w:lineRule="auto"/>
        <w:ind w:left="115"/>
        <w:rPr>
          <w:sz w:val="24"/>
          <w:szCs w:val="24"/>
        </w:rPr>
      </w:pPr>
      <w:r w:rsidRPr="006D00EB">
        <w:rPr>
          <w:sz w:val="24"/>
          <w:szCs w:val="24"/>
        </w:rPr>
        <w:t xml:space="preserve">For GPS selection, the team is looking for low cost, an accuracy of about 2-4 m, a high update accuracy, low power consumption, and a data interface that works with the robot design’s microcontroller. The different GPS options evaluated are in Table </w:t>
      </w:r>
      <w:r w:rsidR="006E7DF8">
        <w:rPr>
          <w:sz w:val="24"/>
          <w:szCs w:val="24"/>
        </w:rPr>
        <w:t>6</w:t>
      </w:r>
      <w:r w:rsidRPr="006D00EB">
        <w:rPr>
          <w:sz w:val="24"/>
          <w:szCs w:val="24"/>
        </w:rPr>
        <w:t xml:space="preserve"> below with the selected option </w:t>
      </w:r>
      <w:r w:rsidR="00C24569">
        <w:rPr>
          <w:sz w:val="24"/>
          <w:szCs w:val="24"/>
        </w:rPr>
        <w:t>bolded</w:t>
      </w:r>
      <w:r w:rsidRPr="006D00EB">
        <w:rPr>
          <w:sz w:val="24"/>
          <w:szCs w:val="24"/>
        </w:rPr>
        <w:t>.</w:t>
      </w:r>
    </w:p>
    <w:p w14:paraId="63596798" w14:textId="2275C71D" w:rsidR="00C24569" w:rsidRPr="006844E6" w:rsidRDefault="00C24569" w:rsidP="00FA63D3">
      <w:pPr>
        <w:spacing w:line="360" w:lineRule="auto"/>
        <w:ind w:left="111"/>
        <w:jc w:val="center"/>
        <w:rPr>
          <w:b/>
          <w:sz w:val="24"/>
          <w:szCs w:val="24"/>
        </w:rPr>
      </w:pPr>
      <w:r w:rsidRPr="006844E6">
        <w:rPr>
          <w:b/>
          <w:sz w:val="24"/>
          <w:szCs w:val="24"/>
        </w:rPr>
        <w:t xml:space="preserve">TABLE </w:t>
      </w:r>
      <w:r w:rsidR="006E7DF8" w:rsidRPr="006844E6">
        <w:rPr>
          <w:b/>
          <w:sz w:val="24"/>
          <w:szCs w:val="24"/>
        </w:rPr>
        <w:t>VI</w:t>
      </w:r>
      <w:r w:rsidRPr="006844E6">
        <w:rPr>
          <w:b/>
          <w:sz w:val="24"/>
          <w:szCs w:val="24"/>
        </w:rPr>
        <w:t xml:space="preserve"> </w:t>
      </w:r>
    </w:p>
    <w:p w14:paraId="7459F644" w14:textId="32585CB7" w:rsidR="00306449" w:rsidRPr="006D00EB" w:rsidRDefault="00C24569" w:rsidP="006844E6">
      <w:pPr>
        <w:spacing w:line="360" w:lineRule="auto"/>
        <w:ind w:left="111"/>
        <w:jc w:val="center"/>
        <w:rPr>
          <w:sz w:val="24"/>
          <w:szCs w:val="24"/>
        </w:rPr>
      </w:pPr>
      <w:r w:rsidRPr="0054592B">
        <w:rPr>
          <w:smallCaps/>
          <w:sz w:val="20"/>
          <w:szCs w:val="24"/>
        </w:rPr>
        <w:t>Different GPS Options Evaluated With The Selected Option Bolded</w:t>
      </w:r>
    </w:p>
    <w:tbl>
      <w:tblPr>
        <w:tblStyle w:val="TableGrid"/>
        <w:tblW w:w="0" w:type="auto"/>
        <w:tblInd w:w="111" w:type="dxa"/>
        <w:tblLook w:val="04A0" w:firstRow="1" w:lastRow="0" w:firstColumn="1" w:lastColumn="0" w:noHBand="0" w:noVBand="1"/>
      </w:tblPr>
      <w:tblGrid>
        <w:gridCol w:w="1510"/>
        <w:gridCol w:w="865"/>
        <w:gridCol w:w="1170"/>
        <w:gridCol w:w="1277"/>
        <w:gridCol w:w="1258"/>
        <w:gridCol w:w="865"/>
        <w:gridCol w:w="998"/>
        <w:gridCol w:w="2322"/>
      </w:tblGrid>
      <w:tr w:rsidR="006A13A8" w:rsidRPr="006D00EB" w14:paraId="62436401" w14:textId="77777777" w:rsidTr="00C24569">
        <w:tc>
          <w:tcPr>
            <w:tcW w:w="1593" w:type="dxa"/>
          </w:tcPr>
          <w:p w14:paraId="3A821A03" w14:textId="6608C489" w:rsidR="006A13A8" w:rsidRPr="006844E6" w:rsidRDefault="23134D1C" w:rsidP="00FA63D3">
            <w:pPr>
              <w:spacing w:line="360" w:lineRule="auto"/>
              <w:rPr>
                <w:szCs w:val="24"/>
              </w:rPr>
            </w:pPr>
            <w:r w:rsidRPr="006844E6">
              <w:rPr>
                <w:szCs w:val="24"/>
              </w:rPr>
              <w:t>Name</w:t>
            </w:r>
          </w:p>
        </w:tc>
        <w:tc>
          <w:tcPr>
            <w:tcW w:w="876" w:type="dxa"/>
          </w:tcPr>
          <w:p w14:paraId="2C2CBFD4" w14:textId="624E175F" w:rsidR="006A13A8" w:rsidRPr="006844E6" w:rsidRDefault="23134D1C" w:rsidP="00FA63D3">
            <w:pPr>
              <w:spacing w:line="360" w:lineRule="auto"/>
              <w:rPr>
                <w:szCs w:val="24"/>
              </w:rPr>
            </w:pPr>
            <w:r w:rsidRPr="006844E6">
              <w:rPr>
                <w:szCs w:val="24"/>
              </w:rPr>
              <w:t>Price</w:t>
            </w:r>
          </w:p>
        </w:tc>
        <w:tc>
          <w:tcPr>
            <w:tcW w:w="1198" w:type="dxa"/>
          </w:tcPr>
          <w:p w14:paraId="4BC80095" w14:textId="7BD28930" w:rsidR="006A13A8" w:rsidRPr="006844E6" w:rsidRDefault="23134D1C" w:rsidP="00FA63D3">
            <w:pPr>
              <w:spacing w:line="360" w:lineRule="auto"/>
              <w:rPr>
                <w:szCs w:val="24"/>
              </w:rPr>
            </w:pPr>
            <w:r w:rsidRPr="006844E6">
              <w:rPr>
                <w:szCs w:val="24"/>
              </w:rPr>
              <w:t>Accuracy</w:t>
            </w:r>
          </w:p>
        </w:tc>
        <w:tc>
          <w:tcPr>
            <w:tcW w:w="1310" w:type="dxa"/>
          </w:tcPr>
          <w:p w14:paraId="52CB226E" w14:textId="57B4D725" w:rsidR="006A13A8" w:rsidRPr="006844E6" w:rsidRDefault="23134D1C" w:rsidP="00FA63D3">
            <w:pPr>
              <w:spacing w:line="360" w:lineRule="auto"/>
              <w:rPr>
                <w:szCs w:val="24"/>
              </w:rPr>
            </w:pPr>
            <w:r w:rsidRPr="006844E6">
              <w:rPr>
                <w:szCs w:val="24"/>
              </w:rPr>
              <w:t>Update Frequency</w:t>
            </w:r>
          </w:p>
        </w:tc>
        <w:tc>
          <w:tcPr>
            <w:tcW w:w="1283" w:type="dxa"/>
          </w:tcPr>
          <w:p w14:paraId="55F4A8AE" w14:textId="3BFF6D57" w:rsidR="006A13A8" w:rsidRPr="006844E6" w:rsidRDefault="23134D1C" w:rsidP="00FA63D3">
            <w:pPr>
              <w:spacing w:line="360" w:lineRule="auto"/>
              <w:rPr>
                <w:szCs w:val="24"/>
              </w:rPr>
            </w:pPr>
            <w:r w:rsidRPr="006844E6">
              <w:rPr>
                <w:szCs w:val="24"/>
              </w:rPr>
              <w:t>Sensitivity</w:t>
            </w:r>
          </w:p>
        </w:tc>
        <w:tc>
          <w:tcPr>
            <w:tcW w:w="886" w:type="dxa"/>
          </w:tcPr>
          <w:p w14:paraId="25F8096F" w14:textId="2E1E9E1D" w:rsidR="006A13A8" w:rsidRPr="006844E6" w:rsidRDefault="23134D1C" w:rsidP="00FA63D3">
            <w:pPr>
              <w:spacing w:line="360" w:lineRule="auto"/>
              <w:rPr>
                <w:szCs w:val="24"/>
              </w:rPr>
            </w:pPr>
            <w:r w:rsidRPr="006844E6">
              <w:rPr>
                <w:szCs w:val="24"/>
              </w:rPr>
              <w:t>Power</w:t>
            </w:r>
          </w:p>
        </w:tc>
        <w:tc>
          <w:tcPr>
            <w:tcW w:w="501" w:type="dxa"/>
          </w:tcPr>
          <w:p w14:paraId="378EA238" w14:textId="4522B19C" w:rsidR="006A13A8" w:rsidRPr="006844E6" w:rsidRDefault="23134D1C" w:rsidP="00FA63D3">
            <w:pPr>
              <w:spacing w:line="360" w:lineRule="auto"/>
              <w:rPr>
                <w:szCs w:val="24"/>
              </w:rPr>
            </w:pPr>
            <w:r w:rsidRPr="006844E6">
              <w:rPr>
                <w:szCs w:val="24"/>
              </w:rPr>
              <w:t>Interface</w:t>
            </w:r>
          </w:p>
        </w:tc>
        <w:tc>
          <w:tcPr>
            <w:tcW w:w="2618" w:type="dxa"/>
          </w:tcPr>
          <w:p w14:paraId="75F20F57" w14:textId="294B4A70" w:rsidR="006A13A8" w:rsidRPr="006844E6" w:rsidRDefault="23134D1C" w:rsidP="00FA63D3">
            <w:pPr>
              <w:spacing w:line="360" w:lineRule="auto"/>
              <w:rPr>
                <w:szCs w:val="24"/>
              </w:rPr>
            </w:pPr>
            <w:r w:rsidRPr="006844E6">
              <w:rPr>
                <w:szCs w:val="24"/>
              </w:rPr>
              <w:t>Other</w:t>
            </w:r>
          </w:p>
        </w:tc>
      </w:tr>
      <w:tr w:rsidR="006A13A8" w:rsidRPr="006D00EB" w14:paraId="6D20CC63" w14:textId="77777777" w:rsidTr="00C24569">
        <w:tc>
          <w:tcPr>
            <w:tcW w:w="1593" w:type="dxa"/>
          </w:tcPr>
          <w:p w14:paraId="4E606DAD" w14:textId="1D739210" w:rsidR="006A13A8" w:rsidRPr="006844E6" w:rsidRDefault="74944EF1" w:rsidP="00FA63D3">
            <w:pPr>
              <w:tabs>
                <w:tab w:val="left" w:pos="765"/>
              </w:tabs>
              <w:spacing w:line="360" w:lineRule="auto"/>
              <w:rPr>
                <w:b/>
                <w:szCs w:val="24"/>
              </w:rPr>
            </w:pPr>
            <w:r w:rsidRPr="006844E6">
              <w:rPr>
                <w:b/>
                <w:szCs w:val="24"/>
              </w:rPr>
              <w:t>Adafruit Ultimate GPS Breakout - 66 Channel MTK3339</w:t>
            </w:r>
          </w:p>
        </w:tc>
        <w:tc>
          <w:tcPr>
            <w:tcW w:w="876" w:type="dxa"/>
          </w:tcPr>
          <w:p w14:paraId="645C7497" w14:textId="7B140E67" w:rsidR="006A13A8" w:rsidRPr="006844E6" w:rsidRDefault="23134D1C" w:rsidP="00FA63D3">
            <w:pPr>
              <w:spacing w:line="360" w:lineRule="auto"/>
              <w:rPr>
                <w:b/>
                <w:szCs w:val="24"/>
              </w:rPr>
            </w:pPr>
            <w:r w:rsidRPr="006844E6">
              <w:rPr>
                <w:b/>
                <w:szCs w:val="24"/>
              </w:rPr>
              <w:t>$39.95</w:t>
            </w:r>
          </w:p>
        </w:tc>
        <w:tc>
          <w:tcPr>
            <w:tcW w:w="1198" w:type="dxa"/>
          </w:tcPr>
          <w:p w14:paraId="49F1B087" w14:textId="59056E30" w:rsidR="006A13A8" w:rsidRPr="006844E6" w:rsidRDefault="23134D1C" w:rsidP="00FA63D3">
            <w:pPr>
              <w:spacing w:line="360" w:lineRule="auto"/>
              <w:rPr>
                <w:b/>
                <w:szCs w:val="24"/>
              </w:rPr>
            </w:pPr>
            <w:r w:rsidRPr="006844E6">
              <w:rPr>
                <w:b/>
                <w:szCs w:val="24"/>
              </w:rPr>
              <w:t>1.8 m</w:t>
            </w:r>
          </w:p>
        </w:tc>
        <w:tc>
          <w:tcPr>
            <w:tcW w:w="1310" w:type="dxa"/>
          </w:tcPr>
          <w:p w14:paraId="580E058E" w14:textId="17B95204" w:rsidR="006A13A8" w:rsidRPr="006844E6" w:rsidRDefault="23134D1C" w:rsidP="00FA63D3">
            <w:pPr>
              <w:spacing w:line="360" w:lineRule="auto"/>
              <w:rPr>
                <w:b/>
                <w:szCs w:val="24"/>
              </w:rPr>
            </w:pPr>
            <w:r w:rsidRPr="006844E6">
              <w:rPr>
                <w:b/>
                <w:szCs w:val="24"/>
              </w:rPr>
              <w:t>10 Hz</w:t>
            </w:r>
          </w:p>
        </w:tc>
        <w:tc>
          <w:tcPr>
            <w:tcW w:w="1283" w:type="dxa"/>
          </w:tcPr>
          <w:p w14:paraId="2CF8029C" w14:textId="794CE561" w:rsidR="006A13A8" w:rsidRPr="006844E6" w:rsidRDefault="74944EF1" w:rsidP="00FA63D3">
            <w:pPr>
              <w:spacing w:line="360" w:lineRule="auto"/>
              <w:rPr>
                <w:b/>
                <w:szCs w:val="24"/>
              </w:rPr>
            </w:pPr>
            <w:r w:rsidRPr="006844E6">
              <w:rPr>
                <w:b/>
                <w:szCs w:val="24"/>
              </w:rPr>
              <w:t>165 dBm</w:t>
            </w:r>
          </w:p>
        </w:tc>
        <w:tc>
          <w:tcPr>
            <w:tcW w:w="886" w:type="dxa"/>
          </w:tcPr>
          <w:p w14:paraId="07627026" w14:textId="77777777" w:rsidR="00801DC6" w:rsidRPr="006844E6" w:rsidRDefault="74944EF1" w:rsidP="00FA63D3">
            <w:pPr>
              <w:spacing w:line="360" w:lineRule="auto"/>
              <w:rPr>
                <w:b/>
                <w:szCs w:val="24"/>
              </w:rPr>
            </w:pPr>
            <w:r w:rsidRPr="006844E6">
              <w:rPr>
                <w:b/>
                <w:szCs w:val="24"/>
              </w:rPr>
              <w:t>100 mW</w:t>
            </w:r>
          </w:p>
          <w:p w14:paraId="541A300C" w14:textId="77777777" w:rsidR="00801DC6" w:rsidRPr="006844E6" w:rsidRDefault="00801DC6" w:rsidP="00FA63D3">
            <w:pPr>
              <w:spacing w:line="360" w:lineRule="auto"/>
              <w:rPr>
                <w:b/>
                <w:szCs w:val="24"/>
              </w:rPr>
            </w:pPr>
          </w:p>
          <w:p w14:paraId="44A0602D" w14:textId="181ACD47" w:rsidR="00801DC6" w:rsidRPr="006844E6" w:rsidRDefault="00801DC6" w:rsidP="00FA63D3">
            <w:pPr>
              <w:spacing w:line="360" w:lineRule="auto"/>
              <w:rPr>
                <w:b/>
                <w:szCs w:val="24"/>
              </w:rPr>
            </w:pPr>
          </w:p>
          <w:p w14:paraId="5741D0B8" w14:textId="77777777" w:rsidR="006A13A8" w:rsidRPr="006844E6" w:rsidRDefault="006A13A8" w:rsidP="00FA63D3">
            <w:pPr>
              <w:spacing w:line="360" w:lineRule="auto"/>
              <w:rPr>
                <w:b/>
                <w:szCs w:val="24"/>
              </w:rPr>
            </w:pPr>
          </w:p>
        </w:tc>
        <w:tc>
          <w:tcPr>
            <w:tcW w:w="501" w:type="dxa"/>
          </w:tcPr>
          <w:p w14:paraId="3E38B5D7" w14:textId="53A1391C" w:rsidR="006A13A8" w:rsidRPr="006844E6" w:rsidRDefault="23134D1C" w:rsidP="00FA63D3">
            <w:pPr>
              <w:spacing w:line="360" w:lineRule="auto"/>
              <w:rPr>
                <w:b/>
                <w:szCs w:val="24"/>
              </w:rPr>
            </w:pPr>
            <w:r w:rsidRPr="006844E6">
              <w:rPr>
                <w:b/>
                <w:szCs w:val="24"/>
              </w:rPr>
              <w:t>Serial</w:t>
            </w:r>
          </w:p>
        </w:tc>
        <w:tc>
          <w:tcPr>
            <w:tcW w:w="2618" w:type="dxa"/>
          </w:tcPr>
          <w:p w14:paraId="20A4CB87" w14:textId="198CCC36" w:rsidR="006A13A8" w:rsidRPr="006844E6" w:rsidRDefault="23134D1C" w:rsidP="00FA63D3">
            <w:pPr>
              <w:spacing w:line="360" w:lineRule="auto"/>
              <w:rPr>
                <w:b/>
                <w:szCs w:val="24"/>
              </w:rPr>
            </w:pPr>
            <w:r w:rsidRPr="006844E6">
              <w:rPr>
                <w:b/>
                <w:szCs w:val="24"/>
              </w:rPr>
              <w:t>Comes with breakout board. Has in-built data-logging. SMA connector to connect external antenna.</w:t>
            </w:r>
          </w:p>
        </w:tc>
      </w:tr>
      <w:tr w:rsidR="006A13A8" w:rsidRPr="006D00EB" w14:paraId="5F6D7455" w14:textId="77777777" w:rsidTr="00C24569">
        <w:tc>
          <w:tcPr>
            <w:tcW w:w="1593" w:type="dxa"/>
          </w:tcPr>
          <w:p w14:paraId="1E4DE3B5" w14:textId="3930DE40" w:rsidR="006A13A8" w:rsidRPr="006844E6" w:rsidRDefault="23134D1C" w:rsidP="00FA63D3">
            <w:pPr>
              <w:spacing w:line="360" w:lineRule="auto"/>
              <w:rPr>
                <w:szCs w:val="24"/>
              </w:rPr>
            </w:pPr>
            <w:r w:rsidRPr="006844E6">
              <w:rPr>
                <w:szCs w:val="24"/>
              </w:rPr>
              <w:t>GPS Bee with Mini Embedded Antenna</w:t>
            </w:r>
          </w:p>
        </w:tc>
        <w:tc>
          <w:tcPr>
            <w:tcW w:w="876" w:type="dxa"/>
          </w:tcPr>
          <w:p w14:paraId="2D256667" w14:textId="1DA04DD9" w:rsidR="006A13A8" w:rsidRPr="006844E6" w:rsidRDefault="23134D1C" w:rsidP="00FA63D3">
            <w:pPr>
              <w:spacing w:line="360" w:lineRule="auto"/>
              <w:rPr>
                <w:szCs w:val="24"/>
              </w:rPr>
            </w:pPr>
            <w:r w:rsidRPr="006844E6">
              <w:rPr>
                <w:szCs w:val="24"/>
              </w:rPr>
              <w:t>$16.00</w:t>
            </w:r>
          </w:p>
        </w:tc>
        <w:tc>
          <w:tcPr>
            <w:tcW w:w="1198" w:type="dxa"/>
          </w:tcPr>
          <w:p w14:paraId="0ED65A7B" w14:textId="034983A0" w:rsidR="006A13A8" w:rsidRPr="006844E6" w:rsidRDefault="23134D1C" w:rsidP="00FA63D3">
            <w:pPr>
              <w:spacing w:line="360" w:lineRule="auto"/>
              <w:rPr>
                <w:szCs w:val="24"/>
              </w:rPr>
            </w:pPr>
            <w:r w:rsidRPr="006844E6">
              <w:rPr>
                <w:szCs w:val="24"/>
              </w:rPr>
              <w:t>2.5 m</w:t>
            </w:r>
          </w:p>
        </w:tc>
        <w:tc>
          <w:tcPr>
            <w:tcW w:w="1310" w:type="dxa"/>
          </w:tcPr>
          <w:p w14:paraId="5059EB16" w14:textId="14112250" w:rsidR="006A13A8" w:rsidRPr="006844E6" w:rsidRDefault="23134D1C" w:rsidP="00FA63D3">
            <w:pPr>
              <w:spacing w:line="360" w:lineRule="auto"/>
              <w:rPr>
                <w:szCs w:val="24"/>
              </w:rPr>
            </w:pPr>
            <w:r w:rsidRPr="006844E6">
              <w:rPr>
                <w:szCs w:val="24"/>
              </w:rPr>
              <w:t>4 Hz</w:t>
            </w:r>
          </w:p>
        </w:tc>
        <w:tc>
          <w:tcPr>
            <w:tcW w:w="1283" w:type="dxa"/>
          </w:tcPr>
          <w:p w14:paraId="249C92FF" w14:textId="397133D3" w:rsidR="006A13A8" w:rsidRPr="006844E6" w:rsidRDefault="74944EF1" w:rsidP="00FA63D3">
            <w:pPr>
              <w:spacing w:line="360" w:lineRule="auto"/>
              <w:rPr>
                <w:szCs w:val="24"/>
              </w:rPr>
            </w:pPr>
            <w:r w:rsidRPr="006844E6">
              <w:rPr>
                <w:szCs w:val="24"/>
              </w:rPr>
              <w:t>160 dBm</w:t>
            </w:r>
          </w:p>
        </w:tc>
        <w:tc>
          <w:tcPr>
            <w:tcW w:w="886" w:type="dxa"/>
          </w:tcPr>
          <w:p w14:paraId="25BFF89C" w14:textId="797A998B" w:rsidR="006A13A8" w:rsidRPr="006844E6" w:rsidRDefault="74944EF1" w:rsidP="00FA63D3">
            <w:pPr>
              <w:spacing w:line="360" w:lineRule="auto"/>
              <w:rPr>
                <w:szCs w:val="24"/>
              </w:rPr>
            </w:pPr>
            <w:r w:rsidRPr="006844E6">
              <w:rPr>
                <w:szCs w:val="24"/>
              </w:rPr>
              <w:t>200 mW</w:t>
            </w:r>
          </w:p>
        </w:tc>
        <w:tc>
          <w:tcPr>
            <w:tcW w:w="501" w:type="dxa"/>
          </w:tcPr>
          <w:p w14:paraId="50B14672" w14:textId="73AAFBAC" w:rsidR="006A13A8" w:rsidRPr="006844E6" w:rsidRDefault="23134D1C" w:rsidP="00FA63D3">
            <w:pPr>
              <w:spacing w:line="360" w:lineRule="auto"/>
              <w:rPr>
                <w:szCs w:val="24"/>
              </w:rPr>
            </w:pPr>
            <w:r w:rsidRPr="006844E6">
              <w:rPr>
                <w:szCs w:val="24"/>
              </w:rPr>
              <w:t>UART, USB, DDC, and SPI</w:t>
            </w:r>
          </w:p>
        </w:tc>
        <w:tc>
          <w:tcPr>
            <w:tcW w:w="2618" w:type="dxa"/>
          </w:tcPr>
          <w:p w14:paraId="3BE87215" w14:textId="7B9C0F05" w:rsidR="006A13A8" w:rsidRPr="006844E6" w:rsidRDefault="23134D1C" w:rsidP="00FA63D3">
            <w:pPr>
              <w:spacing w:line="360" w:lineRule="auto"/>
              <w:rPr>
                <w:szCs w:val="24"/>
              </w:rPr>
            </w:pPr>
            <w:r w:rsidRPr="006844E6">
              <w:rPr>
                <w:szCs w:val="24"/>
              </w:rPr>
              <w:t>SMA connector to connect external antenna.</w:t>
            </w:r>
          </w:p>
        </w:tc>
      </w:tr>
      <w:tr w:rsidR="006A13A8" w:rsidRPr="006D00EB" w14:paraId="6A1D3568" w14:textId="77777777" w:rsidTr="00C24569">
        <w:tc>
          <w:tcPr>
            <w:tcW w:w="1593" w:type="dxa"/>
          </w:tcPr>
          <w:p w14:paraId="0514BF84" w14:textId="30ED8F9F" w:rsidR="006A13A8" w:rsidRPr="006844E6" w:rsidRDefault="23134D1C" w:rsidP="00FA63D3">
            <w:pPr>
              <w:spacing w:line="360" w:lineRule="auto"/>
              <w:rPr>
                <w:szCs w:val="24"/>
              </w:rPr>
            </w:pPr>
            <w:r w:rsidRPr="006844E6">
              <w:rPr>
                <w:szCs w:val="24"/>
              </w:rPr>
              <w:t>Venus GPS with SMA Connector</w:t>
            </w:r>
          </w:p>
        </w:tc>
        <w:tc>
          <w:tcPr>
            <w:tcW w:w="876" w:type="dxa"/>
          </w:tcPr>
          <w:p w14:paraId="0803EE3E" w14:textId="45307614" w:rsidR="006A13A8" w:rsidRPr="006844E6" w:rsidRDefault="23134D1C" w:rsidP="00FA63D3">
            <w:pPr>
              <w:spacing w:line="360" w:lineRule="auto"/>
              <w:rPr>
                <w:szCs w:val="24"/>
              </w:rPr>
            </w:pPr>
            <w:r w:rsidRPr="006844E6">
              <w:rPr>
                <w:szCs w:val="24"/>
              </w:rPr>
              <w:t>$49.95</w:t>
            </w:r>
          </w:p>
        </w:tc>
        <w:tc>
          <w:tcPr>
            <w:tcW w:w="1198" w:type="dxa"/>
          </w:tcPr>
          <w:p w14:paraId="19D77859" w14:textId="2834B70F" w:rsidR="006A13A8" w:rsidRPr="006844E6" w:rsidRDefault="23134D1C" w:rsidP="00FA63D3">
            <w:pPr>
              <w:spacing w:line="360" w:lineRule="auto"/>
              <w:rPr>
                <w:szCs w:val="24"/>
              </w:rPr>
            </w:pPr>
            <w:r w:rsidRPr="006844E6">
              <w:rPr>
                <w:szCs w:val="24"/>
              </w:rPr>
              <w:t>2.5 m</w:t>
            </w:r>
          </w:p>
        </w:tc>
        <w:tc>
          <w:tcPr>
            <w:tcW w:w="1310" w:type="dxa"/>
          </w:tcPr>
          <w:p w14:paraId="7A30AE2B" w14:textId="564E0FE3" w:rsidR="006A13A8" w:rsidRPr="006844E6" w:rsidRDefault="23134D1C" w:rsidP="00FA63D3">
            <w:pPr>
              <w:spacing w:line="360" w:lineRule="auto"/>
              <w:rPr>
                <w:szCs w:val="24"/>
              </w:rPr>
            </w:pPr>
            <w:r w:rsidRPr="006844E6">
              <w:rPr>
                <w:szCs w:val="24"/>
              </w:rPr>
              <w:t>20 Hz</w:t>
            </w:r>
          </w:p>
        </w:tc>
        <w:tc>
          <w:tcPr>
            <w:tcW w:w="1283" w:type="dxa"/>
          </w:tcPr>
          <w:p w14:paraId="38969E88" w14:textId="624F4CDA" w:rsidR="006A13A8" w:rsidRPr="006844E6" w:rsidRDefault="74944EF1" w:rsidP="00FA63D3">
            <w:pPr>
              <w:spacing w:line="360" w:lineRule="auto"/>
              <w:rPr>
                <w:szCs w:val="24"/>
              </w:rPr>
            </w:pPr>
            <w:r w:rsidRPr="006844E6">
              <w:rPr>
                <w:szCs w:val="24"/>
              </w:rPr>
              <w:t>165 dBm</w:t>
            </w:r>
          </w:p>
        </w:tc>
        <w:tc>
          <w:tcPr>
            <w:tcW w:w="886" w:type="dxa"/>
          </w:tcPr>
          <w:p w14:paraId="054CAB70" w14:textId="7B4233C7" w:rsidR="006A13A8" w:rsidRPr="006844E6" w:rsidRDefault="74944EF1" w:rsidP="00FA63D3">
            <w:pPr>
              <w:spacing w:line="360" w:lineRule="auto"/>
              <w:rPr>
                <w:szCs w:val="24"/>
              </w:rPr>
            </w:pPr>
            <w:r w:rsidRPr="006844E6">
              <w:rPr>
                <w:szCs w:val="24"/>
              </w:rPr>
              <w:t>297 mW</w:t>
            </w:r>
          </w:p>
        </w:tc>
        <w:tc>
          <w:tcPr>
            <w:tcW w:w="501" w:type="dxa"/>
          </w:tcPr>
          <w:p w14:paraId="6959ADF8" w14:textId="1B47C0B6" w:rsidR="006A13A8" w:rsidRPr="006844E6" w:rsidRDefault="23134D1C" w:rsidP="00FA63D3">
            <w:pPr>
              <w:spacing w:line="360" w:lineRule="auto"/>
              <w:rPr>
                <w:szCs w:val="24"/>
              </w:rPr>
            </w:pPr>
            <w:r w:rsidRPr="006844E6">
              <w:rPr>
                <w:szCs w:val="24"/>
              </w:rPr>
              <w:t>UART, SPI</w:t>
            </w:r>
          </w:p>
        </w:tc>
        <w:tc>
          <w:tcPr>
            <w:tcW w:w="2618" w:type="dxa"/>
          </w:tcPr>
          <w:p w14:paraId="3073EB78" w14:textId="4086DFCD" w:rsidR="006A13A8" w:rsidRPr="006844E6" w:rsidRDefault="23134D1C" w:rsidP="00FA63D3">
            <w:pPr>
              <w:spacing w:line="360" w:lineRule="auto"/>
              <w:rPr>
                <w:szCs w:val="24"/>
              </w:rPr>
            </w:pPr>
            <w:r w:rsidRPr="006844E6">
              <w:rPr>
                <w:szCs w:val="24"/>
              </w:rPr>
              <w:t>Internal flash for optional 75K point data logging. SMA connector to connect external antenna.</w:t>
            </w:r>
          </w:p>
        </w:tc>
      </w:tr>
    </w:tbl>
    <w:p w14:paraId="69F7E9FD" w14:textId="77777777" w:rsidR="0033505A" w:rsidRPr="006D00EB" w:rsidRDefault="0033505A" w:rsidP="00FA63D3">
      <w:pPr>
        <w:spacing w:line="360" w:lineRule="auto"/>
        <w:ind w:left="111"/>
        <w:rPr>
          <w:sz w:val="24"/>
          <w:szCs w:val="24"/>
        </w:rPr>
      </w:pPr>
    </w:p>
    <w:p w14:paraId="6A8CB451" w14:textId="6160142A" w:rsidR="00185651" w:rsidRPr="0054592B" w:rsidRDefault="23134D1C" w:rsidP="0054592B">
      <w:pPr>
        <w:pStyle w:val="ListParagraph"/>
        <w:numPr>
          <w:ilvl w:val="3"/>
          <w:numId w:val="18"/>
        </w:numPr>
        <w:spacing w:line="360" w:lineRule="auto"/>
        <w:rPr>
          <w:i/>
          <w:sz w:val="24"/>
          <w:szCs w:val="24"/>
        </w:rPr>
      </w:pPr>
      <w:r w:rsidRPr="00BD15D1">
        <w:rPr>
          <w:i/>
          <w:sz w:val="24"/>
          <w:szCs w:val="24"/>
        </w:rPr>
        <w:t>Gyroscope Selection</w:t>
      </w:r>
    </w:p>
    <w:p w14:paraId="5D048C74" w14:textId="7E8BEC5B" w:rsidR="00230A57" w:rsidRPr="00230A57" w:rsidRDefault="00CF731E" w:rsidP="00230A57">
      <w:pPr>
        <w:spacing w:line="360" w:lineRule="auto"/>
        <w:ind w:left="115"/>
        <w:rPr>
          <w:sz w:val="24"/>
          <w:szCs w:val="24"/>
        </w:rPr>
      </w:pPr>
      <w:r>
        <w:rPr>
          <w:sz w:val="24"/>
          <w:szCs w:val="24"/>
        </w:rPr>
        <w:t>For g</w:t>
      </w:r>
      <w:r w:rsidR="74944EF1" w:rsidRPr="006D00EB">
        <w:rPr>
          <w:sz w:val="24"/>
          <w:szCs w:val="24"/>
        </w:rPr>
        <w:t xml:space="preserve">yroscope selection, the team is looking for low cost, a velocity range less than +-2000°/s, reasonable accuracy, low power draw, and a data interface that works with the robot design’s microcontroller. The different Gyroscope options evaluated are in Table </w:t>
      </w:r>
      <w:r w:rsidR="006E7DF8">
        <w:rPr>
          <w:sz w:val="24"/>
          <w:szCs w:val="24"/>
        </w:rPr>
        <w:t>7</w:t>
      </w:r>
      <w:r w:rsidR="74944EF1" w:rsidRPr="006D00EB">
        <w:rPr>
          <w:sz w:val="24"/>
          <w:szCs w:val="24"/>
        </w:rPr>
        <w:t xml:space="preserve"> below with the selected option </w:t>
      </w:r>
      <w:r w:rsidR="00BF59D0">
        <w:rPr>
          <w:sz w:val="24"/>
          <w:szCs w:val="24"/>
        </w:rPr>
        <w:t>bolded</w:t>
      </w:r>
      <w:r w:rsidR="74944EF1" w:rsidRPr="006D00EB">
        <w:rPr>
          <w:sz w:val="24"/>
          <w:szCs w:val="24"/>
        </w:rPr>
        <w:t>.</w:t>
      </w:r>
    </w:p>
    <w:p w14:paraId="6D993D37" w14:textId="48E5DE29" w:rsidR="00BF59D0" w:rsidRPr="00783615" w:rsidRDefault="00C16EE5">
      <w:pPr>
        <w:rPr>
          <w:sz w:val="24"/>
          <w:szCs w:val="24"/>
        </w:rPr>
      </w:pPr>
      <w:r>
        <w:rPr>
          <w:sz w:val="24"/>
          <w:szCs w:val="24"/>
        </w:rPr>
        <w:br w:type="page"/>
      </w:r>
    </w:p>
    <w:p w14:paraId="2411F639" w14:textId="755A95DB" w:rsidR="00C24569" w:rsidRPr="0054592B" w:rsidRDefault="00C24569" w:rsidP="00FA63D3">
      <w:pPr>
        <w:spacing w:line="360" w:lineRule="auto"/>
        <w:ind w:left="115"/>
        <w:jc w:val="center"/>
        <w:rPr>
          <w:b/>
          <w:sz w:val="24"/>
          <w:szCs w:val="24"/>
        </w:rPr>
      </w:pPr>
      <w:r w:rsidRPr="0054592B">
        <w:rPr>
          <w:b/>
          <w:sz w:val="24"/>
          <w:szCs w:val="24"/>
        </w:rPr>
        <w:lastRenderedPageBreak/>
        <w:t>TABLE VI</w:t>
      </w:r>
      <w:r w:rsidR="006E7DF8" w:rsidRPr="0054592B">
        <w:rPr>
          <w:b/>
          <w:sz w:val="24"/>
          <w:szCs w:val="24"/>
        </w:rPr>
        <w:t>I</w:t>
      </w:r>
    </w:p>
    <w:p w14:paraId="413F1862" w14:textId="246D039B" w:rsidR="00306449" w:rsidRPr="0054592B" w:rsidRDefault="00C24569" w:rsidP="00FA63D3">
      <w:pPr>
        <w:spacing w:line="360" w:lineRule="auto"/>
        <w:ind w:left="115"/>
        <w:jc w:val="center"/>
        <w:rPr>
          <w:sz w:val="20"/>
          <w:szCs w:val="24"/>
        </w:rPr>
      </w:pPr>
      <w:r w:rsidRPr="0054592B">
        <w:rPr>
          <w:smallCaps/>
          <w:sz w:val="20"/>
          <w:szCs w:val="24"/>
        </w:rPr>
        <w:t xml:space="preserve">Evaluation </w:t>
      </w:r>
      <w:r w:rsidR="00015B71" w:rsidRPr="0054592B">
        <w:rPr>
          <w:smallCaps/>
          <w:sz w:val="20"/>
          <w:szCs w:val="24"/>
        </w:rPr>
        <w:t>Of Different G</w:t>
      </w:r>
      <w:r w:rsidRPr="0054592B">
        <w:rPr>
          <w:smallCaps/>
          <w:sz w:val="20"/>
          <w:szCs w:val="24"/>
        </w:rPr>
        <w:t>y</w:t>
      </w:r>
      <w:r w:rsidR="00015B71" w:rsidRPr="0054592B">
        <w:rPr>
          <w:smallCaps/>
          <w:sz w:val="20"/>
          <w:szCs w:val="24"/>
        </w:rPr>
        <w:t>roscope Options With The Selected One Bolded</w:t>
      </w:r>
    </w:p>
    <w:tbl>
      <w:tblPr>
        <w:tblStyle w:val="TableGrid"/>
        <w:tblW w:w="10632" w:type="dxa"/>
        <w:tblInd w:w="111" w:type="dxa"/>
        <w:tblLayout w:type="fixed"/>
        <w:tblLook w:val="04A0" w:firstRow="1" w:lastRow="0" w:firstColumn="1" w:lastColumn="0" w:noHBand="0" w:noVBand="1"/>
      </w:tblPr>
      <w:tblGrid>
        <w:gridCol w:w="1617"/>
        <w:gridCol w:w="996"/>
        <w:gridCol w:w="1711"/>
        <w:gridCol w:w="1350"/>
        <w:gridCol w:w="1350"/>
        <w:gridCol w:w="1080"/>
        <w:gridCol w:w="2528"/>
      </w:tblGrid>
      <w:tr w:rsidR="00250FBA" w:rsidRPr="006D00EB" w14:paraId="1BA3B4DC" w14:textId="77777777" w:rsidTr="003B4BE7">
        <w:tc>
          <w:tcPr>
            <w:tcW w:w="1617" w:type="dxa"/>
          </w:tcPr>
          <w:p w14:paraId="7D763FC9" w14:textId="77777777" w:rsidR="00306449" w:rsidRPr="00BF59D0" w:rsidRDefault="23134D1C" w:rsidP="00FA63D3">
            <w:pPr>
              <w:spacing w:line="360" w:lineRule="auto"/>
              <w:rPr>
                <w:sz w:val="20"/>
                <w:szCs w:val="24"/>
              </w:rPr>
            </w:pPr>
            <w:r w:rsidRPr="00BF59D0">
              <w:rPr>
                <w:sz w:val="20"/>
                <w:szCs w:val="24"/>
              </w:rPr>
              <w:t>Name</w:t>
            </w:r>
          </w:p>
        </w:tc>
        <w:tc>
          <w:tcPr>
            <w:tcW w:w="996" w:type="dxa"/>
          </w:tcPr>
          <w:p w14:paraId="3C79FD0D" w14:textId="77777777" w:rsidR="00306449" w:rsidRPr="00BF59D0" w:rsidRDefault="23134D1C" w:rsidP="00FA63D3">
            <w:pPr>
              <w:spacing w:line="360" w:lineRule="auto"/>
              <w:rPr>
                <w:sz w:val="20"/>
                <w:szCs w:val="24"/>
              </w:rPr>
            </w:pPr>
            <w:r w:rsidRPr="00BF59D0">
              <w:rPr>
                <w:sz w:val="20"/>
                <w:szCs w:val="24"/>
              </w:rPr>
              <w:t>Price</w:t>
            </w:r>
          </w:p>
        </w:tc>
        <w:tc>
          <w:tcPr>
            <w:tcW w:w="1711" w:type="dxa"/>
          </w:tcPr>
          <w:p w14:paraId="2EEDBF74" w14:textId="77777777" w:rsidR="00306449" w:rsidRPr="00BF59D0" w:rsidRDefault="23134D1C" w:rsidP="00FA63D3">
            <w:pPr>
              <w:spacing w:line="360" w:lineRule="auto"/>
              <w:rPr>
                <w:sz w:val="20"/>
                <w:szCs w:val="24"/>
              </w:rPr>
            </w:pPr>
            <w:r w:rsidRPr="00BF59D0">
              <w:rPr>
                <w:sz w:val="20"/>
                <w:szCs w:val="24"/>
              </w:rPr>
              <w:t>Range/Resolution</w:t>
            </w:r>
          </w:p>
        </w:tc>
        <w:tc>
          <w:tcPr>
            <w:tcW w:w="1350" w:type="dxa"/>
          </w:tcPr>
          <w:p w14:paraId="71D695E9" w14:textId="77777777" w:rsidR="00306449" w:rsidRPr="00BF59D0" w:rsidRDefault="23134D1C" w:rsidP="00FA63D3">
            <w:pPr>
              <w:spacing w:line="360" w:lineRule="auto"/>
              <w:rPr>
                <w:sz w:val="20"/>
                <w:szCs w:val="24"/>
              </w:rPr>
            </w:pPr>
            <w:r w:rsidRPr="00BF59D0">
              <w:rPr>
                <w:sz w:val="20"/>
                <w:szCs w:val="24"/>
              </w:rPr>
              <w:t>Accuracy</w:t>
            </w:r>
          </w:p>
        </w:tc>
        <w:tc>
          <w:tcPr>
            <w:tcW w:w="1350" w:type="dxa"/>
          </w:tcPr>
          <w:p w14:paraId="50420481" w14:textId="77777777" w:rsidR="00306449" w:rsidRPr="00BF59D0" w:rsidRDefault="23134D1C" w:rsidP="00FA63D3">
            <w:pPr>
              <w:spacing w:line="360" w:lineRule="auto"/>
              <w:rPr>
                <w:sz w:val="20"/>
                <w:szCs w:val="24"/>
              </w:rPr>
            </w:pPr>
            <w:r w:rsidRPr="00BF59D0">
              <w:rPr>
                <w:sz w:val="20"/>
                <w:szCs w:val="24"/>
              </w:rPr>
              <w:t>Power Draw</w:t>
            </w:r>
          </w:p>
        </w:tc>
        <w:tc>
          <w:tcPr>
            <w:tcW w:w="1080" w:type="dxa"/>
          </w:tcPr>
          <w:p w14:paraId="0FB3A242" w14:textId="5C075CEB" w:rsidR="00306449" w:rsidRPr="00BF59D0" w:rsidRDefault="23134D1C" w:rsidP="00FA63D3">
            <w:pPr>
              <w:spacing w:line="360" w:lineRule="auto"/>
              <w:rPr>
                <w:sz w:val="20"/>
                <w:szCs w:val="24"/>
              </w:rPr>
            </w:pPr>
            <w:r w:rsidRPr="00BF59D0">
              <w:rPr>
                <w:sz w:val="20"/>
                <w:szCs w:val="24"/>
              </w:rPr>
              <w:t>Interface</w:t>
            </w:r>
          </w:p>
        </w:tc>
        <w:tc>
          <w:tcPr>
            <w:tcW w:w="2528" w:type="dxa"/>
          </w:tcPr>
          <w:p w14:paraId="796465D6" w14:textId="77777777" w:rsidR="00306449" w:rsidRPr="00BF59D0" w:rsidRDefault="23134D1C" w:rsidP="00FA63D3">
            <w:pPr>
              <w:spacing w:line="360" w:lineRule="auto"/>
              <w:rPr>
                <w:sz w:val="20"/>
                <w:szCs w:val="24"/>
              </w:rPr>
            </w:pPr>
            <w:r w:rsidRPr="00BF59D0">
              <w:rPr>
                <w:sz w:val="20"/>
                <w:szCs w:val="24"/>
              </w:rPr>
              <w:t>Other</w:t>
            </w:r>
          </w:p>
        </w:tc>
      </w:tr>
      <w:tr w:rsidR="00250FBA" w:rsidRPr="006D00EB" w14:paraId="0849FF71" w14:textId="77777777" w:rsidTr="003B4BE7">
        <w:tc>
          <w:tcPr>
            <w:tcW w:w="1617" w:type="dxa"/>
          </w:tcPr>
          <w:p w14:paraId="5841B55E" w14:textId="77777777" w:rsidR="00306449" w:rsidRPr="00BF59D0" w:rsidRDefault="74944EF1" w:rsidP="00FA63D3">
            <w:pPr>
              <w:spacing w:line="360" w:lineRule="auto"/>
              <w:rPr>
                <w:sz w:val="20"/>
                <w:szCs w:val="24"/>
              </w:rPr>
            </w:pPr>
            <w:r w:rsidRPr="00BF59D0">
              <w:rPr>
                <w:sz w:val="20"/>
                <w:szCs w:val="24"/>
              </w:rPr>
              <w:t>SparkFun Triple-Axis Digital-Output Gyro Breakout - </w:t>
            </w:r>
          </w:p>
          <w:p w14:paraId="725E27F9" w14:textId="6BD7C631" w:rsidR="00306449" w:rsidRPr="00BF59D0" w:rsidRDefault="23134D1C" w:rsidP="00FA63D3">
            <w:pPr>
              <w:spacing w:line="360" w:lineRule="auto"/>
              <w:rPr>
                <w:sz w:val="20"/>
                <w:szCs w:val="24"/>
              </w:rPr>
            </w:pPr>
            <w:r w:rsidRPr="00BF59D0">
              <w:rPr>
                <w:sz w:val="20"/>
                <w:szCs w:val="24"/>
              </w:rPr>
              <w:t>ITG-3200</w:t>
            </w:r>
          </w:p>
        </w:tc>
        <w:tc>
          <w:tcPr>
            <w:tcW w:w="996" w:type="dxa"/>
          </w:tcPr>
          <w:p w14:paraId="2130634F" w14:textId="1DA9020D" w:rsidR="00306449" w:rsidRPr="00BF59D0" w:rsidRDefault="23134D1C" w:rsidP="00FA63D3">
            <w:pPr>
              <w:spacing w:line="360" w:lineRule="auto"/>
              <w:rPr>
                <w:sz w:val="20"/>
                <w:szCs w:val="24"/>
              </w:rPr>
            </w:pPr>
            <w:r w:rsidRPr="00BF59D0">
              <w:rPr>
                <w:sz w:val="20"/>
                <w:szCs w:val="24"/>
              </w:rPr>
              <w:t>$24.95</w:t>
            </w:r>
          </w:p>
        </w:tc>
        <w:tc>
          <w:tcPr>
            <w:tcW w:w="1711" w:type="dxa"/>
          </w:tcPr>
          <w:p w14:paraId="7CF042E2" w14:textId="09DBC618" w:rsidR="003B4BE7" w:rsidRDefault="23134D1C" w:rsidP="00783615">
            <w:pPr>
              <w:spacing w:line="360" w:lineRule="auto"/>
              <w:rPr>
                <w:sz w:val="20"/>
                <w:szCs w:val="24"/>
              </w:rPr>
            </w:pPr>
            <w:r w:rsidRPr="00BF59D0">
              <w:rPr>
                <w:sz w:val="20"/>
                <w:szCs w:val="24"/>
              </w:rPr>
              <w:t>± (2000°/sec)</w:t>
            </w:r>
            <w:r w:rsidR="003B4BE7">
              <w:rPr>
                <w:sz w:val="20"/>
                <w:szCs w:val="24"/>
              </w:rPr>
              <w:t xml:space="preserve"> </w:t>
            </w:r>
            <w:r w:rsidRPr="00BF59D0">
              <w:rPr>
                <w:sz w:val="20"/>
                <w:szCs w:val="24"/>
              </w:rPr>
              <w:t>/</w:t>
            </w:r>
            <w:r w:rsidR="003B4BE7">
              <w:rPr>
                <w:sz w:val="20"/>
                <w:szCs w:val="24"/>
              </w:rPr>
              <w:t xml:space="preserve"> </w:t>
            </w:r>
            <w:r w:rsidRPr="00BF59D0">
              <w:rPr>
                <w:sz w:val="20"/>
                <w:szCs w:val="24"/>
              </w:rPr>
              <w:t>(2^16) =</w:t>
            </w:r>
          </w:p>
          <w:p w14:paraId="585E9E3F" w14:textId="5BB61B31" w:rsidR="00306449" w:rsidRPr="00BF59D0" w:rsidRDefault="23134D1C" w:rsidP="00FA63D3">
            <w:pPr>
              <w:spacing w:line="360" w:lineRule="auto"/>
              <w:rPr>
                <w:sz w:val="20"/>
                <w:szCs w:val="24"/>
              </w:rPr>
            </w:pPr>
            <w:r w:rsidRPr="00BF59D0">
              <w:rPr>
                <w:sz w:val="20"/>
                <w:szCs w:val="24"/>
              </w:rPr>
              <w:t>± .0305°/sec</w:t>
            </w:r>
          </w:p>
        </w:tc>
        <w:tc>
          <w:tcPr>
            <w:tcW w:w="1350" w:type="dxa"/>
          </w:tcPr>
          <w:p w14:paraId="40E9BAD7" w14:textId="7E10258F" w:rsidR="00306449" w:rsidRPr="00BF59D0" w:rsidRDefault="23134D1C" w:rsidP="00FA63D3">
            <w:pPr>
              <w:spacing w:line="360" w:lineRule="auto"/>
              <w:rPr>
                <w:sz w:val="20"/>
                <w:szCs w:val="24"/>
              </w:rPr>
            </w:pPr>
            <w:r w:rsidRPr="00BF59D0">
              <w:rPr>
                <w:sz w:val="20"/>
                <w:szCs w:val="24"/>
              </w:rPr>
              <w:t>Zero Bias: ± 40°/s</w:t>
            </w:r>
          </w:p>
        </w:tc>
        <w:tc>
          <w:tcPr>
            <w:tcW w:w="1350" w:type="dxa"/>
          </w:tcPr>
          <w:p w14:paraId="61B1AFC8" w14:textId="07D86861" w:rsidR="00306449" w:rsidRPr="00BF59D0" w:rsidRDefault="74944EF1" w:rsidP="00FA63D3">
            <w:pPr>
              <w:spacing w:line="360" w:lineRule="auto"/>
              <w:rPr>
                <w:sz w:val="20"/>
                <w:szCs w:val="24"/>
              </w:rPr>
            </w:pPr>
            <w:r w:rsidRPr="00BF59D0">
              <w:rPr>
                <w:sz w:val="20"/>
                <w:szCs w:val="24"/>
              </w:rPr>
              <w:t>23.4 mW</w:t>
            </w:r>
          </w:p>
        </w:tc>
        <w:tc>
          <w:tcPr>
            <w:tcW w:w="1080" w:type="dxa"/>
          </w:tcPr>
          <w:p w14:paraId="78B17826" w14:textId="3F19848D" w:rsidR="00306449" w:rsidRPr="00BF59D0" w:rsidRDefault="23134D1C" w:rsidP="00FA63D3">
            <w:pPr>
              <w:spacing w:line="360" w:lineRule="auto"/>
              <w:rPr>
                <w:sz w:val="20"/>
                <w:szCs w:val="24"/>
              </w:rPr>
            </w:pPr>
            <w:r w:rsidRPr="00BF59D0">
              <w:rPr>
                <w:sz w:val="20"/>
                <w:szCs w:val="24"/>
              </w:rPr>
              <w:t>I2C</w:t>
            </w:r>
          </w:p>
        </w:tc>
        <w:tc>
          <w:tcPr>
            <w:tcW w:w="2528" w:type="dxa"/>
          </w:tcPr>
          <w:p w14:paraId="4B5B4A9B" w14:textId="163B1031" w:rsidR="00306449" w:rsidRPr="00BF59D0" w:rsidRDefault="23134D1C" w:rsidP="00FA63D3">
            <w:pPr>
              <w:spacing w:line="360" w:lineRule="auto"/>
              <w:rPr>
                <w:sz w:val="20"/>
                <w:szCs w:val="24"/>
              </w:rPr>
            </w:pPr>
            <w:r w:rsidRPr="00BF59D0">
              <w:rPr>
                <w:sz w:val="20"/>
                <w:szCs w:val="24"/>
              </w:rPr>
              <w:t>user-selectable internal low-pass filter bandwidth. Fast-Mode I2C (400kHz). Temp sensor.  Optional external clock inputs of 32.768kHz or 19.2MHz to synchronize with system clock</w:t>
            </w:r>
          </w:p>
        </w:tc>
      </w:tr>
      <w:tr w:rsidR="00250FBA" w:rsidRPr="006D00EB" w14:paraId="0673F142" w14:textId="77777777" w:rsidTr="003B4BE7">
        <w:tc>
          <w:tcPr>
            <w:tcW w:w="1617" w:type="dxa"/>
          </w:tcPr>
          <w:p w14:paraId="19D95171" w14:textId="467B7DD7" w:rsidR="00306449" w:rsidRPr="00BF59D0" w:rsidRDefault="23134D1C" w:rsidP="00FA63D3">
            <w:pPr>
              <w:spacing w:line="360" w:lineRule="auto"/>
              <w:rPr>
                <w:b/>
                <w:color w:val="000000" w:themeColor="text1"/>
                <w:sz w:val="20"/>
                <w:szCs w:val="24"/>
              </w:rPr>
            </w:pPr>
            <w:r w:rsidRPr="00BF59D0">
              <w:rPr>
                <w:b/>
                <w:color w:val="000000" w:themeColor="text1"/>
                <w:sz w:val="20"/>
                <w:szCs w:val="24"/>
              </w:rPr>
              <w:t>ST L3GD20H</w:t>
            </w:r>
          </w:p>
        </w:tc>
        <w:tc>
          <w:tcPr>
            <w:tcW w:w="996" w:type="dxa"/>
          </w:tcPr>
          <w:p w14:paraId="41162927" w14:textId="2D302DB2" w:rsidR="00306449" w:rsidRPr="00BF59D0" w:rsidRDefault="23134D1C" w:rsidP="00FA63D3">
            <w:pPr>
              <w:spacing w:line="360" w:lineRule="auto"/>
              <w:rPr>
                <w:b/>
                <w:color w:val="000000" w:themeColor="text1"/>
                <w:sz w:val="20"/>
                <w:szCs w:val="24"/>
              </w:rPr>
            </w:pPr>
            <w:r w:rsidRPr="00BF59D0">
              <w:rPr>
                <w:b/>
                <w:color w:val="000000" w:themeColor="text1"/>
                <w:sz w:val="20"/>
                <w:szCs w:val="24"/>
              </w:rPr>
              <w:t>$3.42</w:t>
            </w:r>
          </w:p>
        </w:tc>
        <w:tc>
          <w:tcPr>
            <w:tcW w:w="1711" w:type="dxa"/>
          </w:tcPr>
          <w:p w14:paraId="0A35937D" w14:textId="7AA13E4F" w:rsidR="00306449" w:rsidRPr="00BF59D0" w:rsidRDefault="23134D1C" w:rsidP="00FA63D3">
            <w:pPr>
              <w:spacing w:line="360" w:lineRule="auto"/>
              <w:rPr>
                <w:b/>
                <w:color w:val="000000" w:themeColor="text1"/>
                <w:sz w:val="20"/>
                <w:szCs w:val="24"/>
              </w:rPr>
            </w:pPr>
            <w:r w:rsidRPr="00BF59D0">
              <w:rPr>
                <w:b/>
                <w:color w:val="000000" w:themeColor="text1"/>
                <w:sz w:val="20"/>
                <w:szCs w:val="24"/>
              </w:rPr>
              <w:t>±245/±500/±2000°/s with 16 bits</w:t>
            </w:r>
          </w:p>
        </w:tc>
        <w:tc>
          <w:tcPr>
            <w:tcW w:w="1350" w:type="dxa"/>
          </w:tcPr>
          <w:p w14:paraId="4467DF7A" w14:textId="6EF72FF0" w:rsidR="00306449" w:rsidRPr="00BF59D0" w:rsidRDefault="23134D1C" w:rsidP="00FA63D3">
            <w:pPr>
              <w:spacing w:line="360" w:lineRule="auto"/>
              <w:rPr>
                <w:b/>
                <w:color w:val="000000" w:themeColor="text1"/>
                <w:sz w:val="20"/>
                <w:szCs w:val="24"/>
              </w:rPr>
            </w:pPr>
            <w:r w:rsidRPr="00BF59D0">
              <w:rPr>
                <w:b/>
                <w:color w:val="000000" w:themeColor="text1"/>
                <w:sz w:val="20"/>
                <w:szCs w:val="24"/>
              </w:rPr>
              <w:t>Zero Bias:  ±25°/s</w:t>
            </w:r>
          </w:p>
        </w:tc>
        <w:tc>
          <w:tcPr>
            <w:tcW w:w="1350" w:type="dxa"/>
          </w:tcPr>
          <w:p w14:paraId="5FF52695" w14:textId="2CA8545E" w:rsidR="00306449" w:rsidRPr="00BF59D0" w:rsidRDefault="74944EF1" w:rsidP="00FA63D3">
            <w:pPr>
              <w:spacing w:line="360" w:lineRule="auto"/>
              <w:rPr>
                <w:b/>
                <w:color w:val="000000" w:themeColor="text1"/>
                <w:sz w:val="20"/>
                <w:szCs w:val="24"/>
              </w:rPr>
            </w:pPr>
            <w:r w:rsidRPr="00BF59D0">
              <w:rPr>
                <w:b/>
                <w:color w:val="000000" w:themeColor="text1"/>
                <w:sz w:val="20"/>
                <w:szCs w:val="24"/>
              </w:rPr>
              <w:t>15 mW</w:t>
            </w:r>
          </w:p>
        </w:tc>
        <w:tc>
          <w:tcPr>
            <w:tcW w:w="1080" w:type="dxa"/>
          </w:tcPr>
          <w:p w14:paraId="5AD6051C" w14:textId="782380B6" w:rsidR="00306449" w:rsidRPr="00BF59D0" w:rsidRDefault="00996C7A" w:rsidP="00FA63D3">
            <w:pPr>
              <w:spacing w:line="360" w:lineRule="auto"/>
              <w:rPr>
                <w:b/>
                <w:color w:val="000000" w:themeColor="text1"/>
                <w:sz w:val="20"/>
                <w:szCs w:val="24"/>
              </w:rPr>
            </w:pPr>
            <w:r>
              <w:rPr>
                <w:b/>
                <w:color w:val="000000" w:themeColor="text1"/>
                <w:sz w:val="20"/>
                <w:szCs w:val="24"/>
              </w:rPr>
              <w:t>I2C/SP</w:t>
            </w:r>
            <w:r w:rsidR="74944EF1" w:rsidRPr="00BF59D0">
              <w:rPr>
                <w:b/>
                <w:color w:val="000000" w:themeColor="text1"/>
                <w:sz w:val="20"/>
                <w:szCs w:val="24"/>
              </w:rPr>
              <w:t>I</w:t>
            </w:r>
          </w:p>
        </w:tc>
        <w:tc>
          <w:tcPr>
            <w:tcW w:w="2528" w:type="dxa"/>
          </w:tcPr>
          <w:p w14:paraId="5F8EDAFC" w14:textId="387F0470" w:rsidR="00306449" w:rsidRPr="00BF59D0" w:rsidRDefault="23134D1C" w:rsidP="00FA63D3">
            <w:pPr>
              <w:spacing w:line="360" w:lineRule="auto"/>
              <w:rPr>
                <w:b/>
                <w:color w:val="000000" w:themeColor="text1"/>
                <w:sz w:val="20"/>
                <w:szCs w:val="24"/>
              </w:rPr>
            </w:pPr>
            <w:r w:rsidRPr="00BF59D0">
              <w:rPr>
                <w:b/>
                <w:color w:val="000000" w:themeColor="text1"/>
                <w:sz w:val="20"/>
                <w:szCs w:val="24"/>
              </w:rPr>
              <w:t>User enabled integrated low-pass and high-pass filters. Temp sensor.</w:t>
            </w:r>
          </w:p>
        </w:tc>
      </w:tr>
      <w:tr w:rsidR="00250FBA" w:rsidRPr="006D00EB" w14:paraId="4E4C764E" w14:textId="77777777" w:rsidTr="003B4BE7">
        <w:tc>
          <w:tcPr>
            <w:tcW w:w="1617" w:type="dxa"/>
          </w:tcPr>
          <w:p w14:paraId="28FB202F" w14:textId="74353A27" w:rsidR="00306449" w:rsidRPr="00BF59D0" w:rsidRDefault="74944EF1" w:rsidP="00FA63D3">
            <w:pPr>
              <w:spacing w:line="360" w:lineRule="auto"/>
              <w:rPr>
                <w:sz w:val="20"/>
                <w:szCs w:val="24"/>
              </w:rPr>
            </w:pPr>
            <w:r w:rsidRPr="00BF59D0">
              <w:rPr>
                <w:sz w:val="20"/>
                <w:szCs w:val="24"/>
              </w:rPr>
              <w:t>SparkFun Tri-Axis Gyro Breakout - L3G4200D</w:t>
            </w:r>
          </w:p>
        </w:tc>
        <w:tc>
          <w:tcPr>
            <w:tcW w:w="996" w:type="dxa"/>
          </w:tcPr>
          <w:p w14:paraId="450E6F2F" w14:textId="6756FBD4" w:rsidR="00306449" w:rsidRPr="00BF59D0" w:rsidRDefault="23134D1C" w:rsidP="00FA63D3">
            <w:pPr>
              <w:spacing w:line="360" w:lineRule="auto"/>
              <w:rPr>
                <w:sz w:val="20"/>
                <w:szCs w:val="24"/>
              </w:rPr>
            </w:pPr>
            <w:r w:rsidRPr="00BF59D0">
              <w:rPr>
                <w:sz w:val="20"/>
                <w:szCs w:val="24"/>
              </w:rPr>
              <w:t>$49.95</w:t>
            </w:r>
          </w:p>
        </w:tc>
        <w:tc>
          <w:tcPr>
            <w:tcW w:w="1711" w:type="dxa"/>
          </w:tcPr>
          <w:p w14:paraId="306B3A70" w14:textId="77777777" w:rsidR="00306449" w:rsidRPr="00BF59D0" w:rsidRDefault="23134D1C" w:rsidP="00FA63D3">
            <w:pPr>
              <w:spacing w:line="360" w:lineRule="auto"/>
              <w:rPr>
                <w:sz w:val="20"/>
                <w:szCs w:val="24"/>
              </w:rPr>
            </w:pPr>
            <w:r w:rsidRPr="00BF59D0">
              <w:rPr>
                <w:sz w:val="20"/>
                <w:szCs w:val="24"/>
              </w:rPr>
              <w:t>±250/±500/±2000°/s with 16 bits</w:t>
            </w:r>
          </w:p>
          <w:p w14:paraId="55CC3C2F" w14:textId="77777777" w:rsidR="00306449" w:rsidRPr="00BF59D0" w:rsidRDefault="00306449" w:rsidP="00FA63D3">
            <w:pPr>
              <w:spacing w:line="360" w:lineRule="auto"/>
              <w:rPr>
                <w:sz w:val="20"/>
                <w:szCs w:val="24"/>
              </w:rPr>
            </w:pPr>
          </w:p>
        </w:tc>
        <w:tc>
          <w:tcPr>
            <w:tcW w:w="1350" w:type="dxa"/>
          </w:tcPr>
          <w:p w14:paraId="4279C5AF" w14:textId="77777777" w:rsidR="00306449" w:rsidRPr="00BF59D0" w:rsidRDefault="23134D1C" w:rsidP="00FA63D3">
            <w:pPr>
              <w:spacing w:line="360" w:lineRule="auto"/>
              <w:rPr>
                <w:sz w:val="20"/>
                <w:szCs w:val="24"/>
              </w:rPr>
            </w:pPr>
            <w:r w:rsidRPr="00BF59D0">
              <w:rPr>
                <w:sz w:val="20"/>
                <w:szCs w:val="24"/>
              </w:rPr>
              <w:t xml:space="preserve">Zero Bias:  ±245/±500/±2000°/s </w:t>
            </w:r>
          </w:p>
          <w:p w14:paraId="172DB650" w14:textId="77777777" w:rsidR="00306449" w:rsidRPr="00BF59D0" w:rsidRDefault="00306449" w:rsidP="00FA63D3">
            <w:pPr>
              <w:spacing w:line="360" w:lineRule="auto"/>
              <w:rPr>
                <w:sz w:val="20"/>
                <w:szCs w:val="24"/>
              </w:rPr>
            </w:pPr>
          </w:p>
        </w:tc>
        <w:tc>
          <w:tcPr>
            <w:tcW w:w="1350" w:type="dxa"/>
          </w:tcPr>
          <w:p w14:paraId="4FB7C95E" w14:textId="59288837" w:rsidR="00306449" w:rsidRPr="00BF59D0" w:rsidRDefault="74944EF1" w:rsidP="00FA63D3">
            <w:pPr>
              <w:spacing w:line="360" w:lineRule="auto"/>
              <w:rPr>
                <w:sz w:val="20"/>
                <w:szCs w:val="24"/>
              </w:rPr>
            </w:pPr>
            <w:r w:rsidRPr="00BF59D0">
              <w:rPr>
                <w:sz w:val="20"/>
                <w:szCs w:val="24"/>
              </w:rPr>
              <w:t>21.96 mW</w:t>
            </w:r>
          </w:p>
        </w:tc>
        <w:tc>
          <w:tcPr>
            <w:tcW w:w="1080" w:type="dxa"/>
          </w:tcPr>
          <w:p w14:paraId="58B4FEBA" w14:textId="48A1EAB8" w:rsidR="00306449" w:rsidRPr="00BF59D0" w:rsidRDefault="23134D1C" w:rsidP="00FA63D3">
            <w:pPr>
              <w:spacing w:line="360" w:lineRule="auto"/>
              <w:rPr>
                <w:sz w:val="20"/>
                <w:szCs w:val="24"/>
              </w:rPr>
            </w:pPr>
            <w:r w:rsidRPr="00BF59D0">
              <w:rPr>
                <w:sz w:val="20"/>
                <w:szCs w:val="24"/>
              </w:rPr>
              <w:t>I2C/SPI</w:t>
            </w:r>
          </w:p>
        </w:tc>
        <w:tc>
          <w:tcPr>
            <w:tcW w:w="2528" w:type="dxa"/>
          </w:tcPr>
          <w:p w14:paraId="329D0EC5" w14:textId="394E71E7" w:rsidR="00306449" w:rsidRPr="00BF59D0" w:rsidRDefault="23134D1C" w:rsidP="00FA63D3">
            <w:pPr>
              <w:spacing w:line="360" w:lineRule="auto"/>
              <w:rPr>
                <w:sz w:val="20"/>
                <w:szCs w:val="24"/>
              </w:rPr>
            </w:pPr>
            <w:r w:rsidRPr="00BF59D0">
              <w:rPr>
                <w:sz w:val="20"/>
                <w:szCs w:val="24"/>
              </w:rPr>
              <w:t>Integrated low- and high-pass filters with user-selectable bandwidth.</w:t>
            </w:r>
          </w:p>
        </w:tc>
      </w:tr>
    </w:tbl>
    <w:p w14:paraId="333942C0" w14:textId="77777777" w:rsidR="00BF59D0" w:rsidRDefault="00BF59D0" w:rsidP="00783615">
      <w:pPr>
        <w:spacing w:line="360" w:lineRule="auto"/>
        <w:ind w:left="111"/>
        <w:rPr>
          <w:sz w:val="24"/>
          <w:szCs w:val="24"/>
        </w:rPr>
      </w:pPr>
    </w:p>
    <w:p w14:paraId="5D583577" w14:textId="77777777" w:rsidR="00C16EE5" w:rsidRDefault="00C16EE5">
      <w:pPr>
        <w:rPr>
          <w:sz w:val="24"/>
          <w:szCs w:val="24"/>
        </w:rPr>
      </w:pPr>
      <w:r>
        <w:rPr>
          <w:sz w:val="24"/>
          <w:szCs w:val="24"/>
        </w:rPr>
        <w:br w:type="page"/>
      </w:r>
    </w:p>
    <w:p w14:paraId="68D4B251" w14:textId="098AAE16" w:rsidR="00794BC0" w:rsidRPr="00DF1499" w:rsidRDefault="002A5821" w:rsidP="00DF1499">
      <w:pPr>
        <w:pStyle w:val="Heading2"/>
        <w:numPr>
          <w:ilvl w:val="2"/>
          <w:numId w:val="18"/>
        </w:numPr>
        <w:tabs>
          <w:tab w:val="left" w:pos="833"/>
        </w:tabs>
        <w:spacing w:line="360" w:lineRule="auto"/>
        <w:ind w:hanging="720"/>
        <w:rPr>
          <w:b w:val="0"/>
          <w:u w:val="none"/>
        </w:rPr>
      </w:pPr>
      <w:r>
        <w:rPr>
          <w:b w:val="0"/>
          <w:u w:val="none"/>
        </w:rPr>
        <w:lastRenderedPageBreak/>
        <w:t>Magnets</w:t>
      </w:r>
    </w:p>
    <w:p w14:paraId="60D99473" w14:textId="27D13CE3" w:rsidR="002A5821" w:rsidRPr="009E651D" w:rsidRDefault="00DF1499" w:rsidP="009E651D">
      <w:pPr>
        <w:spacing w:line="360" w:lineRule="auto"/>
        <w:rPr>
          <w:sz w:val="24"/>
          <w:szCs w:val="24"/>
        </w:rPr>
      </w:pPr>
      <w:r>
        <w:br/>
      </w:r>
      <w:r w:rsidR="00546C83" w:rsidRPr="009E651D">
        <w:rPr>
          <w:sz w:val="24"/>
          <w:szCs w:val="24"/>
        </w:rPr>
        <w:t>T</w:t>
      </w:r>
      <w:r w:rsidR="00C657E4" w:rsidRPr="009E651D">
        <w:rPr>
          <w:sz w:val="24"/>
          <w:szCs w:val="24"/>
        </w:rPr>
        <w:t xml:space="preserve">he selected three-wheel design will incorporate permanent neodymium magnets </w:t>
      </w:r>
      <w:r w:rsidR="00CD2D14" w:rsidRPr="009E651D">
        <w:rPr>
          <w:sz w:val="24"/>
          <w:szCs w:val="24"/>
        </w:rPr>
        <w:t>that wrap around the treads of</w:t>
      </w:r>
      <w:r w:rsidR="00794BC0" w:rsidRPr="009E651D">
        <w:rPr>
          <w:sz w:val="24"/>
          <w:szCs w:val="24"/>
        </w:rPr>
        <w:t xml:space="preserve"> the two front wheels</w:t>
      </w:r>
      <w:r w:rsidR="00996C7A">
        <w:rPr>
          <w:sz w:val="24"/>
          <w:szCs w:val="24"/>
        </w:rPr>
        <w:t>, as shown in Figure 6</w:t>
      </w:r>
      <w:r w:rsidR="00794BC0" w:rsidRPr="009E651D">
        <w:rPr>
          <w:sz w:val="24"/>
          <w:szCs w:val="24"/>
        </w:rPr>
        <w:t>.</w:t>
      </w:r>
      <w:r w:rsidR="00CD2D14" w:rsidRPr="009E651D">
        <w:rPr>
          <w:sz w:val="24"/>
          <w:szCs w:val="24"/>
        </w:rPr>
        <w:t xml:space="preserve"> </w:t>
      </w:r>
      <w:r w:rsidR="00C84DCF">
        <w:rPr>
          <w:sz w:val="24"/>
          <w:szCs w:val="24"/>
        </w:rPr>
        <w:t xml:space="preserve">The team has identified K&amp;J Magnetics </w:t>
      </w:r>
      <w:r w:rsidR="00EF3BF2">
        <w:rPr>
          <w:sz w:val="24"/>
          <w:szCs w:val="24"/>
        </w:rPr>
        <w:t xml:space="preserve">B641 as a suitable magnet for this design. </w:t>
      </w:r>
      <w:r w:rsidR="00852CE6" w:rsidRPr="009E651D">
        <w:rPr>
          <w:sz w:val="24"/>
          <w:szCs w:val="24"/>
        </w:rPr>
        <w:t>Each</w:t>
      </w:r>
      <w:r w:rsidR="00EF3BF2">
        <w:rPr>
          <w:sz w:val="24"/>
          <w:szCs w:val="24"/>
        </w:rPr>
        <w:t xml:space="preserve"> B641</w:t>
      </w:r>
      <w:r w:rsidR="00852CE6" w:rsidRPr="009E651D">
        <w:rPr>
          <w:sz w:val="24"/>
          <w:szCs w:val="24"/>
        </w:rPr>
        <w:t xml:space="preserve"> magnet </w:t>
      </w:r>
      <w:r w:rsidR="00EF3BF2">
        <w:rPr>
          <w:sz w:val="24"/>
          <w:szCs w:val="24"/>
        </w:rPr>
        <w:t>is</w:t>
      </w:r>
      <w:r w:rsidR="00852CE6" w:rsidRPr="009E651D">
        <w:rPr>
          <w:sz w:val="24"/>
          <w:szCs w:val="24"/>
        </w:rPr>
        <w:t xml:space="preserve"> 3/8” long by 1/4” wide by 1/16” thick, </w:t>
      </w:r>
      <w:r w:rsidR="00715184">
        <w:rPr>
          <w:sz w:val="24"/>
          <w:szCs w:val="24"/>
        </w:rPr>
        <w:t>magnetized through the</w:t>
      </w:r>
      <w:r w:rsidR="00A014CA">
        <w:rPr>
          <w:sz w:val="24"/>
          <w:szCs w:val="24"/>
        </w:rPr>
        <w:t xml:space="preserve"> dimension of thickness, and</w:t>
      </w:r>
      <w:r w:rsidR="00852CE6" w:rsidRPr="009E651D">
        <w:rPr>
          <w:sz w:val="24"/>
          <w:szCs w:val="24"/>
        </w:rPr>
        <w:t xml:space="preserve"> </w:t>
      </w:r>
      <w:r w:rsidR="00EF3BF2">
        <w:rPr>
          <w:sz w:val="24"/>
          <w:szCs w:val="24"/>
        </w:rPr>
        <w:t>has</w:t>
      </w:r>
      <w:r w:rsidR="00852CE6" w:rsidRPr="009E651D">
        <w:rPr>
          <w:sz w:val="24"/>
          <w:szCs w:val="24"/>
        </w:rPr>
        <w:t xml:space="preserve"> a pull force of 0.87 kg. </w:t>
      </w:r>
      <w:r w:rsidR="002F4E50">
        <w:rPr>
          <w:sz w:val="24"/>
          <w:szCs w:val="24"/>
        </w:rPr>
        <w:t xml:space="preserve">Since the two front wheels will be “magnetized”, the combined pull force </w:t>
      </w:r>
      <w:r w:rsidR="002369D6">
        <w:rPr>
          <w:sz w:val="24"/>
          <w:szCs w:val="24"/>
        </w:rPr>
        <w:t>for the magnets will be 1.74 kg, which exceeds the weight specification of the robot.</w:t>
      </w:r>
    </w:p>
    <w:p w14:paraId="585C6E8D" w14:textId="77777777" w:rsidR="00DF1499" w:rsidRPr="009E651D" w:rsidRDefault="00DF1499" w:rsidP="00DF1499">
      <w:pPr>
        <w:rPr>
          <w:sz w:val="24"/>
          <w:szCs w:val="24"/>
        </w:rPr>
      </w:pPr>
    </w:p>
    <w:p w14:paraId="63BD465D" w14:textId="77777777" w:rsidR="007F14F4" w:rsidRPr="00DF1499" w:rsidRDefault="007F14F4" w:rsidP="00DF1499"/>
    <w:p w14:paraId="170A1D8F" w14:textId="0FDAAA00" w:rsidR="002D7F98" w:rsidRPr="00BF59D0" w:rsidRDefault="23134D1C" w:rsidP="00783615">
      <w:pPr>
        <w:pStyle w:val="Heading2"/>
        <w:numPr>
          <w:ilvl w:val="2"/>
          <w:numId w:val="18"/>
        </w:numPr>
        <w:tabs>
          <w:tab w:val="left" w:pos="833"/>
        </w:tabs>
        <w:spacing w:line="360" w:lineRule="auto"/>
        <w:ind w:hanging="720"/>
        <w:rPr>
          <w:b w:val="0"/>
          <w:u w:val="none"/>
        </w:rPr>
      </w:pPr>
      <w:r w:rsidRPr="00783615">
        <w:rPr>
          <w:b w:val="0"/>
          <w:u w:val="none"/>
        </w:rPr>
        <w:t>Microcontroller</w:t>
      </w:r>
    </w:p>
    <w:p w14:paraId="511D161A" w14:textId="27B59608" w:rsidR="004159CC" w:rsidRDefault="23134D1C" w:rsidP="004159CC">
      <w:pPr>
        <w:pStyle w:val="BodyText"/>
        <w:keepNext/>
        <w:spacing w:before="210" w:line="360" w:lineRule="auto"/>
        <w:ind w:left="112" w:right="157"/>
      </w:pPr>
      <w:r>
        <w:t xml:space="preserve">The microcontroller of the Bridge Inspection robot will be responsible for receiving input from sensors, sending data to the wireless transceiver, and controlling the robot's servos and </w:t>
      </w:r>
      <w:r w:rsidR="00F6630C">
        <w:t>motors</w:t>
      </w:r>
      <w:r>
        <w:t>. The team has selected the TI MSP432P401R (MSP432) for the robot's microcontroller. The MSP432 contains a 48 MHz ARM 32-bit CPU, 256 KB of flash memory,</w:t>
      </w:r>
      <w:r w:rsidR="00CF731E">
        <w:t xml:space="preserve"> 64 KB of SRAM,</w:t>
      </w:r>
      <w:r>
        <w:t xml:space="preserve"> and a 14-bit analog-to-digital convertor (ADC) [9]. The MSP432 Launchpad, shown in Figure </w:t>
      </w:r>
      <w:r w:rsidR="00E14AF3">
        <w:t>11</w:t>
      </w:r>
      <w:r>
        <w:t>, is a development board with a</w:t>
      </w:r>
      <w:r w:rsidR="00900FC0">
        <w:t xml:space="preserve"> </w:t>
      </w:r>
      <w:r w:rsidR="00167AB1">
        <w:t>built-in USB debugger and breakout pins, which allows for rapid prototyping. Early in development, the team will test the functionality of other components such as the accelerometer and electromagnets using the MSP432 Launchpad. The final version of the Bridge Inspection Robot will feature a printed circuit board with a surface-mounted MSP432.</w:t>
      </w:r>
    </w:p>
    <w:p w14:paraId="6F5D03CC" w14:textId="177313F9" w:rsidR="009565C9" w:rsidRDefault="00DD5FF1" w:rsidP="00374588">
      <w:pPr>
        <w:pStyle w:val="BodyText"/>
        <w:keepNext/>
        <w:spacing w:before="210" w:line="360" w:lineRule="auto"/>
        <w:ind w:left="112" w:right="157"/>
        <w:jc w:val="center"/>
      </w:pPr>
      <w:r w:rsidRPr="00783615">
        <w:rPr>
          <w:noProof/>
        </w:rPr>
        <w:drawing>
          <wp:inline distT="0" distB="0" distL="0" distR="0" wp14:anchorId="1EF9A3CD" wp14:editId="6A0DB215">
            <wp:extent cx="1829535" cy="2850642"/>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9535" cy="2850642"/>
                    </a:xfrm>
                    <a:prstGeom prst="rect">
                      <a:avLst/>
                    </a:prstGeom>
                  </pic:spPr>
                </pic:pic>
              </a:graphicData>
            </a:graphic>
          </wp:inline>
        </w:drawing>
      </w:r>
    </w:p>
    <w:p w14:paraId="170A1D93" w14:textId="3EB982EE" w:rsidR="002D7F98" w:rsidRPr="002F1B4F" w:rsidRDefault="009565C9" w:rsidP="002F1B4F">
      <w:pPr>
        <w:pStyle w:val="Caption"/>
        <w:jc w:val="center"/>
        <w:rPr>
          <w:i w:val="0"/>
          <w:color w:val="auto"/>
          <w:sz w:val="20"/>
        </w:rPr>
        <w:sectPr w:rsidR="002D7F98" w:rsidRPr="002F1B4F" w:rsidSect="004D3C45">
          <w:footerReference w:type="default" r:id="rId26"/>
          <w:pgSz w:w="12240" w:h="15840"/>
          <w:pgMar w:top="1080" w:right="1040" w:bottom="640" w:left="1040" w:header="0" w:footer="458" w:gutter="0"/>
          <w:pgNumType w:start="1"/>
          <w:cols w:space="720"/>
        </w:sectPr>
      </w:pPr>
      <w:r w:rsidRPr="002F1B4F">
        <w:rPr>
          <w:b/>
          <w:i w:val="0"/>
          <w:color w:val="auto"/>
          <w:sz w:val="20"/>
        </w:rPr>
        <w:t xml:space="preserve">Figure </w:t>
      </w:r>
      <w:r w:rsidR="00F6630C" w:rsidRPr="002F1B4F">
        <w:rPr>
          <w:b/>
          <w:i w:val="0"/>
          <w:color w:val="auto"/>
          <w:sz w:val="20"/>
        </w:rPr>
        <w:fldChar w:fldCharType="begin"/>
      </w:r>
      <w:r w:rsidR="00F6630C" w:rsidRPr="00E14AF3">
        <w:rPr>
          <w:b/>
          <w:i w:val="0"/>
          <w:color w:val="auto"/>
          <w:sz w:val="20"/>
          <w:szCs w:val="20"/>
        </w:rPr>
        <w:instrText xml:space="preserve"> SEQ Figure \* ARABIC </w:instrText>
      </w:r>
      <w:r w:rsidR="00F6630C" w:rsidRPr="002F1B4F">
        <w:rPr>
          <w:b/>
          <w:i w:val="0"/>
          <w:color w:val="auto"/>
          <w:sz w:val="20"/>
        </w:rPr>
        <w:fldChar w:fldCharType="separate"/>
      </w:r>
      <w:r w:rsidR="002B3144">
        <w:rPr>
          <w:b/>
          <w:i w:val="0"/>
          <w:color w:val="auto"/>
          <w:sz w:val="20"/>
          <w:szCs w:val="20"/>
        </w:rPr>
        <w:t>11</w:t>
      </w:r>
      <w:r w:rsidR="00F6630C" w:rsidRPr="002F1B4F">
        <w:rPr>
          <w:b/>
          <w:i w:val="0"/>
          <w:color w:val="auto"/>
          <w:sz w:val="20"/>
        </w:rPr>
        <w:fldChar w:fldCharType="end"/>
      </w:r>
      <w:r w:rsidR="002F1B4F" w:rsidRPr="002F1B4F">
        <w:rPr>
          <w:b/>
          <w:i w:val="0"/>
          <w:color w:val="auto"/>
          <w:sz w:val="20"/>
        </w:rPr>
        <w:t xml:space="preserve">. </w:t>
      </w:r>
      <w:r w:rsidRPr="002F1B4F">
        <w:rPr>
          <w:i w:val="0"/>
          <w:color w:val="auto"/>
          <w:sz w:val="20"/>
        </w:rPr>
        <w:t>MSP432P401R Launchpad Development Kit</w:t>
      </w:r>
    </w:p>
    <w:p w14:paraId="170A1D95" w14:textId="37315F29" w:rsidR="002D7F98" w:rsidRPr="004159CC" w:rsidRDefault="23134D1C" w:rsidP="00783615">
      <w:pPr>
        <w:pStyle w:val="Heading2"/>
        <w:numPr>
          <w:ilvl w:val="2"/>
          <w:numId w:val="18"/>
        </w:numPr>
        <w:tabs>
          <w:tab w:val="left" w:pos="833"/>
        </w:tabs>
        <w:spacing w:line="360" w:lineRule="auto"/>
        <w:ind w:hanging="720"/>
        <w:rPr>
          <w:b w:val="0"/>
          <w:u w:val="none"/>
        </w:rPr>
      </w:pPr>
      <w:r w:rsidRPr="00783615">
        <w:rPr>
          <w:b w:val="0"/>
          <w:u w:val="none"/>
        </w:rPr>
        <w:lastRenderedPageBreak/>
        <w:t>Bridge Structural Health Measurement</w:t>
      </w:r>
    </w:p>
    <w:p w14:paraId="170A1D97" w14:textId="308FA44D" w:rsidR="002D7F98" w:rsidRPr="004159CC" w:rsidRDefault="23134D1C" w:rsidP="00783615">
      <w:pPr>
        <w:pStyle w:val="ListParagraph"/>
        <w:numPr>
          <w:ilvl w:val="3"/>
          <w:numId w:val="18"/>
        </w:numPr>
        <w:tabs>
          <w:tab w:val="left" w:pos="833"/>
        </w:tabs>
        <w:spacing w:before="210" w:line="360" w:lineRule="auto"/>
        <w:ind w:hanging="720"/>
        <w:rPr>
          <w:i/>
          <w:sz w:val="24"/>
          <w:szCs w:val="24"/>
        </w:rPr>
      </w:pPr>
      <w:r w:rsidRPr="23134D1C">
        <w:rPr>
          <w:i/>
          <w:iCs/>
          <w:sz w:val="24"/>
          <w:szCs w:val="24"/>
        </w:rPr>
        <w:t>Accelerometer</w:t>
      </w:r>
    </w:p>
    <w:p w14:paraId="170A1D99" w14:textId="54E6C8CE" w:rsidR="002D7F98" w:rsidRPr="00CF731E" w:rsidRDefault="23134D1C" w:rsidP="00CF731E">
      <w:pPr>
        <w:pStyle w:val="BodyText"/>
        <w:spacing w:before="217" w:line="360" w:lineRule="auto"/>
        <w:ind w:left="112" w:right="151"/>
      </w:pPr>
      <w:r>
        <w:t>The accelerometer is the primary measurement tool of the Bridge Inspection Robot. At various locations along a bridge, the robot will lower its accelerometer to make contact with the support structures. The recorded structural vibrations will show the overall frequency response and any changes in the bridge’s natural frequency, which can then be factored into a decision for bridge repairs or other corrective actions [10]. Because the accelerometer is crucial to the project's goals, the team considers it a critical path item, and the accelerometer will be one of the first components that the team purchases and tests.</w:t>
      </w:r>
    </w:p>
    <w:p w14:paraId="170A1D9A" w14:textId="59D8854F" w:rsidR="002D7F98" w:rsidRDefault="23134D1C" w:rsidP="00FA63D3">
      <w:pPr>
        <w:pStyle w:val="BodyText"/>
        <w:spacing w:line="360" w:lineRule="auto"/>
        <w:ind w:left="112" w:right="228"/>
      </w:pPr>
      <w:r>
        <w:t xml:space="preserve">The frequency response of bridges considered for inspection require a bandwidth of 0 – 30 Hz. Anything outside of this range is considered noise and not useful. </w:t>
      </w:r>
      <w:r w:rsidRPr="00783615">
        <w:t xml:space="preserve">The </w:t>
      </w:r>
      <w:r w:rsidR="004159CC">
        <w:t>initial</w:t>
      </w:r>
      <w:r>
        <w:t xml:space="preserve"> wheeled prototype version of the Bridge Inspection Robot used a Silicon Designs Low Power Single Axis Accelerometer Model 2012-002, which could read 0 – 300 Hz with a differential sensitivity of 2000 mV/g [11]. The updated Bridge Inspection Robot will use a Silicon Designs Model 2460-002, an updated three-axis accelerometer differing from the Model 2012-002 only in size and axes of measurement [12]. The previous project advisor recommended a three-axis model due to significant lateral vibrations seen alongside measured vertical translations.</w:t>
      </w:r>
    </w:p>
    <w:p w14:paraId="3E33079A" w14:textId="4E44E912" w:rsidR="002F1B4F" w:rsidRDefault="009B6438" w:rsidP="002F1B4F">
      <w:pPr>
        <w:keepNext/>
        <w:spacing w:line="360" w:lineRule="auto"/>
        <w:jc w:val="center"/>
      </w:pPr>
      <w:r>
        <w:rPr>
          <w:noProof/>
        </w:rPr>
        <w:drawing>
          <wp:inline distT="0" distB="0" distL="0" distR="0" wp14:anchorId="6DF729AB" wp14:editId="0F425467">
            <wp:extent cx="2124075" cy="2314575"/>
            <wp:effectExtent l="0" t="0" r="0" b="0"/>
            <wp:docPr id="2" name="Picture 2" descr="C:\Users\Erikzzon\AppData\Local\Microsoft\Windows\INetCacheContent.Word\SD2460.jpg"/>
            <wp:cNvGraphicFramePr/>
            <a:graphic xmlns:a="http://schemas.openxmlformats.org/drawingml/2006/main">
              <a:graphicData uri="http://schemas.openxmlformats.org/drawingml/2006/picture">
                <pic:pic xmlns:pic="http://schemas.openxmlformats.org/drawingml/2006/picture">
                  <pic:nvPicPr>
                    <pic:cNvPr id="2" name="Picture 2" descr="C:\Users\Erikzzon\AppData\Local\Microsoft\Windows\INetCacheContent.Word\SD2460.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075" cy="2314575"/>
                    </a:xfrm>
                    <a:prstGeom prst="rect">
                      <a:avLst/>
                    </a:prstGeom>
                    <a:noFill/>
                    <a:ln>
                      <a:noFill/>
                    </a:ln>
                  </pic:spPr>
                </pic:pic>
              </a:graphicData>
            </a:graphic>
          </wp:inline>
        </w:drawing>
      </w:r>
    </w:p>
    <w:p w14:paraId="170A1D9B" w14:textId="7DA6735D" w:rsidR="002D7F98" w:rsidRPr="002F1B4F" w:rsidRDefault="002F1B4F" w:rsidP="002F1B4F">
      <w:pPr>
        <w:pStyle w:val="Caption"/>
        <w:jc w:val="center"/>
        <w:rPr>
          <w:i w:val="0"/>
          <w:color w:val="auto"/>
          <w:sz w:val="20"/>
        </w:rPr>
        <w:sectPr w:rsidR="002D7F98" w:rsidRPr="002F1B4F">
          <w:pgSz w:w="12240" w:h="15840"/>
          <w:pgMar w:top="1080" w:right="1040" w:bottom="640" w:left="1040" w:header="0" w:footer="458" w:gutter="0"/>
          <w:cols w:space="720"/>
        </w:sectPr>
      </w:pPr>
      <w:r w:rsidRPr="002F1B4F">
        <w:rPr>
          <w:b/>
          <w:i w:val="0"/>
          <w:color w:val="auto"/>
          <w:sz w:val="20"/>
        </w:rPr>
        <w:t xml:space="preserve">Figure </w:t>
      </w:r>
      <w:r w:rsidRPr="002F1B4F">
        <w:rPr>
          <w:b/>
          <w:i w:val="0"/>
          <w:color w:val="auto"/>
          <w:sz w:val="20"/>
        </w:rPr>
        <w:fldChar w:fldCharType="begin"/>
      </w:r>
      <w:r w:rsidRPr="002F1B4F">
        <w:rPr>
          <w:b/>
          <w:i w:val="0"/>
          <w:color w:val="auto"/>
          <w:sz w:val="20"/>
        </w:rPr>
        <w:instrText xml:space="preserve"> SEQ Figure \* ARABIC </w:instrText>
      </w:r>
      <w:r w:rsidRPr="002F1B4F">
        <w:rPr>
          <w:b/>
          <w:i w:val="0"/>
          <w:color w:val="auto"/>
          <w:sz w:val="20"/>
        </w:rPr>
        <w:fldChar w:fldCharType="separate"/>
      </w:r>
      <w:r w:rsidR="002B3144">
        <w:rPr>
          <w:b/>
          <w:i w:val="0"/>
          <w:noProof/>
          <w:color w:val="auto"/>
          <w:sz w:val="20"/>
        </w:rPr>
        <w:t>12</w:t>
      </w:r>
      <w:r w:rsidRPr="002F1B4F">
        <w:rPr>
          <w:b/>
          <w:i w:val="0"/>
          <w:color w:val="auto"/>
          <w:sz w:val="20"/>
        </w:rPr>
        <w:fldChar w:fldCharType="end"/>
      </w:r>
      <w:r w:rsidRPr="002F1B4F">
        <w:rPr>
          <w:b/>
          <w:i w:val="0"/>
          <w:color w:val="auto"/>
          <w:sz w:val="20"/>
        </w:rPr>
        <w:t>.</w:t>
      </w:r>
      <w:r w:rsidRPr="002F1B4F">
        <w:rPr>
          <w:i w:val="0"/>
          <w:color w:val="auto"/>
          <w:sz w:val="20"/>
        </w:rPr>
        <w:t xml:space="preserve"> Silicon Designs Model 2460-002</w:t>
      </w:r>
    </w:p>
    <w:p w14:paraId="2B28CDA1" w14:textId="2380E470" w:rsidR="009B6438" w:rsidRDefault="009B6438" w:rsidP="00FA63D3">
      <w:pPr>
        <w:pStyle w:val="BodyText"/>
        <w:spacing w:before="64" w:line="360" w:lineRule="auto"/>
        <w:ind w:left="112" w:right="118"/>
      </w:pPr>
      <w:r>
        <w:lastRenderedPageBreak/>
        <w:t xml:space="preserve">As the accelerometer must be lowered onto the bridge, various methods of deployment were examined. </w:t>
      </w:r>
      <w:r w:rsidR="00C3084F">
        <w:t>The first</w:t>
      </w:r>
      <w:r w:rsidR="00715407">
        <w:t xml:space="preserve"> method explored was a rack and pinion as shown in Figure</w:t>
      </w:r>
      <w:r w:rsidR="00CF731E">
        <w:t xml:space="preserve"> 13. </w:t>
      </w:r>
      <w:r w:rsidR="00715407">
        <w:t xml:space="preserve">A servo would rotate the pinion and lower the accelerometer attached to the rack </w:t>
      </w:r>
      <w:r w:rsidR="00957581">
        <w:t xml:space="preserve">towards the bridge surface. This is a low-torque, low-power solution that </w:t>
      </w:r>
      <w:r w:rsidR="00932BED">
        <w:t xml:space="preserve">does not require a high-end servo to actuate. </w:t>
      </w:r>
      <w:r w:rsidR="00DC0CF0">
        <w:t xml:space="preserve">The issue, however, is that the rack and pinion would have to be designed and machined. </w:t>
      </w:r>
      <w:r w:rsidR="00932BED">
        <w:t xml:space="preserve">Servos considered are listed in </w:t>
      </w:r>
      <w:r w:rsidR="009B4F41">
        <w:t>Table 8.</w:t>
      </w:r>
    </w:p>
    <w:p w14:paraId="71C84142" w14:textId="77777777" w:rsidR="004159CC" w:rsidRDefault="00151C79" w:rsidP="004159CC">
      <w:pPr>
        <w:pStyle w:val="BodyText"/>
        <w:keepNext/>
        <w:spacing w:before="64" w:line="360" w:lineRule="auto"/>
        <w:ind w:left="112" w:right="118"/>
        <w:jc w:val="center"/>
      </w:pPr>
      <w:r>
        <w:rPr>
          <w:noProof/>
        </w:rPr>
        <w:drawing>
          <wp:inline distT="0" distB="0" distL="0" distR="0" wp14:anchorId="1CEBAFB0" wp14:editId="18BFBB79">
            <wp:extent cx="2385411" cy="31441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8187" cy="3147788"/>
                    </a:xfrm>
                    <a:prstGeom prst="rect">
                      <a:avLst/>
                    </a:prstGeom>
                  </pic:spPr>
                </pic:pic>
              </a:graphicData>
            </a:graphic>
          </wp:inline>
        </w:drawing>
      </w:r>
    </w:p>
    <w:p w14:paraId="4605F756" w14:textId="30593051" w:rsidR="009A63D1" w:rsidRPr="004159CC" w:rsidRDefault="004159CC" w:rsidP="004159CC">
      <w:pPr>
        <w:pStyle w:val="Caption"/>
        <w:jc w:val="center"/>
        <w:rPr>
          <w:i w:val="0"/>
          <w:color w:val="auto"/>
          <w:sz w:val="20"/>
        </w:rPr>
      </w:pPr>
      <w:r w:rsidRPr="004159CC">
        <w:rPr>
          <w:b/>
          <w:i w:val="0"/>
          <w:color w:val="auto"/>
          <w:sz w:val="20"/>
        </w:rPr>
        <w:t xml:space="preserve">Figure </w:t>
      </w:r>
      <w:r w:rsidRPr="004159CC">
        <w:rPr>
          <w:b/>
          <w:i w:val="0"/>
          <w:color w:val="auto"/>
          <w:sz w:val="20"/>
        </w:rPr>
        <w:fldChar w:fldCharType="begin"/>
      </w:r>
      <w:r w:rsidRPr="004159CC">
        <w:rPr>
          <w:b/>
          <w:i w:val="0"/>
          <w:color w:val="auto"/>
          <w:sz w:val="20"/>
        </w:rPr>
        <w:instrText xml:space="preserve"> SEQ Figure \* ARABIC </w:instrText>
      </w:r>
      <w:r w:rsidRPr="004159CC">
        <w:rPr>
          <w:b/>
          <w:i w:val="0"/>
          <w:color w:val="auto"/>
          <w:sz w:val="20"/>
        </w:rPr>
        <w:fldChar w:fldCharType="separate"/>
      </w:r>
      <w:r w:rsidR="002B3144">
        <w:rPr>
          <w:b/>
          <w:i w:val="0"/>
          <w:noProof/>
          <w:color w:val="auto"/>
          <w:sz w:val="20"/>
        </w:rPr>
        <w:t>13</w:t>
      </w:r>
      <w:r w:rsidRPr="004159CC">
        <w:rPr>
          <w:b/>
          <w:i w:val="0"/>
          <w:color w:val="auto"/>
          <w:sz w:val="20"/>
        </w:rPr>
        <w:fldChar w:fldCharType="end"/>
      </w:r>
      <w:r w:rsidRPr="004159CC">
        <w:rPr>
          <w:b/>
          <w:i w:val="0"/>
          <w:color w:val="auto"/>
          <w:sz w:val="20"/>
        </w:rPr>
        <w:t>.</w:t>
      </w:r>
      <w:r w:rsidRPr="004159CC">
        <w:rPr>
          <w:i w:val="0"/>
          <w:color w:val="auto"/>
          <w:sz w:val="20"/>
        </w:rPr>
        <w:t xml:space="preserve"> A rack and pinion system for accelerometer deployment</w:t>
      </w:r>
    </w:p>
    <w:p w14:paraId="170A1D9C" w14:textId="1BFAFDA9" w:rsidR="002D7F98" w:rsidRDefault="009B4F41" w:rsidP="00FA63D3">
      <w:pPr>
        <w:pStyle w:val="BodyText"/>
        <w:spacing w:before="64" w:line="360" w:lineRule="auto"/>
        <w:ind w:left="112" w:right="118"/>
        <w:jc w:val="center"/>
        <w:rPr>
          <w:b/>
          <w:smallCaps/>
        </w:rPr>
      </w:pPr>
      <w:r>
        <w:rPr>
          <w:b/>
          <w:smallCaps/>
        </w:rPr>
        <w:t>Table VIII</w:t>
      </w:r>
    </w:p>
    <w:p w14:paraId="1C57B073" w14:textId="3F568493" w:rsidR="009B4F41" w:rsidRPr="009B4F41" w:rsidRDefault="009B4F41" w:rsidP="00783615">
      <w:pPr>
        <w:pStyle w:val="BodyText"/>
        <w:spacing w:before="64" w:line="360" w:lineRule="auto"/>
        <w:ind w:left="112" w:right="118"/>
        <w:jc w:val="center"/>
        <w:rPr>
          <w:b/>
          <w:smallCaps/>
        </w:rPr>
      </w:pPr>
      <w:r>
        <w:rPr>
          <w:smallCaps/>
          <w:sz w:val="20"/>
        </w:rPr>
        <w:t>Servo Options for Rack and Pinion System</w:t>
      </w:r>
    </w:p>
    <w:tbl>
      <w:tblPr>
        <w:tblpPr w:leftFromText="180" w:rightFromText="180" w:vertAnchor="text" w:horzAnchor="margin" w:tblpY="162"/>
        <w:tblW w:w="10016" w:type="dxa"/>
        <w:tblLook w:val="04A0" w:firstRow="1" w:lastRow="0" w:firstColumn="1" w:lastColumn="0" w:noHBand="0" w:noVBand="1"/>
      </w:tblPr>
      <w:tblGrid>
        <w:gridCol w:w="2087"/>
        <w:gridCol w:w="1194"/>
        <w:gridCol w:w="1567"/>
        <w:gridCol w:w="1997"/>
        <w:gridCol w:w="820"/>
        <w:gridCol w:w="1171"/>
        <w:gridCol w:w="1180"/>
      </w:tblGrid>
      <w:tr w:rsidR="009B4F41" w:rsidRPr="00783615" w14:paraId="1075BBD2" w14:textId="77777777" w:rsidTr="009B4F41">
        <w:trPr>
          <w:trHeight w:val="290"/>
        </w:trPr>
        <w:tc>
          <w:tcPr>
            <w:tcW w:w="2087" w:type="dxa"/>
            <w:tcBorders>
              <w:top w:val="single" w:sz="8" w:space="0" w:color="000000"/>
              <w:left w:val="nil"/>
              <w:bottom w:val="single" w:sz="8" w:space="0" w:color="000000"/>
              <w:right w:val="nil"/>
            </w:tcBorders>
            <w:shd w:val="clear" w:color="5B9BD5" w:fill="5B9BD5"/>
            <w:noWrap/>
            <w:vAlign w:val="bottom"/>
            <w:hideMark/>
          </w:tcPr>
          <w:p w14:paraId="0917DB0E" w14:textId="77777777" w:rsidR="009B4F41" w:rsidRPr="00783615" w:rsidRDefault="009B4F41" w:rsidP="009B4F41">
            <w:pPr>
              <w:widowControl/>
              <w:autoSpaceDE/>
              <w:autoSpaceDN/>
              <w:spacing w:line="360" w:lineRule="auto"/>
              <w:rPr>
                <w:bCs/>
                <w:color w:val="FFFFFF"/>
              </w:rPr>
            </w:pPr>
            <w:r w:rsidRPr="00783615">
              <w:rPr>
                <w:bCs/>
                <w:color w:val="FFFFFF"/>
              </w:rPr>
              <w:t>Servo</w:t>
            </w:r>
          </w:p>
        </w:tc>
        <w:tc>
          <w:tcPr>
            <w:tcW w:w="1194" w:type="dxa"/>
            <w:tcBorders>
              <w:top w:val="single" w:sz="8" w:space="0" w:color="000000"/>
              <w:left w:val="nil"/>
              <w:bottom w:val="single" w:sz="8" w:space="0" w:color="000000"/>
              <w:right w:val="nil"/>
            </w:tcBorders>
            <w:shd w:val="clear" w:color="5B9BD5" w:fill="5B9BD5"/>
            <w:noWrap/>
            <w:vAlign w:val="bottom"/>
            <w:hideMark/>
          </w:tcPr>
          <w:p w14:paraId="733B6526" w14:textId="77777777" w:rsidR="009B4F41" w:rsidRPr="00783615" w:rsidRDefault="009B4F41" w:rsidP="009B4F41">
            <w:pPr>
              <w:widowControl/>
              <w:autoSpaceDE/>
              <w:autoSpaceDN/>
              <w:spacing w:line="360" w:lineRule="auto"/>
              <w:rPr>
                <w:bCs/>
                <w:color w:val="FFFFFF"/>
              </w:rPr>
            </w:pPr>
            <w:r w:rsidRPr="00783615">
              <w:rPr>
                <w:bCs/>
                <w:color w:val="FFFFFF"/>
              </w:rPr>
              <w:t>Torque</w:t>
            </w:r>
          </w:p>
        </w:tc>
        <w:tc>
          <w:tcPr>
            <w:tcW w:w="1567" w:type="dxa"/>
            <w:tcBorders>
              <w:top w:val="single" w:sz="8" w:space="0" w:color="000000"/>
              <w:left w:val="nil"/>
              <w:bottom w:val="single" w:sz="8" w:space="0" w:color="000000"/>
              <w:right w:val="nil"/>
            </w:tcBorders>
            <w:shd w:val="clear" w:color="5B9BD5" w:fill="5B9BD5"/>
            <w:noWrap/>
            <w:vAlign w:val="bottom"/>
            <w:hideMark/>
          </w:tcPr>
          <w:p w14:paraId="48A4646E" w14:textId="77777777" w:rsidR="009B4F41" w:rsidRPr="00783615" w:rsidRDefault="009B4F41" w:rsidP="009B4F41">
            <w:pPr>
              <w:widowControl/>
              <w:autoSpaceDE/>
              <w:autoSpaceDN/>
              <w:spacing w:line="360" w:lineRule="auto"/>
              <w:rPr>
                <w:bCs/>
                <w:color w:val="FFFFFF"/>
              </w:rPr>
            </w:pPr>
            <w:r w:rsidRPr="00783615">
              <w:rPr>
                <w:bCs/>
                <w:color w:val="FFFFFF"/>
              </w:rPr>
              <w:t>Input Voltage</w:t>
            </w:r>
          </w:p>
        </w:tc>
        <w:tc>
          <w:tcPr>
            <w:tcW w:w="1997" w:type="dxa"/>
            <w:tcBorders>
              <w:top w:val="single" w:sz="8" w:space="0" w:color="000000"/>
              <w:left w:val="nil"/>
              <w:bottom w:val="single" w:sz="8" w:space="0" w:color="000000"/>
              <w:right w:val="nil"/>
            </w:tcBorders>
            <w:shd w:val="clear" w:color="5B9BD5" w:fill="5B9BD5"/>
            <w:noWrap/>
            <w:vAlign w:val="bottom"/>
            <w:hideMark/>
          </w:tcPr>
          <w:p w14:paraId="65ADB317" w14:textId="77777777" w:rsidR="009B4F41" w:rsidRPr="00783615" w:rsidRDefault="009B4F41" w:rsidP="009B4F41">
            <w:pPr>
              <w:widowControl/>
              <w:autoSpaceDE/>
              <w:autoSpaceDN/>
              <w:spacing w:line="360" w:lineRule="auto"/>
              <w:rPr>
                <w:bCs/>
                <w:color w:val="FFFFFF"/>
              </w:rPr>
            </w:pPr>
            <w:r w:rsidRPr="00783615">
              <w:rPr>
                <w:bCs/>
                <w:color w:val="FFFFFF"/>
              </w:rPr>
              <w:t>Current Draw</w:t>
            </w:r>
          </w:p>
        </w:tc>
        <w:tc>
          <w:tcPr>
            <w:tcW w:w="820" w:type="dxa"/>
            <w:tcBorders>
              <w:top w:val="single" w:sz="8" w:space="0" w:color="000000"/>
              <w:left w:val="nil"/>
              <w:bottom w:val="single" w:sz="8" w:space="0" w:color="000000"/>
              <w:right w:val="nil"/>
            </w:tcBorders>
            <w:shd w:val="clear" w:color="5B9BD5" w:fill="5B9BD5"/>
            <w:noWrap/>
            <w:vAlign w:val="bottom"/>
            <w:hideMark/>
          </w:tcPr>
          <w:p w14:paraId="53BC5F1B" w14:textId="77777777" w:rsidR="009B4F41" w:rsidRPr="00783615" w:rsidRDefault="009B4F41" w:rsidP="009B4F41">
            <w:pPr>
              <w:widowControl/>
              <w:autoSpaceDE/>
              <w:autoSpaceDN/>
              <w:spacing w:line="360" w:lineRule="auto"/>
              <w:rPr>
                <w:bCs/>
                <w:color w:val="FFFFFF"/>
              </w:rPr>
            </w:pPr>
            <w:r w:rsidRPr="00783615">
              <w:rPr>
                <w:bCs/>
                <w:color w:val="FFFFFF"/>
              </w:rPr>
              <w:t>Mass</w:t>
            </w:r>
          </w:p>
        </w:tc>
        <w:tc>
          <w:tcPr>
            <w:tcW w:w="1171" w:type="dxa"/>
            <w:tcBorders>
              <w:top w:val="single" w:sz="8" w:space="0" w:color="000000"/>
              <w:left w:val="nil"/>
              <w:bottom w:val="single" w:sz="8" w:space="0" w:color="000000"/>
              <w:right w:val="nil"/>
            </w:tcBorders>
            <w:shd w:val="clear" w:color="5B9BD5" w:fill="5B9BD5"/>
            <w:noWrap/>
            <w:vAlign w:val="bottom"/>
            <w:hideMark/>
          </w:tcPr>
          <w:p w14:paraId="7C998245" w14:textId="77777777" w:rsidR="009B4F41" w:rsidRPr="00783615" w:rsidRDefault="009B4F41" w:rsidP="009B4F41">
            <w:pPr>
              <w:widowControl/>
              <w:autoSpaceDE/>
              <w:autoSpaceDN/>
              <w:spacing w:line="360" w:lineRule="auto"/>
              <w:rPr>
                <w:bCs/>
                <w:color w:val="FFFFFF"/>
              </w:rPr>
            </w:pPr>
            <w:r w:rsidRPr="00783615">
              <w:rPr>
                <w:bCs/>
                <w:color w:val="FFFFFF"/>
              </w:rPr>
              <w:t>Encoder?</w:t>
            </w:r>
          </w:p>
        </w:tc>
        <w:tc>
          <w:tcPr>
            <w:tcW w:w="1180" w:type="dxa"/>
            <w:tcBorders>
              <w:top w:val="single" w:sz="8" w:space="0" w:color="000000"/>
              <w:left w:val="nil"/>
              <w:bottom w:val="single" w:sz="8" w:space="0" w:color="000000"/>
              <w:right w:val="nil"/>
            </w:tcBorders>
            <w:shd w:val="clear" w:color="5B9BD5" w:fill="5B9BD5"/>
            <w:noWrap/>
            <w:vAlign w:val="bottom"/>
            <w:hideMark/>
          </w:tcPr>
          <w:p w14:paraId="28278DC0" w14:textId="77777777" w:rsidR="009B4F41" w:rsidRPr="00783615" w:rsidRDefault="009B4F41" w:rsidP="009B4F41">
            <w:pPr>
              <w:widowControl/>
              <w:autoSpaceDE/>
              <w:autoSpaceDN/>
              <w:spacing w:line="360" w:lineRule="auto"/>
              <w:rPr>
                <w:bCs/>
                <w:color w:val="FFFFFF"/>
              </w:rPr>
            </w:pPr>
            <w:r w:rsidRPr="00783615">
              <w:rPr>
                <w:bCs/>
                <w:color w:val="FFFFFF"/>
              </w:rPr>
              <w:t>Interface</w:t>
            </w:r>
          </w:p>
        </w:tc>
      </w:tr>
      <w:tr w:rsidR="009B4F41" w:rsidRPr="00783615" w14:paraId="410DB106" w14:textId="77777777" w:rsidTr="009B4F41">
        <w:trPr>
          <w:trHeight w:val="290"/>
        </w:trPr>
        <w:tc>
          <w:tcPr>
            <w:tcW w:w="2087" w:type="dxa"/>
            <w:tcBorders>
              <w:top w:val="nil"/>
              <w:left w:val="nil"/>
              <w:bottom w:val="nil"/>
              <w:right w:val="nil"/>
            </w:tcBorders>
            <w:shd w:val="clear" w:color="D9D9D9" w:fill="D9D9D9"/>
            <w:noWrap/>
            <w:vAlign w:val="bottom"/>
            <w:hideMark/>
          </w:tcPr>
          <w:p w14:paraId="0FB31C31" w14:textId="77777777" w:rsidR="009B4F41" w:rsidRPr="00783615" w:rsidRDefault="009B4F41" w:rsidP="009B4F41">
            <w:pPr>
              <w:widowControl/>
              <w:autoSpaceDE/>
              <w:autoSpaceDN/>
              <w:spacing w:line="360" w:lineRule="auto"/>
              <w:rPr>
                <w:color w:val="000000"/>
              </w:rPr>
            </w:pPr>
            <w:r w:rsidRPr="00783615">
              <w:rPr>
                <w:color w:val="000000"/>
              </w:rPr>
              <w:t>Hitec HS-422</w:t>
            </w:r>
          </w:p>
        </w:tc>
        <w:tc>
          <w:tcPr>
            <w:tcW w:w="1194" w:type="dxa"/>
            <w:tcBorders>
              <w:top w:val="nil"/>
              <w:left w:val="nil"/>
              <w:bottom w:val="nil"/>
              <w:right w:val="nil"/>
            </w:tcBorders>
            <w:shd w:val="clear" w:color="D9D9D9" w:fill="D9D9D9"/>
            <w:noWrap/>
            <w:vAlign w:val="bottom"/>
            <w:hideMark/>
          </w:tcPr>
          <w:p w14:paraId="654D406A" w14:textId="77777777" w:rsidR="009B4F41" w:rsidRPr="00783615" w:rsidRDefault="009B4F41" w:rsidP="009B4F41">
            <w:pPr>
              <w:widowControl/>
              <w:autoSpaceDE/>
              <w:autoSpaceDN/>
              <w:spacing w:line="360" w:lineRule="auto"/>
              <w:rPr>
                <w:color w:val="000000"/>
              </w:rPr>
            </w:pPr>
            <w:r w:rsidRPr="00783615">
              <w:rPr>
                <w:color w:val="000000"/>
              </w:rPr>
              <w:t>4.1 kg-cm</w:t>
            </w:r>
          </w:p>
        </w:tc>
        <w:tc>
          <w:tcPr>
            <w:tcW w:w="1567" w:type="dxa"/>
            <w:tcBorders>
              <w:top w:val="nil"/>
              <w:left w:val="nil"/>
              <w:bottom w:val="nil"/>
              <w:right w:val="nil"/>
            </w:tcBorders>
            <w:shd w:val="clear" w:color="D9D9D9" w:fill="D9D9D9"/>
            <w:noWrap/>
            <w:vAlign w:val="bottom"/>
            <w:hideMark/>
          </w:tcPr>
          <w:p w14:paraId="5FAD20AF" w14:textId="77777777" w:rsidR="009B4F41" w:rsidRPr="00783615" w:rsidRDefault="009B4F41" w:rsidP="009B4F41">
            <w:pPr>
              <w:widowControl/>
              <w:autoSpaceDE/>
              <w:autoSpaceDN/>
              <w:spacing w:line="360" w:lineRule="auto"/>
              <w:rPr>
                <w:color w:val="000000"/>
              </w:rPr>
            </w:pPr>
            <w:r w:rsidRPr="00783615">
              <w:rPr>
                <w:color w:val="000000"/>
              </w:rPr>
              <w:t>4.8 V to 6.0 V</w:t>
            </w:r>
          </w:p>
        </w:tc>
        <w:tc>
          <w:tcPr>
            <w:tcW w:w="1997" w:type="dxa"/>
            <w:tcBorders>
              <w:top w:val="nil"/>
              <w:left w:val="nil"/>
              <w:bottom w:val="nil"/>
              <w:right w:val="nil"/>
            </w:tcBorders>
            <w:shd w:val="clear" w:color="D9D9D9" w:fill="D9D9D9"/>
            <w:noWrap/>
            <w:vAlign w:val="bottom"/>
            <w:hideMark/>
          </w:tcPr>
          <w:p w14:paraId="0FCBD549" w14:textId="77777777" w:rsidR="009B4F41" w:rsidRPr="00783615" w:rsidRDefault="009B4F41" w:rsidP="009B4F41">
            <w:pPr>
              <w:widowControl/>
              <w:autoSpaceDE/>
              <w:autoSpaceDN/>
              <w:spacing w:line="360" w:lineRule="auto"/>
              <w:rPr>
                <w:color w:val="000000"/>
              </w:rPr>
            </w:pPr>
            <w:r w:rsidRPr="00783615">
              <w:rPr>
                <w:color w:val="000000"/>
              </w:rPr>
              <w:t>8 mA / 150 mA</w:t>
            </w:r>
          </w:p>
        </w:tc>
        <w:tc>
          <w:tcPr>
            <w:tcW w:w="820" w:type="dxa"/>
            <w:tcBorders>
              <w:top w:val="nil"/>
              <w:left w:val="nil"/>
              <w:bottom w:val="nil"/>
              <w:right w:val="nil"/>
            </w:tcBorders>
            <w:shd w:val="clear" w:color="D9D9D9" w:fill="D9D9D9"/>
            <w:noWrap/>
            <w:vAlign w:val="bottom"/>
            <w:hideMark/>
          </w:tcPr>
          <w:p w14:paraId="19C200BA" w14:textId="77777777" w:rsidR="009B4F41" w:rsidRPr="00783615" w:rsidRDefault="009B4F41" w:rsidP="009B4F41">
            <w:pPr>
              <w:widowControl/>
              <w:autoSpaceDE/>
              <w:autoSpaceDN/>
              <w:spacing w:line="360" w:lineRule="auto"/>
              <w:rPr>
                <w:color w:val="000000"/>
              </w:rPr>
            </w:pPr>
            <w:r w:rsidRPr="00783615">
              <w:rPr>
                <w:color w:val="000000"/>
              </w:rPr>
              <w:t>45.5 g</w:t>
            </w:r>
          </w:p>
        </w:tc>
        <w:tc>
          <w:tcPr>
            <w:tcW w:w="1171" w:type="dxa"/>
            <w:tcBorders>
              <w:top w:val="nil"/>
              <w:left w:val="nil"/>
              <w:bottom w:val="nil"/>
              <w:right w:val="nil"/>
            </w:tcBorders>
            <w:shd w:val="clear" w:color="D9D9D9" w:fill="D9D9D9"/>
            <w:noWrap/>
            <w:vAlign w:val="bottom"/>
            <w:hideMark/>
          </w:tcPr>
          <w:p w14:paraId="42A2A3AE" w14:textId="77777777" w:rsidR="009B4F41" w:rsidRPr="00783615" w:rsidRDefault="009B4F41" w:rsidP="009B4F41">
            <w:pPr>
              <w:widowControl/>
              <w:autoSpaceDE/>
              <w:autoSpaceDN/>
              <w:spacing w:line="360" w:lineRule="auto"/>
              <w:rPr>
                <w:color w:val="000000"/>
              </w:rPr>
            </w:pPr>
            <w:r w:rsidRPr="00783615">
              <w:rPr>
                <w:color w:val="000000"/>
              </w:rPr>
              <w:t>No</w:t>
            </w:r>
          </w:p>
        </w:tc>
        <w:tc>
          <w:tcPr>
            <w:tcW w:w="1180" w:type="dxa"/>
            <w:tcBorders>
              <w:top w:val="nil"/>
              <w:left w:val="nil"/>
              <w:bottom w:val="nil"/>
              <w:right w:val="nil"/>
            </w:tcBorders>
            <w:shd w:val="clear" w:color="D9D9D9" w:fill="D9D9D9"/>
            <w:noWrap/>
            <w:vAlign w:val="bottom"/>
            <w:hideMark/>
          </w:tcPr>
          <w:p w14:paraId="746E2851" w14:textId="77777777" w:rsidR="009B4F41" w:rsidRPr="00783615" w:rsidRDefault="009B4F41" w:rsidP="009B4F41">
            <w:pPr>
              <w:widowControl/>
              <w:autoSpaceDE/>
              <w:autoSpaceDN/>
              <w:spacing w:line="360" w:lineRule="auto"/>
              <w:rPr>
                <w:color w:val="000000"/>
              </w:rPr>
            </w:pPr>
            <w:r w:rsidRPr="00783615">
              <w:rPr>
                <w:color w:val="000000"/>
              </w:rPr>
              <w:t>Pulse</w:t>
            </w:r>
          </w:p>
        </w:tc>
      </w:tr>
      <w:tr w:rsidR="009B4F41" w:rsidRPr="00783615" w14:paraId="1DE34516" w14:textId="77777777" w:rsidTr="009B4F41">
        <w:trPr>
          <w:trHeight w:val="290"/>
        </w:trPr>
        <w:tc>
          <w:tcPr>
            <w:tcW w:w="2087" w:type="dxa"/>
            <w:tcBorders>
              <w:top w:val="nil"/>
              <w:left w:val="nil"/>
              <w:bottom w:val="nil"/>
              <w:right w:val="nil"/>
            </w:tcBorders>
            <w:shd w:val="clear" w:color="auto" w:fill="auto"/>
            <w:noWrap/>
            <w:vAlign w:val="bottom"/>
            <w:hideMark/>
          </w:tcPr>
          <w:p w14:paraId="454D07EC" w14:textId="77777777" w:rsidR="009B4F41" w:rsidRPr="00783615" w:rsidRDefault="009B4F41" w:rsidP="009B4F41">
            <w:pPr>
              <w:widowControl/>
              <w:autoSpaceDE/>
              <w:autoSpaceDN/>
              <w:spacing w:line="360" w:lineRule="auto"/>
              <w:rPr>
                <w:color w:val="000000"/>
              </w:rPr>
            </w:pPr>
            <w:r w:rsidRPr="00783615">
              <w:rPr>
                <w:color w:val="000000"/>
              </w:rPr>
              <w:t>Futaba S3003</w:t>
            </w:r>
          </w:p>
        </w:tc>
        <w:tc>
          <w:tcPr>
            <w:tcW w:w="1194" w:type="dxa"/>
            <w:tcBorders>
              <w:top w:val="nil"/>
              <w:left w:val="nil"/>
              <w:bottom w:val="nil"/>
              <w:right w:val="nil"/>
            </w:tcBorders>
            <w:shd w:val="clear" w:color="auto" w:fill="auto"/>
            <w:noWrap/>
            <w:vAlign w:val="bottom"/>
            <w:hideMark/>
          </w:tcPr>
          <w:p w14:paraId="3735D349" w14:textId="77777777" w:rsidR="009B4F41" w:rsidRPr="00783615" w:rsidRDefault="009B4F41" w:rsidP="009B4F41">
            <w:pPr>
              <w:widowControl/>
              <w:autoSpaceDE/>
              <w:autoSpaceDN/>
              <w:spacing w:line="360" w:lineRule="auto"/>
              <w:rPr>
                <w:color w:val="000000"/>
              </w:rPr>
            </w:pPr>
            <w:r w:rsidRPr="00783615">
              <w:rPr>
                <w:color w:val="000000"/>
              </w:rPr>
              <w:t>4.2 kg-cm</w:t>
            </w:r>
          </w:p>
        </w:tc>
        <w:tc>
          <w:tcPr>
            <w:tcW w:w="1567" w:type="dxa"/>
            <w:tcBorders>
              <w:top w:val="nil"/>
              <w:left w:val="nil"/>
              <w:bottom w:val="nil"/>
              <w:right w:val="nil"/>
            </w:tcBorders>
            <w:shd w:val="clear" w:color="auto" w:fill="auto"/>
            <w:noWrap/>
            <w:vAlign w:val="bottom"/>
            <w:hideMark/>
          </w:tcPr>
          <w:p w14:paraId="26F7563D" w14:textId="77777777" w:rsidR="009B4F41" w:rsidRPr="00783615" w:rsidRDefault="009B4F41" w:rsidP="009B4F41">
            <w:pPr>
              <w:widowControl/>
              <w:autoSpaceDE/>
              <w:autoSpaceDN/>
              <w:spacing w:line="360" w:lineRule="auto"/>
              <w:rPr>
                <w:color w:val="000000"/>
              </w:rPr>
            </w:pPr>
            <w:r w:rsidRPr="00783615">
              <w:rPr>
                <w:color w:val="000000"/>
              </w:rPr>
              <w:t>4.8 V to 6.0 V</w:t>
            </w:r>
          </w:p>
        </w:tc>
        <w:tc>
          <w:tcPr>
            <w:tcW w:w="1997" w:type="dxa"/>
            <w:tcBorders>
              <w:top w:val="nil"/>
              <w:left w:val="nil"/>
              <w:bottom w:val="nil"/>
              <w:right w:val="nil"/>
            </w:tcBorders>
            <w:shd w:val="clear" w:color="auto" w:fill="auto"/>
            <w:noWrap/>
            <w:vAlign w:val="bottom"/>
            <w:hideMark/>
          </w:tcPr>
          <w:p w14:paraId="79B416E8" w14:textId="77777777" w:rsidR="009B4F41" w:rsidRPr="00783615" w:rsidRDefault="009B4F41" w:rsidP="009B4F41">
            <w:pPr>
              <w:widowControl/>
              <w:autoSpaceDE/>
              <w:autoSpaceDN/>
              <w:spacing w:line="360" w:lineRule="auto"/>
              <w:rPr>
                <w:color w:val="000000"/>
              </w:rPr>
            </w:pPr>
            <w:r w:rsidRPr="00783615">
              <w:rPr>
                <w:color w:val="000000"/>
              </w:rPr>
              <w:t>8 mA / 400 mA</w:t>
            </w:r>
          </w:p>
        </w:tc>
        <w:tc>
          <w:tcPr>
            <w:tcW w:w="820" w:type="dxa"/>
            <w:tcBorders>
              <w:top w:val="nil"/>
              <w:left w:val="nil"/>
              <w:bottom w:val="nil"/>
              <w:right w:val="nil"/>
            </w:tcBorders>
            <w:shd w:val="clear" w:color="auto" w:fill="auto"/>
            <w:noWrap/>
            <w:vAlign w:val="bottom"/>
            <w:hideMark/>
          </w:tcPr>
          <w:p w14:paraId="0CDFBDB1" w14:textId="77777777" w:rsidR="009B4F41" w:rsidRPr="00783615" w:rsidRDefault="009B4F41" w:rsidP="009B4F41">
            <w:pPr>
              <w:widowControl/>
              <w:autoSpaceDE/>
              <w:autoSpaceDN/>
              <w:spacing w:line="360" w:lineRule="auto"/>
              <w:rPr>
                <w:color w:val="000000"/>
              </w:rPr>
            </w:pPr>
            <w:r w:rsidRPr="00783615">
              <w:rPr>
                <w:color w:val="000000"/>
              </w:rPr>
              <w:t>44.2 g</w:t>
            </w:r>
          </w:p>
        </w:tc>
        <w:tc>
          <w:tcPr>
            <w:tcW w:w="1171" w:type="dxa"/>
            <w:tcBorders>
              <w:top w:val="nil"/>
              <w:left w:val="nil"/>
              <w:bottom w:val="nil"/>
              <w:right w:val="nil"/>
            </w:tcBorders>
            <w:shd w:val="clear" w:color="auto" w:fill="auto"/>
            <w:noWrap/>
            <w:vAlign w:val="bottom"/>
            <w:hideMark/>
          </w:tcPr>
          <w:p w14:paraId="7E7CE911" w14:textId="77777777" w:rsidR="009B4F41" w:rsidRPr="00783615" w:rsidRDefault="009B4F41" w:rsidP="009B4F41">
            <w:pPr>
              <w:widowControl/>
              <w:autoSpaceDE/>
              <w:autoSpaceDN/>
              <w:spacing w:line="360" w:lineRule="auto"/>
              <w:rPr>
                <w:color w:val="000000"/>
              </w:rPr>
            </w:pPr>
            <w:r w:rsidRPr="00783615">
              <w:rPr>
                <w:color w:val="000000"/>
              </w:rPr>
              <w:t>No</w:t>
            </w:r>
          </w:p>
        </w:tc>
        <w:tc>
          <w:tcPr>
            <w:tcW w:w="1180" w:type="dxa"/>
            <w:tcBorders>
              <w:top w:val="nil"/>
              <w:left w:val="nil"/>
              <w:bottom w:val="nil"/>
              <w:right w:val="nil"/>
            </w:tcBorders>
            <w:shd w:val="clear" w:color="auto" w:fill="auto"/>
            <w:noWrap/>
            <w:vAlign w:val="bottom"/>
            <w:hideMark/>
          </w:tcPr>
          <w:p w14:paraId="1906331B" w14:textId="77777777" w:rsidR="009B4F41" w:rsidRPr="00783615" w:rsidRDefault="009B4F41" w:rsidP="009B4F41">
            <w:pPr>
              <w:widowControl/>
              <w:autoSpaceDE/>
              <w:autoSpaceDN/>
              <w:spacing w:line="360" w:lineRule="auto"/>
              <w:rPr>
                <w:color w:val="000000"/>
              </w:rPr>
            </w:pPr>
            <w:r w:rsidRPr="00783615">
              <w:rPr>
                <w:color w:val="000000"/>
              </w:rPr>
              <w:t>Analog</w:t>
            </w:r>
          </w:p>
        </w:tc>
      </w:tr>
      <w:tr w:rsidR="009B4F41" w:rsidRPr="00783615" w14:paraId="3DDA3392" w14:textId="77777777" w:rsidTr="009B4F41">
        <w:trPr>
          <w:trHeight w:val="290"/>
        </w:trPr>
        <w:tc>
          <w:tcPr>
            <w:tcW w:w="2087" w:type="dxa"/>
            <w:tcBorders>
              <w:top w:val="nil"/>
              <w:left w:val="nil"/>
              <w:bottom w:val="single" w:sz="8" w:space="0" w:color="000000"/>
              <w:right w:val="nil"/>
            </w:tcBorders>
            <w:shd w:val="clear" w:color="D9D9D9" w:fill="D9D9D9"/>
            <w:noWrap/>
            <w:vAlign w:val="bottom"/>
            <w:hideMark/>
          </w:tcPr>
          <w:p w14:paraId="32DE3243" w14:textId="77777777" w:rsidR="009B4F41" w:rsidRPr="00783615" w:rsidRDefault="009B4F41" w:rsidP="009B4F41">
            <w:pPr>
              <w:widowControl/>
              <w:autoSpaceDE/>
              <w:autoSpaceDN/>
              <w:spacing w:line="360" w:lineRule="auto"/>
              <w:rPr>
                <w:color w:val="000000"/>
              </w:rPr>
            </w:pPr>
            <w:r w:rsidRPr="00783615">
              <w:rPr>
                <w:color w:val="000000"/>
              </w:rPr>
              <w:t>Goteck GS-9025MG</w:t>
            </w:r>
          </w:p>
        </w:tc>
        <w:tc>
          <w:tcPr>
            <w:tcW w:w="1194" w:type="dxa"/>
            <w:tcBorders>
              <w:top w:val="nil"/>
              <w:left w:val="nil"/>
              <w:bottom w:val="single" w:sz="8" w:space="0" w:color="000000"/>
              <w:right w:val="nil"/>
            </w:tcBorders>
            <w:shd w:val="clear" w:color="D9D9D9" w:fill="D9D9D9"/>
            <w:noWrap/>
            <w:vAlign w:val="bottom"/>
            <w:hideMark/>
          </w:tcPr>
          <w:p w14:paraId="113B02F1" w14:textId="77777777" w:rsidR="009B4F41" w:rsidRPr="00783615" w:rsidRDefault="009B4F41" w:rsidP="009B4F41">
            <w:pPr>
              <w:widowControl/>
              <w:autoSpaceDE/>
              <w:autoSpaceDN/>
              <w:spacing w:line="360" w:lineRule="auto"/>
              <w:rPr>
                <w:color w:val="000000"/>
              </w:rPr>
            </w:pPr>
            <w:r w:rsidRPr="00783615">
              <w:rPr>
                <w:color w:val="000000"/>
              </w:rPr>
              <w:t>2.5 kg-cm</w:t>
            </w:r>
          </w:p>
        </w:tc>
        <w:tc>
          <w:tcPr>
            <w:tcW w:w="1567" w:type="dxa"/>
            <w:tcBorders>
              <w:top w:val="nil"/>
              <w:left w:val="nil"/>
              <w:bottom w:val="single" w:sz="8" w:space="0" w:color="000000"/>
              <w:right w:val="nil"/>
            </w:tcBorders>
            <w:shd w:val="clear" w:color="D9D9D9" w:fill="D9D9D9"/>
            <w:noWrap/>
            <w:vAlign w:val="bottom"/>
            <w:hideMark/>
          </w:tcPr>
          <w:p w14:paraId="1FEC9FC9" w14:textId="77777777" w:rsidR="009B4F41" w:rsidRPr="00783615" w:rsidRDefault="009B4F41" w:rsidP="009B4F41">
            <w:pPr>
              <w:widowControl/>
              <w:autoSpaceDE/>
              <w:autoSpaceDN/>
              <w:spacing w:line="360" w:lineRule="auto"/>
              <w:rPr>
                <w:color w:val="000000"/>
              </w:rPr>
            </w:pPr>
            <w:r w:rsidRPr="00783615">
              <w:rPr>
                <w:color w:val="000000"/>
              </w:rPr>
              <w:t>4.8 V to 6.0 V</w:t>
            </w:r>
          </w:p>
        </w:tc>
        <w:tc>
          <w:tcPr>
            <w:tcW w:w="1997" w:type="dxa"/>
            <w:tcBorders>
              <w:top w:val="nil"/>
              <w:left w:val="nil"/>
              <w:bottom w:val="single" w:sz="8" w:space="0" w:color="000000"/>
              <w:right w:val="nil"/>
            </w:tcBorders>
            <w:shd w:val="clear" w:color="D9D9D9" w:fill="D9D9D9"/>
            <w:noWrap/>
            <w:vAlign w:val="bottom"/>
            <w:hideMark/>
          </w:tcPr>
          <w:p w14:paraId="53BA9964" w14:textId="77777777" w:rsidR="009B4F41" w:rsidRPr="00783615" w:rsidRDefault="009B4F41" w:rsidP="009B4F41">
            <w:pPr>
              <w:widowControl/>
              <w:autoSpaceDE/>
              <w:autoSpaceDN/>
              <w:spacing w:line="360" w:lineRule="auto"/>
              <w:rPr>
                <w:color w:val="000000"/>
              </w:rPr>
            </w:pPr>
            <w:r w:rsidRPr="00783615">
              <w:rPr>
                <w:color w:val="000000"/>
              </w:rPr>
              <w:t>250 mA / 1000 mA</w:t>
            </w:r>
          </w:p>
        </w:tc>
        <w:tc>
          <w:tcPr>
            <w:tcW w:w="820" w:type="dxa"/>
            <w:tcBorders>
              <w:top w:val="nil"/>
              <w:left w:val="nil"/>
              <w:bottom w:val="single" w:sz="8" w:space="0" w:color="000000"/>
              <w:right w:val="nil"/>
            </w:tcBorders>
            <w:shd w:val="clear" w:color="D9D9D9" w:fill="D9D9D9"/>
            <w:noWrap/>
            <w:vAlign w:val="bottom"/>
            <w:hideMark/>
          </w:tcPr>
          <w:p w14:paraId="389B7416" w14:textId="77777777" w:rsidR="009B4F41" w:rsidRPr="00783615" w:rsidRDefault="009B4F41" w:rsidP="009B4F41">
            <w:pPr>
              <w:widowControl/>
              <w:autoSpaceDE/>
              <w:autoSpaceDN/>
              <w:spacing w:line="360" w:lineRule="auto"/>
              <w:rPr>
                <w:color w:val="000000"/>
              </w:rPr>
            </w:pPr>
            <w:r w:rsidRPr="00783615">
              <w:rPr>
                <w:color w:val="000000"/>
              </w:rPr>
              <w:t>14.7 g</w:t>
            </w:r>
          </w:p>
        </w:tc>
        <w:tc>
          <w:tcPr>
            <w:tcW w:w="1171" w:type="dxa"/>
            <w:tcBorders>
              <w:top w:val="nil"/>
              <w:left w:val="nil"/>
              <w:bottom w:val="single" w:sz="8" w:space="0" w:color="000000"/>
              <w:right w:val="nil"/>
            </w:tcBorders>
            <w:shd w:val="clear" w:color="D9D9D9" w:fill="D9D9D9"/>
            <w:noWrap/>
            <w:vAlign w:val="bottom"/>
            <w:hideMark/>
          </w:tcPr>
          <w:p w14:paraId="3EC132E7" w14:textId="77777777" w:rsidR="009B4F41" w:rsidRPr="00783615" w:rsidRDefault="009B4F41" w:rsidP="009B4F41">
            <w:pPr>
              <w:widowControl/>
              <w:autoSpaceDE/>
              <w:autoSpaceDN/>
              <w:spacing w:line="360" w:lineRule="auto"/>
              <w:rPr>
                <w:color w:val="000000"/>
              </w:rPr>
            </w:pPr>
            <w:r w:rsidRPr="00783615">
              <w:rPr>
                <w:color w:val="000000"/>
              </w:rPr>
              <w:t>No</w:t>
            </w:r>
          </w:p>
        </w:tc>
        <w:tc>
          <w:tcPr>
            <w:tcW w:w="1180" w:type="dxa"/>
            <w:tcBorders>
              <w:top w:val="nil"/>
              <w:left w:val="nil"/>
              <w:bottom w:val="single" w:sz="8" w:space="0" w:color="000000"/>
              <w:right w:val="nil"/>
            </w:tcBorders>
            <w:shd w:val="clear" w:color="D9D9D9" w:fill="D9D9D9"/>
            <w:noWrap/>
            <w:vAlign w:val="bottom"/>
            <w:hideMark/>
          </w:tcPr>
          <w:p w14:paraId="14CAA9A1" w14:textId="77777777" w:rsidR="009B4F41" w:rsidRPr="00783615" w:rsidRDefault="009B4F41" w:rsidP="009B4F41">
            <w:pPr>
              <w:widowControl/>
              <w:autoSpaceDE/>
              <w:autoSpaceDN/>
              <w:spacing w:line="360" w:lineRule="auto"/>
              <w:rPr>
                <w:color w:val="000000"/>
              </w:rPr>
            </w:pPr>
            <w:r w:rsidRPr="00783615">
              <w:rPr>
                <w:color w:val="000000"/>
              </w:rPr>
              <w:t>FET drive</w:t>
            </w:r>
          </w:p>
        </w:tc>
      </w:tr>
    </w:tbl>
    <w:p w14:paraId="1F8F5D59" w14:textId="77777777" w:rsidR="00132C20" w:rsidRDefault="00132C20" w:rsidP="00FA63D3">
      <w:pPr>
        <w:spacing w:line="360" w:lineRule="auto"/>
        <w:jc w:val="center"/>
        <w:rPr>
          <w:sz w:val="20"/>
        </w:rPr>
      </w:pPr>
    </w:p>
    <w:p w14:paraId="146136EC" w14:textId="7FB8619E" w:rsidR="00DC2532" w:rsidRPr="00DC2532" w:rsidRDefault="00132C20" w:rsidP="00DC2532">
      <w:pPr>
        <w:spacing w:line="360" w:lineRule="auto"/>
        <w:rPr>
          <w:sz w:val="24"/>
        </w:rPr>
      </w:pPr>
      <w:r w:rsidRPr="00FA63D3">
        <w:rPr>
          <w:sz w:val="24"/>
        </w:rPr>
        <w:t>The second and third methods o</w:t>
      </w:r>
      <w:r w:rsidR="00CF731E">
        <w:rPr>
          <w:sz w:val="24"/>
        </w:rPr>
        <w:t>f deployment involve pre-packaged</w:t>
      </w:r>
      <w:r w:rsidRPr="00FA63D3">
        <w:rPr>
          <w:sz w:val="24"/>
        </w:rPr>
        <w:t xml:space="preserve"> solutions. The </w:t>
      </w:r>
      <w:r w:rsidR="00FA63D3" w:rsidRPr="00FA63D3">
        <w:rPr>
          <w:sz w:val="24"/>
        </w:rPr>
        <w:t>accelerometer could be lowered by either</w:t>
      </w:r>
      <w:r w:rsidRPr="00FA63D3">
        <w:rPr>
          <w:sz w:val="24"/>
        </w:rPr>
        <w:t xml:space="preserve"> a linear actuator or solenoid</w:t>
      </w:r>
      <w:r w:rsidR="00D030CC">
        <w:rPr>
          <w:sz w:val="24"/>
        </w:rPr>
        <w:t xml:space="preserve"> as pictured in Figure </w:t>
      </w:r>
      <w:r w:rsidR="00E14AF3">
        <w:rPr>
          <w:sz w:val="24"/>
        </w:rPr>
        <w:t>14.</w:t>
      </w:r>
      <w:r w:rsidR="00D030CC">
        <w:rPr>
          <w:sz w:val="24"/>
        </w:rPr>
        <w:t xml:space="preserve"> </w:t>
      </w:r>
      <w:r w:rsidR="004F2F8B">
        <w:rPr>
          <w:sz w:val="24"/>
        </w:rPr>
        <w:t xml:space="preserve">The solenoid option would allow for rapid deployment as </w:t>
      </w:r>
      <w:r w:rsidR="00B61B23">
        <w:rPr>
          <w:sz w:val="24"/>
        </w:rPr>
        <w:t>it simply</w:t>
      </w:r>
      <w:r w:rsidR="00DC0CF0">
        <w:rPr>
          <w:sz w:val="24"/>
        </w:rPr>
        <w:t xml:space="preserve"> launches the </w:t>
      </w:r>
      <w:r w:rsidR="00242831">
        <w:rPr>
          <w:sz w:val="24"/>
        </w:rPr>
        <w:t>accelerometer out and pulls it back in on actuation.</w:t>
      </w:r>
      <w:r w:rsidR="00A67DC3">
        <w:rPr>
          <w:sz w:val="24"/>
        </w:rPr>
        <w:t xml:space="preserve"> </w:t>
      </w:r>
      <w:r w:rsidR="00631FE7">
        <w:rPr>
          <w:sz w:val="24"/>
        </w:rPr>
        <w:t xml:space="preserve">This also gives a very distinct start and stop in the accelerometer data as the actuation of the solenoid would be high-acceleration events. This solution </w:t>
      </w:r>
      <w:r w:rsidR="00571C7E">
        <w:rPr>
          <w:sz w:val="24"/>
        </w:rPr>
        <w:t>falls short, however, as there would be no holding force applied to keep the accelerometer on the bridge.</w:t>
      </w:r>
      <w:r w:rsidR="00F12F63">
        <w:rPr>
          <w:sz w:val="24"/>
        </w:rPr>
        <w:t xml:space="preserve"> The team </w:t>
      </w:r>
      <w:r w:rsidR="00CF731E">
        <w:rPr>
          <w:sz w:val="24"/>
        </w:rPr>
        <w:t>decided</w:t>
      </w:r>
      <w:r w:rsidR="00F12F63">
        <w:rPr>
          <w:sz w:val="24"/>
        </w:rPr>
        <w:t xml:space="preserve"> it </w:t>
      </w:r>
      <w:r w:rsidR="00CF731E">
        <w:rPr>
          <w:sz w:val="24"/>
        </w:rPr>
        <w:t xml:space="preserve">was </w:t>
      </w:r>
      <w:r w:rsidR="00F12F63">
        <w:rPr>
          <w:sz w:val="24"/>
        </w:rPr>
        <w:t>not worthwhile to examine this solution further</w:t>
      </w:r>
      <w:r w:rsidR="00190886">
        <w:rPr>
          <w:sz w:val="24"/>
        </w:rPr>
        <w:t>.</w:t>
      </w:r>
    </w:p>
    <w:p w14:paraId="551CAB1B" w14:textId="77777777" w:rsidR="00115647" w:rsidRDefault="00115647" w:rsidP="00783615">
      <w:pPr>
        <w:spacing w:line="360" w:lineRule="auto"/>
        <w:rPr>
          <w:sz w:val="24"/>
        </w:rPr>
      </w:pPr>
    </w:p>
    <w:p w14:paraId="6F0D2C92" w14:textId="77777777" w:rsidR="00115647" w:rsidRPr="00783615" w:rsidRDefault="00115647" w:rsidP="00783615">
      <w:pPr>
        <w:spacing w:line="360" w:lineRule="auto"/>
        <w:rPr>
          <w:sz w:val="24"/>
        </w:rPr>
      </w:pPr>
    </w:p>
    <w:p w14:paraId="6C455709" w14:textId="77777777" w:rsidR="00E14AF3" w:rsidRDefault="00007820" w:rsidP="00E14AF3">
      <w:pPr>
        <w:pStyle w:val="BodyText"/>
        <w:keepNext/>
        <w:spacing w:before="10" w:line="360" w:lineRule="auto"/>
        <w:jc w:val="center"/>
      </w:pPr>
      <w:r>
        <w:rPr>
          <w:noProof/>
        </w:rPr>
        <w:drawing>
          <wp:inline distT="0" distB="0" distL="0" distR="0" wp14:anchorId="4918F43E" wp14:editId="5D5EBFE5">
            <wp:extent cx="1369871" cy="2412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805" cy="2416016"/>
                    </a:xfrm>
                    <a:prstGeom prst="rect">
                      <a:avLst/>
                    </a:prstGeom>
                  </pic:spPr>
                </pic:pic>
              </a:graphicData>
            </a:graphic>
          </wp:inline>
        </w:drawing>
      </w:r>
    </w:p>
    <w:p w14:paraId="7AFA8F42" w14:textId="4D4FF91F" w:rsidR="00007820" w:rsidRPr="00E14AF3" w:rsidRDefault="00E14AF3" w:rsidP="00E14AF3">
      <w:pPr>
        <w:pStyle w:val="Caption"/>
        <w:jc w:val="center"/>
        <w:rPr>
          <w:i w:val="0"/>
          <w:color w:val="auto"/>
        </w:rPr>
      </w:pPr>
      <w:r w:rsidRPr="00E14AF3">
        <w:rPr>
          <w:b/>
          <w:i w:val="0"/>
          <w:color w:val="auto"/>
          <w:sz w:val="20"/>
        </w:rPr>
        <w:t xml:space="preserve">Figure </w:t>
      </w:r>
      <w:r w:rsidRPr="00E14AF3">
        <w:rPr>
          <w:b/>
          <w:i w:val="0"/>
          <w:color w:val="auto"/>
          <w:sz w:val="20"/>
        </w:rPr>
        <w:fldChar w:fldCharType="begin"/>
      </w:r>
      <w:r w:rsidRPr="00E14AF3">
        <w:rPr>
          <w:b/>
          <w:i w:val="0"/>
          <w:color w:val="auto"/>
          <w:sz w:val="20"/>
        </w:rPr>
        <w:instrText xml:space="preserve"> SEQ Figure \* ARABIC </w:instrText>
      </w:r>
      <w:r w:rsidRPr="00E14AF3">
        <w:rPr>
          <w:b/>
          <w:i w:val="0"/>
          <w:color w:val="auto"/>
          <w:sz w:val="20"/>
        </w:rPr>
        <w:fldChar w:fldCharType="separate"/>
      </w:r>
      <w:r w:rsidR="00A267F2">
        <w:rPr>
          <w:b/>
          <w:i w:val="0"/>
          <w:noProof/>
          <w:color w:val="auto"/>
          <w:sz w:val="20"/>
        </w:rPr>
        <w:t>14</w:t>
      </w:r>
      <w:r w:rsidRPr="00E14AF3">
        <w:rPr>
          <w:b/>
          <w:i w:val="0"/>
          <w:color w:val="auto"/>
          <w:sz w:val="20"/>
        </w:rPr>
        <w:fldChar w:fldCharType="end"/>
      </w:r>
      <w:r w:rsidRPr="00E14AF3">
        <w:rPr>
          <w:b/>
          <w:i w:val="0"/>
          <w:color w:val="auto"/>
          <w:sz w:val="20"/>
        </w:rPr>
        <w:t>.</w:t>
      </w:r>
      <w:r w:rsidRPr="00E14AF3">
        <w:rPr>
          <w:i w:val="0"/>
          <w:color w:val="auto"/>
          <w:sz w:val="20"/>
        </w:rPr>
        <w:t xml:space="preserve"> Either a solenoid or linear actuator used for accelerometer deployment</w:t>
      </w:r>
    </w:p>
    <w:p w14:paraId="707A25E5" w14:textId="65F09583" w:rsidR="00B0150A" w:rsidRPr="00B0150A" w:rsidRDefault="00190886" w:rsidP="0002003D">
      <w:pPr>
        <w:spacing w:line="360" w:lineRule="auto"/>
        <w:rPr>
          <w:sz w:val="24"/>
        </w:rPr>
      </w:pPr>
      <w:r>
        <w:rPr>
          <w:sz w:val="24"/>
        </w:rPr>
        <w:t xml:space="preserve">Finally, </w:t>
      </w:r>
      <w:r w:rsidR="00CF731E">
        <w:rPr>
          <w:sz w:val="24"/>
        </w:rPr>
        <w:t xml:space="preserve">a linear actuator </w:t>
      </w:r>
      <w:r>
        <w:rPr>
          <w:sz w:val="24"/>
        </w:rPr>
        <w:t>would allow for vertical movement</w:t>
      </w:r>
      <w:r w:rsidR="009903A9">
        <w:rPr>
          <w:sz w:val="24"/>
        </w:rPr>
        <w:t xml:space="preserve"> of the accelerometer onto and </w:t>
      </w:r>
      <w:r w:rsidR="001D396F">
        <w:rPr>
          <w:sz w:val="24"/>
        </w:rPr>
        <w:t>off</w:t>
      </w:r>
      <w:r w:rsidR="009903A9">
        <w:rPr>
          <w:sz w:val="24"/>
        </w:rPr>
        <w:t xml:space="preserve"> the bridge surface. A potentiometer built into said </w:t>
      </w:r>
      <w:r w:rsidR="001D396F">
        <w:rPr>
          <w:sz w:val="24"/>
        </w:rPr>
        <w:t xml:space="preserve">linear actuator would serve as a source for feedback control of the system, allowing for the control of pressure applied to the accelerometer onto the bridge. The downfall of this solution is the price as linear actuators run much more expensive than </w:t>
      </w:r>
      <w:r w:rsidR="009124D1">
        <w:rPr>
          <w:sz w:val="24"/>
        </w:rPr>
        <w:t xml:space="preserve">servos. Explored linear actuator options are outlined in Table </w:t>
      </w:r>
      <w:r w:rsidR="009B4F41">
        <w:rPr>
          <w:sz w:val="24"/>
        </w:rPr>
        <w:t>9.</w:t>
      </w:r>
    </w:p>
    <w:p w14:paraId="10142C7B" w14:textId="17DEE7A4" w:rsidR="00DC2532" w:rsidRPr="009B4F41" w:rsidRDefault="009B4F41" w:rsidP="009B4F41">
      <w:pPr>
        <w:spacing w:line="360" w:lineRule="auto"/>
        <w:jc w:val="center"/>
        <w:rPr>
          <w:b/>
          <w:smallCaps/>
          <w:sz w:val="24"/>
        </w:rPr>
      </w:pPr>
      <w:r w:rsidRPr="009B4F41">
        <w:rPr>
          <w:b/>
          <w:smallCaps/>
          <w:sz w:val="24"/>
        </w:rPr>
        <w:t>Table IX</w:t>
      </w:r>
    </w:p>
    <w:p w14:paraId="4512D258" w14:textId="3F2563E9" w:rsidR="009B4F41" w:rsidRPr="009B4F41" w:rsidRDefault="009B4F41" w:rsidP="009B4F41">
      <w:pPr>
        <w:spacing w:line="360" w:lineRule="auto"/>
        <w:jc w:val="center"/>
        <w:rPr>
          <w:b/>
          <w:smallCaps/>
          <w:sz w:val="24"/>
        </w:rPr>
      </w:pPr>
      <w:r w:rsidRPr="009B4F41">
        <w:rPr>
          <w:smallCaps/>
          <w:sz w:val="20"/>
        </w:rPr>
        <w:t>Linear Actuator Options</w:t>
      </w:r>
    </w:p>
    <w:tbl>
      <w:tblPr>
        <w:tblW w:w="10918" w:type="dxa"/>
        <w:jc w:val="center"/>
        <w:tblLook w:val="04A0" w:firstRow="1" w:lastRow="0" w:firstColumn="1" w:lastColumn="0" w:noHBand="0" w:noVBand="1"/>
      </w:tblPr>
      <w:tblGrid>
        <w:gridCol w:w="1435"/>
        <w:gridCol w:w="1062"/>
        <w:gridCol w:w="1200"/>
        <w:gridCol w:w="1567"/>
        <w:gridCol w:w="1900"/>
        <w:gridCol w:w="802"/>
        <w:gridCol w:w="1772"/>
        <w:gridCol w:w="1180"/>
      </w:tblGrid>
      <w:tr w:rsidR="00007820" w:rsidRPr="00007820" w14:paraId="1D19747F" w14:textId="77777777" w:rsidTr="005C07AB">
        <w:trPr>
          <w:trHeight w:val="290"/>
          <w:jc w:val="center"/>
        </w:trPr>
        <w:tc>
          <w:tcPr>
            <w:tcW w:w="1435" w:type="dxa"/>
            <w:tcBorders>
              <w:top w:val="single" w:sz="8" w:space="0" w:color="000000"/>
              <w:left w:val="nil"/>
              <w:bottom w:val="single" w:sz="8" w:space="0" w:color="000000"/>
              <w:right w:val="nil"/>
            </w:tcBorders>
            <w:shd w:val="clear" w:color="5B9BD5" w:fill="5B9BD5"/>
            <w:noWrap/>
            <w:vAlign w:val="bottom"/>
            <w:hideMark/>
          </w:tcPr>
          <w:p w14:paraId="333633C2" w14:textId="77777777" w:rsidR="00007820" w:rsidRPr="00783615" w:rsidRDefault="00007820" w:rsidP="0002003D">
            <w:pPr>
              <w:spacing w:line="360" w:lineRule="auto"/>
              <w:jc w:val="center"/>
              <w:rPr>
                <w:color w:val="FFFFFF"/>
              </w:rPr>
            </w:pPr>
            <w:r w:rsidRPr="00783615">
              <w:rPr>
                <w:color w:val="FFFFFF"/>
              </w:rPr>
              <w:t>Actuator</w:t>
            </w:r>
          </w:p>
        </w:tc>
        <w:tc>
          <w:tcPr>
            <w:tcW w:w="1062" w:type="dxa"/>
            <w:tcBorders>
              <w:top w:val="single" w:sz="8" w:space="0" w:color="000000"/>
              <w:left w:val="nil"/>
              <w:bottom w:val="single" w:sz="8" w:space="0" w:color="000000"/>
              <w:right w:val="nil"/>
            </w:tcBorders>
            <w:shd w:val="clear" w:color="5B9BD5" w:fill="5B9BD5"/>
            <w:noWrap/>
            <w:vAlign w:val="bottom"/>
            <w:hideMark/>
          </w:tcPr>
          <w:p w14:paraId="416C7052" w14:textId="77777777" w:rsidR="00007820" w:rsidRPr="00783615" w:rsidRDefault="00007820" w:rsidP="0002003D">
            <w:pPr>
              <w:widowControl/>
              <w:autoSpaceDE/>
              <w:autoSpaceDN/>
              <w:spacing w:line="360" w:lineRule="auto"/>
              <w:jc w:val="center"/>
              <w:rPr>
                <w:color w:val="FFFFFF"/>
              </w:rPr>
            </w:pPr>
            <w:r w:rsidRPr="00783615">
              <w:rPr>
                <w:color w:val="FFFFFF"/>
              </w:rPr>
              <w:t>Stroke</w:t>
            </w:r>
          </w:p>
        </w:tc>
        <w:tc>
          <w:tcPr>
            <w:tcW w:w="1200" w:type="dxa"/>
            <w:tcBorders>
              <w:top w:val="single" w:sz="8" w:space="0" w:color="000000"/>
              <w:left w:val="nil"/>
              <w:bottom w:val="single" w:sz="8" w:space="0" w:color="000000"/>
              <w:right w:val="nil"/>
            </w:tcBorders>
            <w:shd w:val="clear" w:color="5B9BD5" w:fill="5B9BD5"/>
            <w:noWrap/>
            <w:vAlign w:val="bottom"/>
            <w:hideMark/>
          </w:tcPr>
          <w:p w14:paraId="781DC144" w14:textId="77777777" w:rsidR="00007820" w:rsidRPr="00783615" w:rsidRDefault="00007820" w:rsidP="0002003D">
            <w:pPr>
              <w:widowControl/>
              <w:autoSpaceDE/>
              <w:autoSpaceDN/>
              <w:spacing w:line="360" w:lineRule="auto"/>
              <w:jc w:val="center"/>
              <w:rPr>
                <w:color w:val="FFFFFF"/>
              </w:rPr>
            </w:pPr>
            <w:r w:rsidRPr="00783615">
              <w:rPr>
                <w:color w:val="FFFFFF"/>
              </w:rPr>
              <w:t>Accuracy</w:t>
            </w:r>
          </w:p>
        </w:tc>
        <w:tc>
          <w:tcPr>
            <w:tcW w:w="1567" w:type="dxa"/>
            <w:tcBorders>
              <w:top w:val="single" w:sz="8" w:space="0" w:color="000000"/>
              <w:left w:val="nil"/>
              <w:bottom w:val="single" w:sz="8" w:space="0" w:color="000000"/>
              <w:right w:val="nil"/>
            </w:tcBorders>
            <w:shd w:val="clear" w:color="5B9BD5" w:fill="5B9BD5"/>
            <w:noWrap/>
            <w:vAlign w:val="bottom"/>
            <w:hideMark/>
          </w:tcPr>
          <w:p w14:paraId="288C58D9" w14:textId="77777777" w:rsidR="00007820" w:rsidRPr="00783615" w:rsidRDefault="00007820" w:rsidP="0002003D">
            <w:pPr>
              <w:widowControl/>
              <w:autoSpaceDE/>
              <w:autoSpaceDN/>
              <w:spacing w:line="360" w:lineRule="auto"/>
              <w:jc w:val="center"/>
              <w:rPr>
                <w:color w:val="FFFFFF"/>
              </w:rPr>
            </w:pPr>
            <w:r w:rsidRPr="00783615">
              <w:rPr>
                <w:color w:val="FFFFFF"/>
              </w:rPr>
              <w:t>Input Voltage</w:t>
            </w:r>
          </w:p>
        </w:tc>
        <w:tc>
          <w:tcPr>
            <w:tcW w:w="1900" w:type="dxa"/>
            <w:tcBorders>
              <w:top w:val="single" w:sz="8" w:space="0" w:color="000000"/>
              <w:left w:val="nil"/>
              <w:bottom w:val="single" w:sz="8" w:space="0" w:color="000000"/>
              <w:right w:val="nil"/>
            </w:tcBorders>
            <w:shd w:val="clear" w:color="5B9BD5" w:fill="5B9BD5"/>
            <w:noWrap/>
            <w:vAlign w:val="bottom"/>
            <w:hideMark/>
          </w:tcPr>
          <w:p w14:paraId="2B393C26" w14:textId="77777777" w:rsidR="00007820" w:rsidRPr="00783615" w:rsidRDefault="00007820" w:rsidP="0002003D">
            <w:pPr>
              <w:widowControl/>
              <w:autoSpaceDE/>
              <w:autoSpaceDN/>
              <w:spacing w:line="360" w:lineRule="auto"/>
              <w:jc w:val="center"/>
              <w:rPr>
                <w:color w:val="FFFFFF"/>
              </w:rPr>
            </w:pPr>
            <w:r w:rsidRPr="00783615">
              <w:rPr>
                <w:color w:val="FFFFFF"/>
              </w:rPr>
              <w:t>Current Draw</w:t>
            </w:r>
          </w:p>
        </w:tc>
        <w:tc>
          <w:tcPr>
            <w:tcW w:w="802" w:type="dxa"/>
            <w:tcBorders>
              <w:top w:val="single" w:sz="8" w:space="0" w:color="000000"/>
              <w:left w:val="nil"/>
              <w:bottom w:val="single" w:sz="8" w:space="0" w:color="000000"/>
              <w:right w:val="nil"/>
            </w:tcBorders>
            <w:shd w:val="clear" w:color="5B9BD5" w:fill="5B9BD5"/>
            <w:noWrap/>
            <w:vAlign w:val="bottom"/>
            <w:hideMark/>
          </w:tcPr>
          <w:p w14:paraId="4DC543F0" w14:textId="77777777" w:rsidR="00007820" w:rsidRPr="00783615" w:rsidRDefault="00007820" w:rsidP="0002003D">
            <w:pPr>
              <w:widowControl/>
              <w:autoSpaceDE/>
              <w:autoSpaceDN/>
              <w:spacing w:line="360" w:lineRule="auto"/>
              <w:jc w:val="center"/>
              <w:rPr>
                <w:color w:val="FFFFFF"/>
              </w:rPr>
            </w:pPr>
            <w:r w:rsidRPr="00783615">
              <w:rPr>
                <w:color w:val="FFFFFF"/>
              </w:rPr>
              <w:t>Mass</w:t>
            </w:r>
          </w:p>
        </w:tc>
        <w:tc>
          <w:tcPr>
            <w:tcW w:w="1772" w:type="dxa"/>
            <w:tcBorders>
              <w:top w:val="single" w:sz="8" w:space="0" w:color="000000"/>
              <w:left w:val="nil"/>
              <w:bottom w:val="single" w:sz="8" w:space="0" w:color="000000"/>
              <w:right w:val="nil"/>
            </w:tcBorders>
            <w:shd w:val="clear" w:color="5B9BD5" w:fill="5B9BD5"/>
            <w:noWrap/>
            <w:vAlign w:val="bottom"/>
            <w:hideMark/>
          </w:tcPr>
          <w:p w14:paraId="23CC28A1" w14:textId="77777777" w:rsidR="00007820" w:rsidRPr="00783615" w:rsidRDefault="00007820" w:rsidP="0002003D">
            <w:pPr>
              <w:widowControl/>
              <w:autoSpaceDE/>
              <w:autoSpaceDN/>
              <w:spacing w:line="360" w:lineRule="auto"/>
              <w:jc w:val="center"/>
              <w:rPr>
                <w:color w:val="FFFFFF"/>
              </w:rPr>
            </w:pPr>
            <w:r w:rsidRPr="00783615">
              <w:rPr>
                <w:color w:val="FFFFFF"/>
              </w:rPr>
              <w:t>Potentiometer?</w:t>
            </w:r>
          </w:p>
        </w:tc>
        <w:tc>
          <w:tcPr>
            <w:tcW w:w="1180" w:type="dxa"/>
            <w:tcBorders>
              <w:top w:val="single" w:sz="8" w:space="0" w:color="000000"/>
              <w:left w:val="nil"/>
              <w:bottom w:val="single" w:sz="8" w:space="0" w:color="000000"/>
              <w:right w:val="nil"/>
            </w:tcBorders>
            <w:shd w:val="clear" w:color="5B9BD5" w:fill="5B9BD5"/>
            <w:noWrap/>
            <w:vAlign w:val="bottom"/>
            <w:hideMark/>
          </w:tcPr>
          <w:p w14:paraId="6A3F652E" w14:textId="77777777" w:rsidR="00007820" w:rsidRPr="00783615" w:rsidRDefault="00007820" w:rsidP="0002003D">
            <w:pPr>
              <w:widowControl/>
              <w:autoSpaceDE/>
              <w:autoSpaceDN/>
              <w:spacing w:line="360" w:lineRule="auto"/>
              <w:jc w:val="center"/>
              <w:rPr>
                <w:color w:val="FFFFFF"/>
              </w:rPr>
            </w:pPr>
            <w:r w:rsidRPr="00783615">
              <w:rPr>
                <w:color w:val="FFFFFF"/>
              </w:rPr>
              <w:t>Interface</w:t>
            </w:r>
          </w:p>
        </w:tc>
      </w:tr>
      <w:tr w:rsidR="00007820" w:rsidRPr="00007820" w14:paraId="1153FC0F" w14:textId="77777777" w:rsidTr="005C07AB">
        <w:trPr>
          <w:trHeight w:val="580"/>
          <w:jc w:val="center"/>
        </w:trPr>
        <w:tc>
          <w:tcPr>
            <w:tcW w:w="1435" w:type="dxa"/>
            <w:tcBorders>
              <w:top w:val="nil"/>
              <w:left w:val="nil"/>
              <w:bottom w:val="nil"/>
              <w:right w:val="nil"/>
            </w:tcBorders>
            <w:shd w:val="clear" w:color="D9D9D9" w:fill="D9D9D9"/>
            <w:noWrap/>
            <w:hideMark/>
          </w:tcPr>
          <w:p w14:paraId="7496FD5B" w14:textId="77777777" w:rsidR="00007820" w:rsidRPr="00007820" w:rsidRDefault="00007820" w:rsidP="0002003D">
            <w:pPr>
              <w:widowControl/>
              <w:autoSpaceDE/>
              <w:autoSpaceDN/>
              <w:spacing w:line="360" w:lineRule="auto"/>
              <w:jc w:val="center"/>
              <w:rPr>
                <w:color w:val="000000"/>
              </w:rPr>
            </w:pPr>
            <w:r w:rsidRPr="00007820">
              <w:rPr>
                <w:color w:val="000000"/>
              </w:rPr>
              <w:t>PQ12 20mm</w:t>
            </w:r>
          </w:p>
        </w:tc>
        <w:tc>
          <w:tcPr>
            <w:tcW w:w="1062" w:type="dxa"/>
            <w:tcBorders>
              <w:top w:val="nil"/>
              <w:left w:val="nil"/>
              <w:bottom w:val="nil"/>
              <w:right w:val="nil"/>
            </w:tcBorders>
            <w:shd w:val="clear" w:color="D9D9D9" w:fill="D9D9D9"/>
            <w:noWrap/>
            <w:hideMark/>
          </w:tcPr>
          <w:p w14:paraId="5F82885D" w14:textId="77777777" w:rsidR="00007820" w:rsidRPr="00007820" w:rsidRDefault="00007820" w:rsidP="0002003D">
            <w:pPr>
              <w:widowControl/>
              <w:autoSpaceDE/>
              <w:autoSpaceDN/>
              <w:spacing w:line="360" w:lineRule="auto"/>
              <w:jc w:val="center"/>
              <w:rPr>
                <w:color w:val="000000"/>
              </w:rPr>
            </w:pPr>
            <w:r w:rsidRPr="00007820">
              <w:rPr>
                <w:color w:val="000000"/>
              </w:rPr>
              <w:t>20 mm</w:t>
            </w:r>
          </w:p>
        </w:tc>
        <w:tc>
          <w:tcPr>
            <w:tcW w:w="1200" w:type="dxa"/>
            <w:tcBorders>
              <w:top w:val="nil"/>
              <w:left w:val="nil"/>
              <w:bottom w:val="nil"/>
              <w:right w:val="nil"/>
            </w:tcBorders>
            <w:shd w:val="clear" w:color="D9D9D9" w:fill="D9D9D9"/>
            <w:noWrap/>
            <w:hideMark/>
          </w:tcPr>
          <w:p w14:paraId="2DB63ED0" w14:textId="77777777" w:rsidR="00007820" w:rsidRPr="00007820" w:rsidRDefault="00007820" w:rsidP="0002003D">
            <w:pPr>
              <w:widowControl/>
              <w:autoSpaceDE/>
              <w:autoSpaceDN/>
              <w:spacing w:line="360" w:lineRule="auto"/>
              <w:jc w:val="center"/>
              <w:rPr>
                <w:color w:val="000000"/>
              </w:rPr>
            </w:pPr>
            <w:r w:rsidRPr="00007820">
              <w:rPr>
                <w:color w:val="000000"/>
              </w:rPr>
              <w:t>± 0.1 mm</w:t>
            </w:r>
          </w:p>
        </w:tc>
        <w:tc>
          <w:tcPr>
            <w:tcW w:w="1567" w:type="dxa"/>
            <w:tcBorders>
              <w:top w:val="nil"/>
              <w:left w:val="nil"/>
              <w:bottom w:val="nil"/>
              <w:right w:val="nil"/>
            </w:tcBorders>
            <w:shd w:val="clear" w:color="D9D9D9" w:fill="D9D9D9"/>
            <w:hideMark/>
          </w:tcPr>
          <w:p w14:paraId="43948209" w14:textId="77777777" w:rsidR="00007820" w:rsidRPr="00007820" w:rsidRDefault="00007820" w:rsidP="0002003D">
            <w:pPr>
              <w:widowControl/>
              <w:autoSpaceDE/>
              <w:autoSpaceDN/>
              <w:spacing w:line="360" w:lineRule="auto"/>
              <w:jc w:val="center"/>
              <w:rPr>
                <w:color w:val="000000"/>
              </w:rPr>
            </w:pPr>
            <w:r w:rsidRPr="00007820">
              <w:rPr>
                <w:color w:val="000000"/>
              </w:rPr>
              <w:t xml:space="preserve">6 V </w:t>
            </w:r>
            <w:r w:rsidRPr="00007820">
              <w:rPr>
                <w:color w:val="000000"/>
              </w:rPr>
              <w:br/>
            </w:r>
            <w:r w:rsidRPr="00007820">
              <w:rPr>
                <w:color w:val="000000"/>
              </w:rPr>
              <w:t>12 V</w:t>
            </w:r>
          </w:p>
        </w:tc>
        <w:tc>
          <w:tcPr>
            <w:tcW w:w="1900" w:type="dxa"/>
            <w:tcBorders>
              <w:top w:val="nil"/>
              <w:left w:val="nil"/>
              <w:bottom w:val="nil"/>
              <w:right w:val="nil"/>
            </w:tcBorders>
            <w:shd w:val="clear" w:color="D9D9D9" w:fill="D9D9D9"/>
            <w:hideMark/>
          </w:tcPr>
          <w:p w14:paraId="334D7042" w14:textId="77777777" w:rsidR="00007820" w:rsidRPr="00007820" w:rsidRDefault="00007820" w:rsidP="0002003D">
            <w:pPr>
              <w:widowControl/>
              <w:autoSpaceDE/>
              <w:autoSpaceDN/>
              <w:spacing w:line="360" w:lineRule="auto"/>
              <w:jc w:val="center"/>
              <w:rPr>
                <w:color w:val="000000"/>
              </w:rPr>
            </w:pPr>
            <w:r w:rsidRPr="00007820">
              <w:rPr>
                <w:color w:val="000000"/>
              </w:rPr>
              <w:t>550 mA (Stall)</w:t>
            </w:r>
            <w:r w:rsidRPr="00007820">
              <w:rPr>
                <w:color w:val="000000"/>
              </w:rPr>
              <w:br/>
            </w:r>
            <w:r w:rsidRPr="00007820">
              <w:rPr>
                <w:color w:val="000000"/>
              </w:rPr>
              <w:t>210 mA (Stall)</w:t>
            </w:r>
          </w:p>
        </w:tc>
        <w:tc>
          <w:tcPr>
            <w:tcW w:w="802" w:type="dxa"/>
            <w:tcBorders>
              <w:top w:val="nil"/>
              <w:left w:val="nil"/>
              <w:bottom w:val="nil"/>
              <w:right w:val="nil"/>
            </w:tcBorders>
            <w:shd w:val="clear" w:color="D9D9D9" w:fill="D9D9D9"/>
            <w:noWrap/>
            <w:hideMark/>
          </w:tcPr>
          <w:p w14:paraId="3CD8576A" w14:textId="77777777" w:rsidR="00007820" w:rsidRPr="00007820" w:rsidRDefault="00007820" w:rsidP="0002003D">
            <w:pPr>
              <w:widowControl/>
              <w:autoSpaceDE/>
              <w:autoSpaceDN/>
              <w:spacing w:line="360" w:lineRule="auto"/>
              <w:jc w:val="center"/>
              <w:rPr>
                <w:color w:val="000000"/>
              </w:rPr>
            </w:pPr>
            <w:r w:rsidRPr="00007820">
              <w:rPr>
                <w:color w:val="000000"/>
              </w:rPr>
              <w:t>15 g</w:t>
            </w:r>
          </w:p>
        </w:tc>
        <w:tc>
          <w:tcPr>
            <w:tcW w:w="1772" w:type="dxa"/>
            <w:tcBorders>
              <w:top w:val="nil"/>
              <w:left w:val="nil"/>
              <w:bottom w:val="nil"/>
              <w:right w:val="nil"/>
            </w:tcBorders>
            <w:shd w:val="clear" w:color="D9D9D9" w:fill="D9D9D9"/>
            <w:noWrap/>
            <w:hideMark/>
          </w:tcPr>
          <w:p w14:paraId="529E4344" w14:textId="77777777" w:rsidR="00007820" w:rsidRPr="00007820" w:rsidRDefault="00007820" w:rsidP="0002003D">
            <w:pPr>
              <w:widowControl/>
              <w:autoSpaceDE/>
              <w:autoSpaceDN/>
              <w:spacing w:line="360" w:lineRule="auto"/>
              <w:jc w:val="center"/>
              <w:rPr>
                <w:color w:val="000000"/>
              </w:rPr>
            </w:pPr>
            <w:r w:rsidRPr="00007820">
              <w:rPr>
                <w:color w:val="000000"/>
              </w:rPr>
              <w:t>Yes</w:t>
            </w:r>
          </w:p>
        </w:tc>
        <w:tc>
          <w:tcPr>
            <w:tcW w:w="1180" w:type="dxa"/>
            <w:tcBorders>
              <w:top w:val="nil"/>
              <w:left w:val="nil"/>
              <w:bottom w:val="nil"/>
              <w:right w:val="nil"/>
            </w:tcBorders>
            <w:shd w:val="clear" w:color="D9D9D9" w:fill="D9D9D9"/>
            <w:noWrap/>
            <w:hideMark/>
          </w:tcPr>
          <w:p w14:paraId="1C8765AA" w14:textId="77777777" w:rsidR="00007820" w:rsidRPr="00007820" w:rsidRDefault="00007820" w:rsidP="0002003D">
            <w:pPr>
              <w:widowControl/>
              <w:autoSpaceDE/>
              <w:autoSpaceDN/>
              <w:spacing w:line="360" w:lineRule="auto"/>
              <w:jc w:val="center"/>
              <w:rPr>
                <w:color w:val="000000"/>
              </w:rPr>
            </w:pPr>
            <w:r w:rsidRPr="00007820">
              <w:rPr>
                <w:color w:val="000000"/>
              </w:rPr>
              <w:t>Analog</w:t>
            </w:r>
          </w:p>
        </w:tc>
      </w:tr>
      <w:tr w:rsidR="00007820" w:rsidRPr="00007820" w14:paraId="45515D30" w14:textId="77777777" w:rsidTr="005C07AB">
        <w:trPr>
          <w:trHeight w:val="580"/>
          <w:jc w:val="center"/>
        </w:trPr>
        <w:tc>
          <w:tcPr>
            <w:tcW w:w="1435" w:type="dxa"/>
            <w:tcBorders>
              <w:top w:val="nil"/>
              <w:left w:val="nil"/>
              <w:bottom w:val="nil"/>
              <w:right w:val="nil"/>
            </w:tcBorders>
            <w:shd w:val="clear" w:color="auto" w:fill="auto"/>
            <w:noWrap/>
            <w:hideMark/>
          </w:tcPr>
          <w:p w14:paraId="5DF981FF" w14:textId="77777777" w:rsidR="00007820" w:rsidRPr="00007820" w:rsidRDefault="00007820" w:rsidP="0002003D">
            <w:pPr>
              <w:widowControl/>
              <w:autoSpaceDE/>
              <w:autoSpaceDN/>
              <w:spacing w:line="360" w:lineRule="auto"/>
              <w:jc w:val="center"/>
              <w:rPr>
                <w:color w:val="000000"/>
              </w:rPr>
            </w:pPr>
            <w:r w:rsidRPr="00007820">
              <w:rPr>
                <w:color w:val="000000"/>
              </w:rPr>
              <w:t>L12 30mm</w:t>
            </w:r>
          </w:p>
        </w:tc>
        <w:tc>
          <w:tcPr>
            <w:tcW w:w="1062" w:type="dxa"/>
            <w:tcBorders>
              <w:top w:val="nil"/>
              <w:left w:val="nil"/>
              <w:bottom w:val="nil"/>
              <w:right w:val="nil"/>
            </w:tcBorders>
            <w:shd w:val="clear" w:color="auto" w:fill="auto"/>
            <w:noWrap/>
            <w:hideMark/>
          </w:tcPr>
          <w:p w14:paraId="47FCF678" w14:textId="77777777" w:rsidR="00007820" w:rsidRPr="00007820" w:rsidRDefault="00007820" w:rsidP="0002003D">
            <w:pPr>
              <w:widowControl/>
              <w:autoSpaceDE/>
              <w:autoSpaceDN/>
              <w:spacing w:line="360" w:lineRule="auto"/>
              <w:jc w:val="center"/>
              <w:rPr>
                <w:color w:val="000000"/>
              </w:rPr>
            </w:pPr>
            <w:r w:rsidRPr="00007820">
              <w:rPr>
                <w:color w:val="000000"/>
              </w:rPr>
              <w:t>30 mm</w:t>
            </w:r>
          </w:p>
        </w:tc>
        <w:tc>
          <w:tcPr>
            <w:tcW w:w="1200" w:type="dxa"/>
            <w:tcBorders>
              <w:top w:val="nil"/>
              <w:left w:val="nil"/>
              <w:bottom w:val="nil"/>
              <w:right w:val="nil"/>
            </w:tcBorders>
            <w:shd w:val="clear" w:color="auto" w:fill="auto"/>
            <w:noWrap/>
            <w:hideMark/>
          </w:tcPr>
          <w:p w14:paraId="4E882379" w14:textId="77777777" w:rsidR="00007820" w:rsidRPr="00007820" w:rsidRDefault="00007820" w:rsidP="0002003D">
            <w:pPr>
              <w:widowControl/>
              <w:autoSpaceDE/>
              <w:autoSpaceDN/>
              <w:spacing w:line="360" w:lineRule="auto"/>
              <w:jc w:val="center"/>
              <w:rPr>
                <w:color w:val="000000"/>
              </w:rPr>
            </w:pPr>
            <w:r w:rsidRPr="00007820">
              <w:rPr>
                <w:color w:val="000000"/>
              </w:rPr>
              <w:t>± 0.2 mm</w:t>
            </w:r>
          </w:p>
        </w:tc>
        <w:tc>
          <w:tcPr>
            <w:tcW w:w="1567" w:type="dxa"/>
            <w:tcBorders>
              <w:top w:val="nil"/>
              <w:left w:val="nil"/>
              <w:bottom w:val="nil"/>
              <w:right w:val="nil"/>
            </w:tcBorders>
            <w:shd w:val="clear" w:color="auto" w:fill="auto"/>
            <w:hideMark/>
          </w:tcPr>
          <w:p w14:paraId="57C5B68B" w14:textId="77777777" w:rsidR="00007820" w:rsidRPr="00007820" w:rsidRDefault="00007820" w:rsidP="0002003D">
            <w:pPr>
              <w:widowControl/>
              <w:autoSpaceDE/>
              <w:autoSpaceDN/>
              <w:spacing w:line="360" w:lineRule="auto"/>
              <w:jc w:val="center"/>
              <w:rPr>
                <w:color w:val="000000"/>
              </w:rPr>
            </w:pPr>
            <w:r w:rsidRPr="00007820">
              <w:rPr>
                <w:color w:val="000000"/>
              </w:rPr>
              <w:t xml:space="preserve">6 V </w:t>
            </w:r>
            <w:r w:rsidRPr="00007820">
              <w:rPr>
                <w:color w:val="000000"/>
              </w:rPr>
              <w:br/>
            </w:r>
            <w:r w:rsidRPr="00007820">
              <w:rPr>
                <w:color w:val="000000"/>
              </w:rPr>
              <w:t>12 V</w:t>
            </w:r>
          </w:p>
        </w:tc>
        <w:tc>
          <w:tcPr>
            <w:tcW w:w="1900" w:type="dxa"/>
            <w:tcBorders>
              <w:top w:val="nil"/>
              <w:left w:val="nil"/>
              <w:bottom w:val="nil"/>
              <w:right w:val="nil"/>
            </w:tcBorders>
            <w:shd w:val="clear" w:color="auto" w:fill="auto"/>
            <w:hideMark/>
          </w:tcPr>
          <w:p w14:paraId="56F8C750" w14:textId="77777777" w:rsidR="00007820" w:rsidRPr="00007820" w:rsidRDefault="00007820" w:rsidP="0002003D">
            <w:pPr>
              <w:widowControl/>
              <w:autoSpaceDE/>
              <w:autoSpaceDN/>
              <w:spacing w:line="360" w:lineRule="auto"/>
              <w:jc w:val="center"/>
              <w:rPr>
                <w:color w:val="000000"/>
              </w:rPr>
            </w:pPr>
            <w:r w:rsidRPr="00007820">
              <w:rPr>
                <w:color w:val="000000"/>
              </w:rPr>
              <w:t>7.2 mA / 460 mA</w:t>
            </w:r>
            <w:r w:rsidRPr="00007820">
              <w:rPr>
                <w:color w:val="000000"/>
              </w:rPr>
              <w:br/>
            </w:r>
            <w:r w:rsidRPr="00007820">
              <w:rPr>
                <w:color w:val="000000"/>
              </w:rPr>
              <w:t>3.3 mA / 185 mA</w:t>
            </w:r>
          </w:p>
        </w:tc>
        <w:tc>
          <w:tcPr>
            <w:tcW w:w="802" w:type="dxa"/>
            <w:tcBorders>
              <w:top w:val="nil"/>
              <w:left w:val="nil"/>
              <w:bottom w:val="nil"/>
              <w:right w:val="nil"/>
            </w:tcBorders>
            <w:shd w:val="clear" w:color="auto" w:fill="auto"/>
            <w:noWrap/>
            <w:hideMark/>
          </w:tcPr>
          <w:p w14:paraId="21033995" w14:textId="77777777" w:rsidR="00007820" w:rsidRPr="00007820" w:rsidRDefault="00007820" w:rsidP="0002003D">
            <w:pPr>
              <w:widowControl/>
              <w:autoSpaceDE/>
              <w:autoSpaceDN/>
              <w:spacing w:line="360" w:lineRule="auto"/>
              <w:jc w:val="center"/>
              <w:rPr>
                <w:color w:val="000000"/>
              </w:rPr>
            </w:pPr>
            <w:r w:rsidRPr="00007820">
              <w:rPr>
                <w:color w:val="000000"/>
              </w:rPr>
              <w:t>34 g</w:t>
            </w:r>
          </w:p>
        </w:tc>
        <w:tc>
          <w:tcPr>
            <w:tcW w:w="1772" w:type="dxa"/>
            <w:tcBorders>
              <w:top w:val="nil"/>
              <w:left w:val="nil"/>
              <w:bottom w:val="nil"/>
              <w:right w:val="nil"/>
            </w:tcBorders>
            <w:shd w:val="clear" w:color="auto" w:fill="auto"/>
            <w:noWrap/>
            <w:hideMark/>
          </w:tcPr>
          <w:p w14:paraId="13C4C3BA" w14:textId="77777777" w:rsidR="00007820" w:rsidRPr="00007820" w:rsidRDefault="00007820" w:rsidP="0002003D">
            <w:pPr>
              <w:widowControl/>
              <w:autoSpaceDE/>
              <w:autoSpaceDN/>
              <w:spacing w:line="360" w:lineRule="auto"/>
              <w:jc w:val="center"/>
              <w:rPr>
                <w:color w:val="000000"/>
              </w:rPr>
            </w:pPr>
            <w:r w:rsidRPr="00007820">
              <w:rPr>
                <w:color w:val="000000"/>
              </w:rPr>
              <w:t>Yes</w:t>
            </w:r>
          </w:p>
        </w:tc>
        <w:tc>
          <w:tcPr>
            <w:tcW w:w="1180" w:type="dxa"/>
            <w:tcBorders>
              <w:top w:val="nil"/>
              <w:left w:val="nil"/>
              <w:bottom w:val="nil"/>
              <w:right w:val="nil"/>
            </w:tcBorders>
            <w:shd w:val="clear" w:color="auto" w:fill="auto"/>
            <w:noWrap/>
            <w:hideMark/>
          </w:tcPr>
          <w:p w14:paraId="7E956BB1" w14:textId="77777777" w:rsidR="00007820" w:rsidRPr="00007820" w:rsidRDefault="00007820" w:rsidP="0002003D">
            <w:pPr>
              <w:widowControl/>
              <w:autoSpaceDE/>
              <w:autoSpaceDN/>
              <w:spacing w:line="360" w:lineRule="auto"/>
              <w:jc w:val="center"/>
              <w:rPr>
                <w:color w:val="000000"/>
              </w:rPr>
            </w:pPr>
            <w:r w:rsidRPr="00007820">
              <w:rPr>
                <w:color w:val="000000"/>
              </w:rPr>
              <w:t>Analog</w:t>
            </w:r>
          </w:p>
        </w:tc>
      </w:tr>
      <w:tr w:rsidR="00007820" w:rsidRPr="00007820" w14:paraId="051ED3E6" w14:textId="77777777" w:rsidTr="005C07AB">
        <w:trPr>
          <w:trHeight w:val="64"/>
          <w:jc w:val="center"/>
        </w:trPr>
        <w:tc>
          <w:tcPr>
            <w:tcW w:w="1435" w:type="dxa"/>
            <w:tcBorders>
              <w:top w:val="nil"/>
              <w:left w:val="nil"/>
              <w:bottom w:val="single" w:sz="8" w:space="0" w:color="000000"/>
              <w:right w:val="nil"/>
            </w:tcBorders>
            <w:shd w:val="clear" w:color="D9D9D9" w:fill="D9D9D9"/>
            <w:noWrap/>
            <w:hideMark/>
          </w:tcPr>
          <w:p w14:paraId="5D70C5E4" w14:textId="77777777" w:rsidR="00007820" w:rsidRPr="00007820" w:rsidRDefault="00007820" w:rsidP="0002003D">
            <w:pPr>
              <w:widowControl/>
              <w:autoSpaceDE/>
              <w:autoSpaceDN/>
              <w:spacing w:line="360" w:lineRule="auto"/>
              <w:jc w:val="center"/>
              <w:rPr>
                <w:color w:val="000000"/>
              </w:rPr>
            </w:pPr>
            <w:r w:rsidRPr="00007820">
              <w:rPr>
                <w:color w:val="000000"/>
              </w:rPr>
              <w:t>L12 100mm</w:t>
            </w:r>
          </w:p>
        </w:tc>
        <w:tc>
          <w:tcPr>
            <w:tcW w:w="1062" w:type="dxa"/>
            <w:tcBorders>
              <w:top w:val="nil"/>
              <w:left w:val="nil"/>
              <w:bottom w:val="single" w:sz="8" w:space="0" w:color="000000"/>
              <w:right w:val="nil"/>
            </w:tcBorders>
            <w:shd w:val="clear" w:color="D9D9D9" w:fill="D9D9D9"/>
            <w:noWrap/>
            <w:hideMark/>
          </w:tcPr>
          <w:p w14:paraId="4A64924C" w14:textId="77777777" w:rsidR="00007820" w:rsidRPr="00007820" w:rsidRDefault="00007820" w:rsidP="0002003D">
            <w:pPr>
              <w:widowControl/>
              <w:autoSpaceDE/>
              <w:autoSpaceDN/>
              <w:spacing w:line="360" w:lineRule="auto"/>
              <w:jc w:val="center"/>
              <w:rPr>
                <w:color w:val="000000"/>
              </w:rPr>
            </w:pPr>
            <w:r w:rsidRPr="00007820">
              <w:rPr>
                <w:color w:val="000000"/>
              </w:rPr>
              <w:t>100 mm</w:t>
            </w:r>
          </w:p>
        </w:tc>
        <w:tc>
          <w:tcPr>
            <w:tcW w:w="1200" w:type="dxa"/>
            <w:tcBorders>
              <w:top w:val="nil"/>
              <w:left w:val="nil"/>
              <w:bottom w:val="single" w:sz="8" w:space="0" w:color="000000"/>
              <w:right w:val="nil"/>
            </w:tcBorders>
            <w:shd w:val="clear" w:color="D9D9D9" w:fill="D9D9D9"/>
            <w:noWrap/>
            <w:hideMark/>
          </w:tcPr>
          <w:p w14:paraId="0F4D389E" w14:textId="77777777" w:rsidR="00007820" w:rsidRPr="00007820" w:rsidRDefault="00007820" w:rsidP="0002003D">
            <w:pPr>
              <w:widowControl/>
              <w:autoSpaceDE/>
              <w:autoSpaceDN/>
              <w:spacing w:line="360" w:lineRule="auto"/>
              <w:jc w:val="center"/>
              <w:rPr>
                <w:color w:val="000000"/>
              </w:rPr>
            </w:pPr>
            <w:r w:rsidRPr="00007820">
              <w:rPr>
                <w:color w:val="000000"/>
              </w:rPr>
              <w:t>± 0.3 mm</w:t>
            </w:r>
          </w:p>
        </w:tc>
        <w:tc>
          <w:tcPr>
            <w:tcW w:w="1567" w:type="dxa"/>
            <w:tcBorders>
              <w:top w:val="nil"/>
              <w:left w:val="nil"/>
              <w:bottom w:val="single" w:sz="8" w:space="0" w:color="000000"/>
              <w:right w:val="nil"/>
            </w:tcBorders>
            <w:shd w:val="clear" w:color="D9D9D9" w:fill="D9D9D9"/>
            <w:hideMark/>
          </w:tcPr>
          <w:p w14:paraId="2081B20F" w14:textId="77777777" w:rsidR="00007820" w:rsidRPr="00007820" w:rsidRDefault="00007820" w:rsidP="0002003D">
            <w:pPr>
              <w:widowControl/>
              <w:autoSpaceDE/>
              <w:autoSpaceDN/>
              <w:spacing w:line="360" w:lineRule="auto"/>
              <w:jc w:val="center"/>
              <w:rPr>
                <w:color w:val="000000"/>
              </w:rPr>
            </w:pPr>
            <w:r w:rsidRPr="00007820">
              <w:rPr>
                <w:color w:val="000000"/>
              </w:rPr>
              <w:t xml:space="preserve">6 V </w:t>
            </w:r>
            <w:r w:rsidRPr="00007820">
              <w:rPr>
                <w:color w:val="000000"/>
              </w:rPr>
              <w:br/>
            </w:r>
            <w:r w:rsidRPr="00007820">
              <w:rPr>
                <w:color w:val="000000"/>
              </w:rPr>
              <w:t>12 V</w:t>
            </w:r>
          </w:p>
        </w:tc>
        <w:tc>
          <w:tcPr>
            <w:tcW w:w="1900" w:type="dxa"/>
            <w:tcBorders>
              <w:top w:val="nil"/>
              <w:left w:val="nil"/>
              <w:bottom w:val="single" w:sz="8" w:space="0" w:color="000000"/>
              <w:right w:val="nil"/>
            </w:tcBorders>
            <w:shd w:val="clear" w:color="D9D9D9" w:fill="D9D9D9"/>
            <w:hideMark/>
          </w:tcPr>
          <w:p w14:paraId="2A98A6D1" w14:textId="77777777" w:rsidR="00007820" w:rsidRPr="00007820" w:rsidRDefault="00007820" w:rsidP="0002003D">
            <w:pPr>
              <w:widowControl/>
              <w:autoSpaceDE/>
              <w:autoSpaceDN/>
              <w:spacing w:line="360" w:lineRule="auto"/>
              <w:jc w:val="center"/>
              <w:rPr>
                <w:color w:val="000000"/>
              </w:rPr>
            </w:pPr>
            <w:r w:rsidRPr="00007820">
              <w:rPr>
                <w:color w:val="000000"/>
              </w:rPr>
              <w:t>7.2 mA / 460 mA</w:t>
            </w:r>
            <w:r w:rsidRPr="00007820">
              <w:rPr>
                <w:color w:val="000000"/>
              </w:rPr>
              <w:br/>
            </w:r>
            <w:r w:rsidRPr="00007820">
              <w:rPr>
                <w:color w:val="000000"/>
              </w:rPr>
              <w:t>3.3 mA / 185 mA</w:t>
            </w:r>
          </w:p>
        </w:tc>
        <w:tc>
          <w:tcPr>
            <w:tcW w:w="802" w:type="dxa"/>
            <w:tcBorders>
              <w:top w:val="nil"/>
              <w:left w:val="nil"/>
              <w:bottom w:val="single" w:sz="8" w:space="0" w:color="000000"/>
              <w:right w:val="nil"/>
            </w:tcBorders>
            <w:shd w:val="clear" w:color="D9D9D9" w:fill="D9D9D9"/>
            <w:noWrap/>
            <w:hideMark/>
          </w:tcPr>
          <w:p w14:paraId="3D4470B3" w14:textId="77777777" w:rsidR="00007820" w:rsidRPr="00007820" w:rsidRDefault="00007820" w:rsidP="0002003D">
            <w:pPr>
              <w:widowControl/>
              <w:autoSpaceDE/>
              <w:autoSpaceDN/>
              <w:spacing w:line="360" w:lineRule="auto"/>
              <w:jc w:val="center"/>
              <w:rPr>
                <w:color w:val="000000"/>
              </w:rPr>
            </w:pPr>
            <w:r w:rsidRPr="00007820">
              <w:rPr>
                <w:color w:val="000000"/>
              </w:rPr>
              <w:t>56 g</w:t>
            </w:r>
          </w:p>
        </w:tc>
        <w:tc>
          <w:tcPr>
            <w:tcW w:w="1772" w:type="dxa"/>
            <w:tcBorders>
              <w:top w:val="nil"/>
              <w:left w:val="nil"/>
              <w:bottom w:val="single" w:sz="8" w:space="0" w:color="000000"/>
              <w:right w:val="nil"/>
            </w:tcBorders>
            <w:shd w:val="clear" w:color="D9D9D9" w:fill="D9D9D9"/>
            <w:noWrap/>
            <w:hideMark/>
          </w:tcPr>
          <w:p w14:paraId="05A45587" w14:textId="77777777" w:rsidR="00007820" w:rsidRPr="00007820" w:rsidRDefault="00007820" w:rsidP="0002003D">
            <w:pPr>
              <w:widowControl/>
              <w:autoSpaceDE/>
              <w:autoSpaceDN/>
              <w:spacing w:line="360" w:lineRule="auto"/>
              <w:jc w:val="center"/>
              <w:rPr>
                <w:color w:val="000000"/>
              </w:rPr>
            </w:pPr>
            <w:r w:rsidRPr="00007820">
              <w:rPr>
                <w:color w:val="000000"/>
              </w:rPr>
              <w:t>Yes</w:t>
            </w:r>
          </w:p>
        </w:tc>
        <w:tc>
          <w:tcPr>
            <w:tcW w:w="1180" w:type="dxa"/>
            <w:tcBorders>
              <w:top w:val="nil"/>
              <w:left w:val="nil"/>
              <w:bottom w:val="single" w:sz="8" w:space="0" w:color="000000"/>
              <w:right w:val="nil"/>
            </w:tcBorders>
            <w:shd w:val="clear" w:color="D9D9D9" w:fill="D9D9D9"/>
            <w:noWrap/>
            <w:hideMark/>
          </w:tcPr>
          <w:p w14:paraId="0C71CEFF" w14:textId="77777777" w:rsidR="00007820" w:rsidRPr="00007820" w:rsidRDefault="00007820" w:rsidP="0002003D">
            <w:pPr>
              <w:widowControl/>
              <w:autoSpaceDE/>
              <w:autoSpaceDN/>
              <w:spacing w:line="360" w:lineRule="auto"/>
              <w:jc w:val="center"/>
              <w:rPr>
                <w:color w:val="000000"/>
              </w:rPr>
            </w:pPr>
            <w:r w:rsidRPr="00007820">
              <w:rPr>
                <w:color w:val="000000"/>
              </w:rPr>
              <w:t>Analog</w:t>
            </w:r>
          </w:p>
        </w:tc>
      </w:tr>
    </w:tbl>
    <w:p w14:paraId="7C55701F" w14:textId="77777777" w:rsidR="00007820" w:rsidRPr="001C5522" w:rsidRDefault="00007820" w:rsidP="0002003D">
      <w:pPr>
        <w:spacing w:line="360" w:lineRule="auto"/>
        <w:rPr>
          <w:sz w:val="20"/>
        </w:rPr>
      </w:pPr>
    </w:p>
    <w:p w14:paraId="170A1DA7" w14:textId="21001068" w:rsidR="009E651D" w:rsidRDefault="009124D1" w:rsidP="00753858">
      <w:pPr>
        <w:spacing w:line="360" w:lineRule="auto"/>
        <w:rPr>
          <w:sz w:val="24"/>
        </w:rPr>
      </w:pPr>
      <w:r>
        <w:rPr>
          <w:sz w:val="24"/>
        </w:rPr>
        <w:t xml:space="preserve">Given these options, the team went with the </w:t>
      </w:r>
      <w:r w:rsidR="00753858">
        <w:rPr>
          <w:sz w:val="24"/>
        </w:rPr>
        <w:t>L12 30mm linear actuator</w:t>
      </w:r>
      <w:r w:rsidRPr="00783615">
        <w:rPr>
          <w:sz w:val="24"/>
        </w:rPr>
        <w:t>.</w:t>
      </w:r>
      <w:r>
        <w:rPr>
          <w:sz w:val="24"/>
        </w:rPr>
        <w:t xml:space="preserve"> </w:t>
      </w:r>
      <w:r w:rsidR="00E8477B">
        <w:rPr>
          <w:sz w:val="24"/>
        </w:rPr>
        <w:t>With a 30 mm stroke the robot</w:t>
      </w:r>
      <w:r w:rsidR="004A1F1F">
        <w:rPr>
          <w:sz w:val="24"/>
        </w:rPr>
        <w:t xml:space="preserve"> has a decent amount of vertical range </w:t>
      </w:r>
      <w:r w:rsidR="00F504B6">
        <w:rPr>
          <w:sz w:val="24"/>
        </w:rPr>
        <w:t xml:space="preserve">for the accelerometer to be deployed. Furthermore, this saves time and excess weight as a rack and pinion design would take longer time than simply ordering another part and be heavier. Finally, </w:t>
      </w:r>
      <w:r w:rsidR="00C13318">
        <w:rPr>
          <w:sz w:val="24"/>
        </w:rPr>
        <w:t>a potentiometer is already included in this package, already giving a solution for applying a holding force onto the accelerometer.</w:t>
      </w:r>
    </w:p>
    <w:p w14:paraId="1461A85C" w14:textId="77777777" w:rsidR="00064A86" w:rsidRPr="00064A86" w:rsidRDefault="00064A86" w:rsidP="00064A86">
      <w:pPr>
        <w:spacing w:line="360" w:lineRule="auto"/>
        <w:rPr>
          <w:sz w:val="21"/>
        </w:rPr>
      </w:pPr>
    </w:p>
    <w:p w14:paraId="1E025940" w14:textId="77777777" w:rsidR="00E14AF3" w:rsidRPr="00783615" w:rsidRDefault="00E14AF3" w:rsidP="00753858">
      <w:pPr>
        <w:spacing w:line="360" w:lineRule="auto"/>
        <w:rPr>
          <w:sz w:val="21"/>
        </w:rPr>
      </w:pPr>
    </w:p>
    <w:p w14:paraId="62EB1A98" w14:textId="3F9E26CE" w:rsidR="23134D1C" w:rsidRPr="00753858" w:rsidRDefault="23134D1C" w:rsidP="00783615">
      <w:pPr>
        <w:pStyle w:val="ListParagraph"/>
        <w:numPr>
          <w:ilvl w:val="3"/>
          <w:numId w:val="18"/>
        </w:numPr>
        <w:spacing w:line="360" w:lineRule="auto"/>
        <w:ind w:hanging="720"/>
        <w:rPr>
          <w:i/>
          <w:sz w:val="24"/>
          <w:szCs w:val="24"/>
        </w:rPr>
      </w:pPr>
      <w:r w:rsidRPr="23134D1C">
        <w:rPr>
          <w:i/>
          <w:iCs/>
          <w:sz w:val="24"/>
          <w:szCs w:val="24"/>
        </w:rPr>
        <w:lastRenderedPageBreak/>
        <w:t>Signal Conditioning Module</w:t>
      </w:r>
    </w:p>
    <w:p w14:paraId="734E53D8" w14:textId="1E9657DF" w:rsidR="23134D1C" w:rsidRDefault="23134D1C" w:rsidP="00FA63D3">
      <w:pPr>
        <w:pStyle w:val="BodyText"/>
        <w:spacing w:before="216" w:after="160" w:line="360" w:lineRule="auto"/>
        <w:ind w:left="112" w:right="141"/>
      </w:pPr>
      <w:r>
        <w:t>Previous structural health measurements were read to be as low as 0.001 m/s</w:t>
      </w:r>
      <w:r w:rsidRPr="23134D1C">
        <w:rPr>
          <w:vertAlign w:val="superscript"/>
        </w:rPr>
        <w:t>2</w:t>
      </w:r>
      <w:r w:rsidRPr="23134D1C">
        <w:t>, yielding only 0.125 mV measured by the previous accelerometer</w:t>
      </w:r>
      <w:r w:rsidRPr="00783615">
        <w:t>.</w:t>
      </w:r>
      <w:r w:rsidRPr="23134D1C">
        <w:t xml:space="preserve"> As this low a reading is very susceptible to circuitry noise and is difficult to convert to digital data, a custom signal conditioning module was used. </w:t>
      </w:r>
      <w:r w:rsidR="00484EDD">
        <w:t xml:space="preserve">This custom module </w:t>
      </w:r>
      <w:r w:rsidR="00100A76">
        <w:t>amplified and filtered the accelerometer signal prior to A/D conversion</w:t>
      </w:r>
      <w:r w:rsidRPr="23134D1C">
        <w:t xml:space="preserve"> [</w:t>
      </w:r>
      <w:r w:rsidR="00C757A1">
        <w:t>18]</w:t>
      </w:r>
      <w:r w:rsidRPr="00783615">
        <w:t>.</w:t>
      </w:r>
      <w:r w:rsidRPr="23134D1C">
        <w:t xml:space="preserve"> For the proposed Bridge Inspection Robot, the old signal conditioning module</w:t>
      </w:r>
      <w:r w:rsidR="004253CD">
        <w:t xml:space="preserve"> shown in Figure </w:t>
      </w:r>
      <w:r w:rsidR="00E14AF3">
        <w:t>15</w:t>
      </w:r>
      <w:r w:rsidRPr="23134D1C">
        <w:t xml:space="preserve"> will be updated to interface with the newly chosen three-axis accelerometer so that the readings can be amplified before digitized by the A/D converter. This will ensure measurements will turn into useful data that can be processed.</w:t>
      </w:r>
    </w:p>
    <w:p w14:paraId="21D37215" w14:textId="77777777" w:rsidR="00C34F2B" w:rsidRDefault="00C34F2B" w:rsidP="00FA63D3">
      <w:pPr>
        <w:keepNext/>
        <w:spacing w:line="360" w:lineRule="auto"/>
        <w:jc w:val="center"/>
      </w:pPr>
      <w:r>
        <w:rPr>
          <w:noProof/>
        </w:rPr>
        <w:drawing>
          <wp:inline distT="0" distB="0" distL="0" distR="0" wp14:anchorId="4C2AC2A4" wp14:editId="716E4146">
            <wp:extent cx="3319975" cy="21182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5623" cy="2121832"/>
                    </a:xfrm>
                    <a:prstGeom prst="rect">
                      <a:avLst/>
                    </a:prstGeom>
                  </pic:spPr>
                </pic:pic>
              </a:graphicData>
            </a:graphic>
          </wp:inline>
        </w:drawing>
      </w:r>
    </w:p>
    <w:p w14:paraId="170A1DAC" w14:textId="0F22BD9F" w:rsidR="002D7F98" w:rsidRPr="00E14AF3" w:rsidRDefault="00C34F2B" w:rsidP="00FA63D3">
      <w:pPr>
        <w:pStyle w:val="Caption"/>
        <w:spacing w:line="360" w:lineRule="auto"/>
        <w:jc w:val="center"/>
        <w:rPr>
          <w:i w:val="0"/>
          <w:color w:val="auto"/>
          <w:sz w:val="20"/>
        </w:rPr>
        <w:sectPr w:rsidR="002D7F98" w:rsidRPr="00E14AF3">
          <w:pgSz w:w="12240" w:h="15840"/>
          <w:pgMar w:top="1080" w:right="1040" w:bottom="640" w:left="1040" w:header="0" w:footer="458" w:gutter="0"/>
          <w:cols w:space="720"/>
        </w:sectPr>
      </w:pPr>
      <w:r w:rsidRPr="00E14AF3">
        <w:rPr>
          <w:b/>
          <w:i w:val="0"/>
          <w:color w:val="auto"/>
          <w:sz w:val="20"/>
        </w:rPr>
        <w:t>Figur</w:t>
      </w:r>
      <w:r w:rsidRPr="00CF731E">
        <w:rPr>
          <w:b/>
          <w:i w:val="0"/>
          <w:color w:val="auto"/>
          <w:sz w:val="20"/>
        </w:rPr>
        <w:t xml:space="preserve">e </w:t>
      </w:r>
      <w:r w:rsidR="00F6630C" w:rsidRPr="00CF731E">
        <w:rPr>
          <w:b/>
          <w:i w:val="0"/>
          <w:color w:val="auto"/>
          <w:sz w:val="20"/>
        </w:rPr>
        <w:fldChar w:fldCharType="begin"/>
      </w:r>
      <w:r w:rsidR="00F6630C" w:rsidRPr="00CF731E">
        <w:rPr>
          <w:b/>
          <w:i w:val="0"/>
        </w:rPr>
        <w:instrText xml:space="preserve"> SEQ Figure \* ARABIC </w:instrText>
      </w:r>
      <w:r w:rsidR="00F6630C" w:rsidRPr="00CF731E">
        <w:rPr>
          <w:b/>
          <w:i w:val="0"/>
          <w:color w:val="auto"/>
          <w:sz w:val="20"/>
        </w:rPr>
        <w:fldChar w:fldCharType="separate"/>
      </w:r>
      <w:r w:rsidR="009949AD" w:rsidRPr="00CF731E">
        <w:rPr>
          <w:b/>
          <w:i w:val="0"/>
          <w:noProof/>
        </w:rPr>
        <w:t>15</w:t>
      </w:r>
      <w:r w:rsidR="00F6630C" w:rsidRPr="00CF731E">
        <w:rPr>
          <w:b/>
          <w:i w:val="0"/>
          <w:color w:val="auto"/>
          <w:sz w:val="20"/>
        </w:rPr>
        <w:fldChar w:fldCharType="end"/>
      </w:r>
      <w:r w:rsidR="00E14AF3" w:rsidRPr="00E14AF3">
        <w:rPr>
          <w:b/>
          <w:i w:val="0"/>
          <w:color w:val="auto"/>
          <w:sz w:val="20"/>
        </w:rPr>
        <w:t>.</w:t>
      </w:r>
      <w:r w:rsidRPr="00E14AF3">
        <w:rPr>
          <w:i w:val="0"/>
          <w:color w:val="auto"/>
          <w:sz w:val="20"/>
        </w:rPr>
        <w:t xml:space="preserve"> </w:t>
      </w:r>
      <w:r w:rsidR="00105DAB" w:rsidRPr="00E14AF3">
        <w:rPr>
          <w:i w:val="0"/>
          <w:color w:val="auto"/>
          <w:sz w:val="20"/>
        </w:rPr>
        <w:t>Custom l</w:t>
      </w:r>
      <w:r w:rsidRPr="00E14AF3">
        <w:rPr>
          <w:i w:val="0"/>
          <w:color w:val="auto"/>
          <w:sz w:val="20"/>
        </w:rPr>
        <w:t>ow-</w:t>
      </w:r>
      <w:r w:rsidR="00105DAB" w:rsidRPr="00E14AF3">
        <w:rPr>
          <w:i w:val="0"/>
          <w:color w:val="auto"/>
          <w:sz w:val="20"/>
        </w:rPr>
        <w:t>n</w:t>
      </w:r>
      <w:r w:rsidRPr="00E14AF3">
        <w:rPr>
          <w:i w:val="0"/>
          <w:color w:val="auto"/>
          <w:sz w:val="20"/>
        </w:rPr>
        <w:t xml:space="preserve">oise, </w:t>
      </w:r>
      <w:r w:rsidR="00105DAB" w:rsidRPr="00E14AF3">
        <w:rPr>
          <w:i w:val="0"/>
          <w:color w:val="auto"/>
          <w:sz w:val="20"/>
        </w:rPr>
        <w:t>h</w:t>
      </w:r>
      <w:r w:rsidRPr="00E14AF3">
        <w:rPr>
          <w:i w:val="0"/>
          <w:color w:val="auto"/>
          <w:sz w:val="20"/>
        </w:rPr>
        <w:t>igh-</w:t>
      </w:r>
      <w:r w:rsidR="00105DAB" w:rsidRPr="00E14AF3">
        <w:rPr>
          <w:i w:val="0"/>
          <w:color w:val="auto"/>
          <w:sz w:val="20"/>
        </w:rPr>
        <w:t>g</w:t>
      </w:r>
      <w:r w:rsidRPr="00E14AF3">
        <w:rPr>
          <w:i w:val="0"/>
          <w:color w:val="auto"/>
          <w:sz w:val="20"/>
        </w:rPr>
        <w:t>ain signal conditioning module</w:t>
      </w:r>
    </w:p>
    <w:p w14:paraId="170A1DAE" w14:textId="1CC4943E" w:rsidR="002D7F98" w:rsidRPr="00640CE1" w:rsidRDefault="00167AB1" w:rsidP="00783615">
      <w:pPr>
        <w:pStyle w:val="Heading2"/>
        <w:numPr>
          <w:ilvl w:val="2"/>
          <w:numId w:val="18"/>
        </w:numPr>
        <w:tabs>
          <w:tab w:val="left" w:pos="833"/>
        </w:tabs>
        <w:spacing w:line="360" w:lineRule="auto"/>
        <w:ind w:hanging="720"/>
        <w:rPr>
          <w:b w:val="0"/>
          <w:u w:val="none"/>
        </w:rPr>
      </w:pPr>
      <w:r w:rsidRPr="00783615">
        <w:rPr>
          <w:b w:val="0"/>
          <w:u w:val="none"/>
        </w:rPr>
        <w:lastRenderedPageBreak/>
        <w:t>Wireless</w:t>
      </w:r>
      <w:r w:rsidRPr="00783615">
        <w:rPr>
          <w:b w:val="0"/>
          <w:spacing w:val="-9"/>
          <w:u w:val="none"/>
        </w:rPr>
        <w:t xml:space="preserve"> </w:t>
      </w:r>
      <w:r w:rsidRPr="00783615">
        <w:rPr>
          <w:b w:val="0"/>
          <w:u w:val="none"/>
        </w:rPr>
        <w:t>Communication</w:t>
      </w:r>
    </w:p>
    <w:p w14:paraId="170A1DAF" w14:textId="699515AE" w:rsidR="002D7F98" w:rsidRDefault="00683FAB" w:rsidP="0046667C">
      <w:pPr>
        <w:pStyle w:val="BodyText"/>
        <w:spacing w:before="210" w:line="360" w:lineRule="auto"/>
        <w:ind w:left="112" w:right="296"/>
      </w:pPr>
      <w:r>
        <w:t>During operation, the robot will communicate wireless with a PC through a dedicated module.</w:t>
      </w:r>
      <w:r w:rsidR="00E906C4">
        <w:t xml:space="preserve"> </w:t>
      </w:r>
      <w:r>
        <w:t>T</w:t>
      </w:r>
      <w:r w:rsidR="00E906C4">
        <w:t xml:space="preserve"> team desired a</w:t>
      </w:r>
      <w:r>
        <w:t xml:space="preserve"> wireless communication</w:t>
      </w:r>
      <w:r w:rsidR="00E906C4">
        <w:t xml:space="preserve"> module that would meet the following specifications: </w:t>
      </w:r>
      <w:r w:rsidR="005E2ABD">
        <w:t>a maximum range of</w:t>
      </w:r>
      <w:r w:rsidR="005D41C7">
        <w:t xml:space="preserve"> (at least)</w:t>
      </w:r>
      <w:r w:rsidR="005E2ABD">
        <w:t xml:space="preserve"> 800 m, a throughput </w:t>
      </w:r>
      <w:r w:rsidR="008663E6">
        <w:t>greater tha</w:t>
      </w:r>
      <w:r w:rsidR="005469B0">
        <w:t>n 10 K</w:t>
      </w:r>
      <w:r w:rsidR="008663E6">
        <w:t xml:space="preserve">bps, </w:t>
      </w:r>
      <w:r w:rsidR="004537F3">
        <w:t>current consumption</w:t>
      </w:r>
      <w:r w:rsidR="005469B0">
        <w:t xml:space="preserve"> of</w:t>
      </w:r>
      <w:r w:rsidR="004537F3">
        <w:t xml:space="preserve"> less than 50 mA, and ability to interface via </w:t>
      </w:r>
      <w:r w:rsidR="005469B0">
        <w:t>Serial Peripheral Interface Bus (</w:t>
      </w:r>
      <w:r w:rsidR="004537F3">
        <w:t>SPI</w:t>
      </w:r>
      <w:r w:rsidR="005469B0">
        <w:t>)</w:t>
      </w:r>
      <w:r w:rsidR="004537F3">
        <w:t xml:space="preserve">. </w:t>
      </w:r>
      <w:r w:rsidR="74944EF1">
        <w:t>The team has identified the XBee S2C DigiMesh</w:t>
      </w:r>
      <w:r w:rsidR="00CF731E">
        <w:t xml:space="preserve"> 2.4 module, pictured in </w:t>
      </w:r>
      <w:r w:rsidR="00CF731E" w:rsidRPr="00CF731E">
        <w:t>Figure</w:t>
      </w:r>
      <w:r w:rsidR="74944EF1" w:rsidRPr="00CF731E">
        <w:t>s</w:t>
      </w:r>
      <w:r w:rsidR="74944EF1">
        <w:t xml:space="preserve"> the best wireless transceiver for the Bridge Inspection Robot [13]. The XBee S2C DigiMesh 2.4 offers a maximum outdoor range of 1200 m, a throughput of up to 250 Kbps, </w:t>
      </w:r>
      <w:r w:rsidR="005469B0">
        <w:t xml:space="preserve">current draw of around 30 mA, </w:t>
      </w:r>
      <w:r w:rsidR="74944EF1">
        <w:t xml:space="preserve">and the ability to interface with a microcontroller through </w:t>
      </w:r>
      <w:r w:rsidR="005469B0">
        <w:t>SPI.</w:t>
      </w:r>
      <w:r w:rsidR="74944EF1">
        <w:t xml:space="preserve"> To complete t</w:t>
      </w:r>
      <w:r w:rsidR="002E13CF">
        <w:t>he link, a second module will</w:t>
      </w:r>
      <w:r w:rsidR="74944EF1">
        <w:t xml:space="preserve"> be connected to a PC through USB.</w:t>
      </w:r>
    </w:p>
    <w:p w14:paraId="176DA249" w14:textId="7C5704D3" w:rsidR="002E13CF" w:rsidRDefault="002E13CF" w:rsidP="0046667C">
      <w:pPr>
        <w:pStyle w:val="BodyText"/>
        <w:spacing w:before="210" w:line="360" w:lineRule="auto"/>
        <w:ind w:left="112" w:right="296"/>
      </w:pPr>
      <w:r>
        <w:t>It may be necessary to incorporate an external Random Access Memory (RAM) module, such as the Adafruit SPI FRAM Breakout (64 Kbit), into the</w:t>
      </w:r>
      <w:r w:rsidR="00520EEA">
        <w:t xml:space="preserve"> robot</w:t>
      </w:r>
      <w:bookmarkStart w:id="3" w:name="_GoBack"/>
      <w:bookmarkEnd w:id="3"/>
      <w:r>
        <w:t xml:space="preserve"> in order to provide adequate buffer space for data queued up for transmission. Without a sufficient memory buffer, if the wireless link were disrupted by interference, then the collected accelerometer data may be lost, which would be problematic in cases where a network of robots were deployed simultaneously.</w:t>
      </w:r>
    </w:p>
    <w:p w14:paraId="2DA613E7" w14:textId="77777777" w:rsidR="009130D9" w:rsidRDefault="009130D9" w:rsidP="0046667C">
      <w:pPr>
        <w:pStyle w:val="BodyText"/>
        <w:spacing w:before="210" w:line="360" w:lineRule="auto"/>
        <w:ind w:left="112" w:right="296"/>
      </w:pPr>
    </w:p>
    <w:p w14:paraId="170A1DB0" w14:textId="27427E99" w:rsidR="002D7F98" w:rsidRDefault="009130D9" w:rsidP="009130D9">
      <w:pPr>
        <w:pStyle w:val="BodyText"/>
        <w:spacing w:line="360" w:lineRule="auto"/>
        <w:jc w:val="center"/>
        <w:rPr>
          <w:sz w:val="19"/>
        </w:rPr>
      </w:pPr>
      <w:r>
        <w:rPr>
          <w:noProof/>
          <w:sz w:val="20"/>
        </w:rPr>
        <w:drawing>
          <wp:inline distT="0" distB="0" distL="0" distR="0" wp14:anchorId="3CFF6D47" wp14:editId="2E101163">
            <wp:extent cx="2895600" cy="1683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bee-s2c-digimesh-2-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2426" cy="1687178"/>
                    </a:xfrm>
                    <a:prstGeom prst="rect">
                      <a:avLst/>
                    </a:prstGeom>
                  </pic:spPr>
                </pic:pic>
              </a:graphicData>
            </a:graphic>
          </wp:inline>
        </w:drawing>
      </w:r>
    </w:p>
    <w:p w14:paraId="170A1DB3" w14:textId="6340AA26" w:rsidR="002D7F98" w:rsidRDefault="009130D9" w:rsidP="00FA63D3">
      <w:pPr>
        <w:spacing w:line="360" w:lineRule="auto"/>
        <w:rPr>
          <w:sz w:val="20"/>
        </w:rPr>
        <w:sectPr w:rsidR="002D7F98">
          <w:pgSz w:w="12240" w:h="15840"/>
          <w:pgMar w:top="1080" w:right="1040" w:bottom="640" w:left="1040" w:header="0" w:footer="458" w:gutter="0"/>
          <w:cols w:space="720"/>
        </w:sectPr>
      </w:pPr>
      <w:r>
        <w:rPr>
          <w:noProof/>
        </w:rPr>
        <w:pict w14:anchorId="29D50AB8">
          <v:shape id="_x0000_s3508" type="#_x0000_t202" style="position:absolute;margin-left:.05pt;margin-top:21.55pt;width:507.35pt;height:13.2pt;z-index:251658241;mso-position-horizontal-relative:text;mso-position-vertical-relative:text" stroked="f">
            <v:textbox style="mso-next-textbox:#_x0000_s3508" inset="0,0,0,0">
              <w:txbxContent>
                <w:p w14:paraId="6D08F581" w14:textId="25EC6553" w:rsidR="001802D6" w:rsidRPr="00E14AF3" w:rsidRDefault="001802D6" w:rsidP="00E14AF3">
                  <w:pPr>
                    <w:pStyle w:val="Caption"/>
                    <w:jc w:val="center"/>
                    <w:rPr>
                      <w:i w:val="0"/>
                      <w:noProof/>
                      <w:color w:val="auto"/>
                      <w:sz w:val="28"/>
                      <w:szCs w:val="24"/>
                    </w:rPr>
                  </w:pPr>
                  <w:r w:rsidRPr="00E14AF3">
                    <w:rPr>
                      <w:b/>
                      <w:i w:val="0"/>
                      <w:color w:val="auto"/>
                      <w:sz w:val="20"/>
                    </w:rPr>
                    <w:t xml:space="preserve">Figure </w:t>
                  </w:r>
                  <w:r w:rsidRPr="00E14AF3">
                    <w:rPr>
                      <w:b/>
                      <w:i w:val="0"/>
                      <w:color w:val="auto"/>
                      <w:sz w:val="20"/>
                    </w:rPr>
                    <w:fldChar w:fldCharType="begin"/>
                  </w:r>
                  <w:r w:rsidRPr="00E14AF3">
                    <w:rPr>
                      <w:b/>
                      <w:i w:val="0"/>
                      <w:color w:val="auto"/>
                      <w:sz w:val="20"/>
                    </w:rPr>
                    <w:instrText xml:space="preserve"> SEQ Figure \* ARABIC </w:instrText>
                  </w:r>
                  <w:r w:rsidRPr="00E14AF3">
                    <w:rPr>
                      <w:b/>
                      <w:i w:val="0"/>
                      <w:color w:val="auto"/>
                      <w:sz w:val="20"/>
                    </w:rPr>
                    <w:fldChar w:fldCharType="separate"/>
                  </w:r>
                  <w:r>
                    <w:rPr>
                      <w:b/>
                      <w:i w:val="0"/>
                      <w:noProof/>
                      <w:color w:val="auto"/>
                      <w:sz w:val="20"/>
                    </w:rPr>
                    <w:t>16</w:t>
                  </w:r>
                  <w:r w:rsidRPr="00E14AF3">
                    <w:rPr>
                      <w:b/>
                      <w:i w:val="0"/>
                      <w:color w:val="auto"/>
                      <w:sz w:val="20"/>
                    </w:rPr>
                    <w:fldChar w:fldCharType="end"/>
                  </w:r>
                  <w:r w:rsidRPr="00E14AF3">
                    <w:rPr>
                      <w:b/>
                      <w:i w:val="0"/>
                      <w:color w:val="auto"/>
                      <w:sz w:val="20"/>
                    </w:rPr>
                    <w:t>.</w:t>
                  </w:r>
                  <w:r w:rsidRPr="00E14AF3">
                    <w:rPr>
                      <w:i w:val="0"/>
                      <w:color w:val="auto"/>
                      <w:sz w:val="20"/>
                    </w:rPr>
                    <w:t xml:space="preserve"> XBee S2C DigiMesh 2.4 Module, Through-Hole (left) and Surface-Mount (right) Versions</w:t>
                  </w:r>
                </w:p>
              </w:txbxContent>
            </v:textbox>
            <w10:wrap type="topAndBottom"/>
          </v:shape>
        </w:pict>
      </w:r>
    </w:p>
    <w:p w14:paraId="170A1DB5" w14:textId="3C884C02" w:rsidR="002D7F98" w:rsidRPr="00640CE1" w:rsidRDefault="00167AB1" w:rsidP="00783615">
      <w:pPr>
        <w:pStyle w:val="Heading2"/>
        <w:numPr>
          <w:ilvl w:val="2"/>
          <w:numId w:val="18"/>
        </w:numPr>
        <w:tabs>
          <w:tab w:val="left" w:pos="833"/>
        </w:tabs>
        <w:spacing w:line="360" w:lineRule="auto"/>
        <w:ind w:hanging="720"/>
        <w:rPr>
          <w:b w:val="0"/>
          <w:u w:val="none"/>
        </w:rPr>
      </w:pPr>
      <w:r w:rsidRPr="00783615">
        <w:rPr>
          <w:b w:val="0"/>
          <w:u w:val="none"/>
        </w:rPr>
        <w:lastRenderedPageBreak/>
        <w:t>Batteries and</w:t>
      </w:r>
      <w:r w:rsidRPr="00783615">
        <w:rPr>
          <w:b w:val="0"/>
          <w:spacing w:val="-6"/>
          <w:u w:val="none"/>
        </w:rPr>
        <w:t xml:space="preserve"> </w:t>
      </w:r>
      <w:r w:rsidRPr="00783615">
        <w:rPr>
          <w:b w:val="0"/>
          <w:u w:val="none"/>
        </w:rPr>
        <w:t>Power</w:t>
      </w:r>
    </w:p>
    <w:p w14:paraId="16EC2C65" w14:textId="77777777" w:rsidR="002F3A6A" w:rsidRDefault="00844029" w:rsidP="00FA63D3">
      <w:pPr>
        <w:pStyle w:val="BodyText"/>
        <w:spacing w:before="216" w:after="160" w:line="360" w:lineRule="auto"/>
        <w:ind w:left="112" w:right="141"/>
      </w:pPr>
      <w:r>
        <w:t>The robot is expected to run actively for at least one hour, traversing the bridge while making measurements, and an additional hour passively, staying in place while transmitting data.  The battery chosen must provide a suitable capacity to power the major components of the robot. These components include the motors, linear actuator, MCU, data acquisition, data transfer, and various supporting electronic circuitry. Of these, the highest minimum voltage needed is roughly 12V, for the motors, linear actuator, and accelerometer.</w:t>
      </w:r>
    </w:p>
    <w:p w14:paraId="2EAA6168" w14:textId="1F081E60" w:rsidR="00844029" w:rsidRDefault="00844029" w:rsidP="00FA63D3">
      <w:pPr>
        <w:pStyle w:val="BodyText"/>
        <w:spacing w:before="216" w:after="160" w:line="360" w:lineRule="auto"/>
        <w:ind w:left="112" w:right="141"/>
      </w:pPr>
      <w:r>
        <w:t xml:space="preserve">Each motor has a stall current of 1.1A and free run current of 100mA. Because of the light weight of the robot, the motors will run far below the stall current. The highest expected nominal draw, when traversing vertically, is 800mA each. The linear actuator will only be used for short movements of a small mass and thus will have low consumption. In conjunction with the accelerometer, expected current draw is only 35mA.  The MCU and wireless module each require an input voltage of 3.3V. The accelerometer. The wireless module, MCU, GPS, and gyroscope are expected to collectively consume 300mW at 3.3V. With a power conversion efficiency of 80%, this would draw roughly 32mA from the battery. The remaining circuitry will have negligible power consumption. The final sum of power consumption with some additional margin of error is 1700 mA with maximum power consumption while active movement, and only 100 mA while passive. </w:t>
      </w:r>
      <w:r w:rsidR="002F3A6A">
        <w:t>Therefore, a</w:t>
      </w:r>
      <w:r>
        <w:t xml:space="preserve"> battery capacity of at least 1800mAh is required to power the robot for one hour actively and one hour passively. Several battery compositions have been considered for this purpose. </w:t>
      </w:r>
    </w:p>
    <w:p w14:paraId="06A37226" w14:textId="2C781AC5" w:rsidR="00844029" w:rsidRPr="00227FB9" w:rsidRDefault="00844029" w:rsidP="00FA63D3">
      <w:pPr>
        <w:spacing w:line="360" w:lineRule="auto"/>
        <w:rPr>
          <w:sz w:val="24"/>
          <w:szCs w:val="24"/>
        </w:rPr>
      </w:pPr>
      <w:r>
        <w:br w:type="page"/>
      </w:r>
    </w:p>
    <w:p w14:paraId="79D09586" w14:textId="213F981E" w:rsidR="00844029" w:rsidRPr="00640CE1" w:rsidRDefault="00844029" w:rsidP="00FA63D3">
      <w:pPr>
        <w:spacing w:line="360" w:lineRule="auto"/>
        <w:ind w:left="111"/>
        <w:jc w:val="center"/>
        <w:rPr>
          <w:b/>
          <w:sz w:val="24"/>
          <w:szCs w:val="24"/>
        </w:rPr>
      </w:pPr>
      <w:r w:rsidRPr="00640CE1">
        <w:rPr>
          <w:b/>
          <w:smallCaps/>
          <w:sz w:val="24"/>
          <w:szCs w:val="24"/>
        </w:rPr>
        <w:lastRenderedPageBreak/>
        <w:t xml:space="preserve">Table </w:t>
      </w:r>
      <w:r w:rsidR="00640CE1" w:rsidRPr="00640CE1">
        <w:rPr>
          <w:b/>
          <w:smallCaps/>
          <w:sz w:val="24"/>
          <w:szCs w:val="24"/>
        </w:rPr>
        <w:t>X</w:t>
      </w:r>
    </w:p>
    <w:p w14:paraId="5205332F" w14:textId="01D9B413" w:rsidR="00844029" w:rsidRPr="00D91334" w:rsidRDefault="00756FC7" w:rsidP="00FA63D3">
      <w:pPr>
        <w:spacing w:line="360" w:lineRule="auto"/>
        <w:ind w:left="111"/>
        <w:jc w:val="center"/>
        <w:rPr>
          <w:sz w:val="24"/>
          <w:szCs w:val="24"/>
        </w:rPr>
      </w:pPr>
      <w:r>
        <w:rPr>
          <w:smallCaps/>
          <w:sz w:val="24"/>
          <w:szCs w:val="24"/>
        </w:rPr>
        <w:t>Battery T</w:t>
      </w:r>
      <w:r w:rsidR="00844029" w:rsidRPr="00D91334">
        <w:rPr>
          <w:smallCaps/>
          <w:sz w:val="24"/>
          <w:szCs w:val="24"/>
        </w:rPr>
        <w:t xml:space="preserve">ype and </w:t>
      </w:r>
      <w:r>
        <w:rPr>
          <w:smallCaps/>
          <w:sz w:val="24"/>
          <w:szCs w:val="24"/>
        </w:rPr>
        <w:t>Sizing C</w:t>
      </w:r>
      <w:r w:rsidR="00844029" w:rsidRPr="00D91334">
        <w:rPr>
          <w:smallCaps/>
          <w:sz w:val="24"/>
          <w:szCs w:val="24"/>
        </w:rPr>
        <w:t xml:space="preserve">onsiderations </w:t>
      </w:r>
      <w:r w:rsidR="00844029">
        <w:rPr>
          <w:smallCaps/>
          <w:sz w:val="24"/>
          <w:szCs w:val="24"/>
        </w:rPr>
        <w:br/>
      </w:r>
    </w:p>
    <w:tbl>
      <w:tblPr>
        <w:tblW w:w="6202" w:type="dxa"/>
        <w:jc w:val="center"/>
        <w:tblCellMar>
          <w:left w:w="0" w:type="dxa"/>
          <w:right w:w="0" w:type="dxa"/>
        </w:tblCellMar>
        <w:tblLook w:val="0420" w:firstRow="1" w:lastRow="0" w:firstColumn="0" w:lastColumn="0" w:noHBand="0" w:noVBand="1"/>
      </w:tblPr>
      <w:tblGrid>
        <w:gridCol w:w="1046"/>
        <w:gridCol w:w="985"/>
        <w:gridCol w:w="1168"/>
        <w:gridCol w:w="1217"/>
        <w:gridCol w:w="936"/>
        <w:gridCol w:w="1046"/>
      </w:tblGrid>
      <w:tr w:rsidR="00844029" w:rsidRPr="00D91334" w14:paraId="3FDEC605" w14:textId="77777777" w:rsidTr="20C48B4F">
        <w:trPr>
          <w:trHeight w:val="618"/>
          <w:jc w:val="center"/>
        </w:trPr>
        <w:tc>
          <w:tcPr>
            <w:tcW w:w="1008" w:type="dxa"/>
            <w:tcBorders>
              <w:top w:val="single" w:sz="8" w:space="0" w:color="000000" w:themeColor="text1"/>
              <w:left w:val="single" w:sz="8" w:space="0" w:color="000000" w:themeColor="text1"/>
              <w:bottom w:val="single" w:sz="18" w:space="0" w:color="000000" w:themeColor="text1"/>
              <w:right w:val="nil"/>
            </w:tcBorders>
            <w:shd w:val="clear" w:color="auto" w:fill="5B9BD5"/>
            <w:tcMar>
              <w:top w:w="72" w:type="dxa"/>
              <w:left w:w="144" w:type="dxa"/>
              <w:bottom w:w="72" w:type="dxa"/>
              <w:right w:w="144" w:type="dxa"/>
            </w:tcMar>
            <w:hideMark/>
          </w:tcPr>
          <w:p w14:paraId="2C897581" w14:textId="77777777" w:rsidR="00844029" w:rsidRPr="00D91334" w:rsidRDefault="00844029" w:rsidP="00FA63D3">
            <w:pPr>
              <w:spacing w:after="160" w:line="360" w:lineRule="auto"/>
              <w:contextualSpacing/>
            </w:pPr>
            <w:r w:rsidRPr="00783615">
              <w:t>Battery Type</w:t>
            </w:r>
          </w:p>
        </w:tc>
        <w:tc>
          <w:tcPr>
            <w:tcW w:w="1006" w:type="dxa"/>
            <w:tcBorders>
              <w:top w:val="single" w:sz="8" w:space="0" w:color="000000" w:themeColor="text1"/>
              <w:left w:val="nil"/>
              <w:bottom w:val="single" w:sz="18" w:space="0" w:color="000000" w:themeColor="text1"/>
              <w:right w:val="nil"/>
            </w:tcBorders>
            <w:shd w:val="clear" w:color="auto" w:fill="5B9BD5"/>
            <w:tcMar>
              <w:top w:w="72" w:type="dxa"/>
              <w:left w:w="144" w:type="dxa"/>
              <w:bottom w:w="72" w:type="dxa"/>
              <w:right w:w="144" w:type="dxa"/>
            </w:tcMar>
            <w:hideMark/>
          </w:tcPr>
          <w:p w14:paraId="306DB121" w14:textId="77777777" w:rsidR="00844029" w:rsidRPr="00D91334" w:rsidRDefault="00844029" w:rsidP="00FA63D3">
            <w:pPr>
              <w:spacing w:after="160" w:line="360" w:lineRule="auto"/>
              <w:contextualSpacing/>
            </w:pPr>
            <w:r w:rsidRPr="00783615">
              <w:t>Voltage Rating</w:t>
            </w:r>
          </w:p>
        </w:tc>
        <w:tc>
          <w:tcPr>
            <w:tcW w:w="1153" w:type="dxa"/>
            <w:tcBorders>
              <w:top w:val="single" w:sz="8" w:space="0" w:color="000000" w:themeColor="text1"/>
              <w:left w:val="nil"/>
              <w:bottom w:val="single" w:sz="18" w:space="0" w:color="000000" w:themeColor="text1"/>
              <w:right w:val="nil"/>
            </w:tcBorders>
            <w:shd w:val="clear" w:color="auto" w:fill="5B9BD5"/>
            <w:tcMar>
              <w:top w:w="72" w:type="dxa"/>
              <w:left w:w="144" w:type="dxa"/>
              <w:bottom w:w="72" w:type="dxa"/>
              <w:right w:w="144" w:type="dxa"/>
            </w:tcMar>
            <w:hideMark/>
          </w:tcPr>
          <w:p w14:paraId="7B30FB9A" w14:textId="77777777" w:rsidR="00844029" w:rsidRPr="00D91334" w:rsidRDefault="00844029" w:rsidP="00FA63D3">
            <w:pPr>
              <w:spacing w:after="160" w:line="360" w:lineRule="auto"/>
              <w:contextualSpacing/>
            </w:pPr>
            <w:r w:rsidRPr="00783615">
              <w:t>Capacity</w:t>
            </w:r>
          </w:p>
        </w:tc>
        <w:tc>
          <w:tcPr>
            <w:tcW w:w="1237" w:type="dxa"/>
            <w:tcBorders>
              <w:top w:val="single" w:sz="8" w:space="0" w:color="000000" w:themeColor="text1"/>
              <w:left w:val="nil"/>
              <w:bottom w:val="single" w:sz="18" w:space="0" w:color="000000" w:themeColor="text1"/>
              <w:right w:val="nil"/>
            </w:tcBorders>
            <w:shd w:val="clear" w:color="auto" w:fill="5B9BD5"/>
            <w:tcMar>
              <w:top w:w="72" w:type="dxa"/>
              <w:left w:w="144" w:type="dxa"/>
              <w:bottom w:w="72" w:type="dxa"/>
              <w:right w:w="144" w:type="dxa"/>
            </w:tcMar>
            <w:hideMark/>
          </w:tcPr>
          <w:p w14:paraId="21314120" w14:textId="77777777" w:rsidR="00844029" w:rsidRPr="00D91334" w:rsidRDefault="00844029" w:rsidP="00FA63D3">
            <w:pPr>
              <w:spacing w:after="160" w:line="360" w:lineRule="auto"/>
              <w:contextualSpacing/>
            </w:pPr>
            <w:r w:rsidRPr="00783615">
              <w:t>Recharge?</w:t>
            </w:r>
          </w:p>
        </w:tc>
        <w:tc>
          <w:tcPr>
            <w:tcW w:w="951" w:type="dxa"/>
            <w:tcBorders>
              <w:top w:val="single" w:sz="8" w:space="0" w:color="000000" w:themeColor="text1"/>
              <w:left w:val="nil"/>
              <w:bottom w:val="single" w:sz="18" w:space="0" w:color="000000" w:themeColor="text1"/>
              <w:right w:val="nil"/>
            </w:tcBorders>
            <w:shd w:val="clear" w:color="auto" w:fill="5B9BD5"/>
            <w:tcMar>
              <w:top w:w="72" w:type="dxa"/>
              <w:left w:w="144" w:type="dxa"/>
              <w:bottom w:w="72" w:type="dxa"/>
              <w:right w:w="144" w:type="dxa"/>
            </w:tcMar>
            <w:hideMark/>
          </w:tcPr>
          <w:p w14:paraId="799C3DF7" w14:textId="77777777" w:rsidR="00844029" w:rsidRPr="00D91334" w:rsidRDefault="00844029" w:rsidP="00FA63D3">
            <w:pPr>
              <w:spacing w:after="160" w:line="360" w:lineRule="auto"/>
              <w:contextualSpacing/>
            </w:pPr>
            <w:r w:rsidRPr="00783615">
              <w:t>Weight</w:t>
            </w:r>
          </w:p>
        </w:tc>
        <w:tc>
          <w:tcPr>
            <w:tcW w:w="847" w:type="dxa"/>
            <w:tcBorders>
              <w:top w:val="single" w:sz="8" w:space="0" w:color="000000" w:themeColor="text1"/>
              <w:left w:val="nil"/>
              <w:bottom w:val="single" w:sz="18" w:space="0" w:color="000000" w:themeColor="text1"/>
              <w:right w:val="single" w:sz="8" w:space="0" w:color="000000" w:themeColor="text1"/>
            </w:tcBorders>
            <w:shd w:val="clear" w:color="auto" w:fill="5B9BD5"/>
            <w:tcMar>
              <w:top w:w="72" w:type="dxa"/>
              <w:left w:w="144" w:type="dxa"/>
              <w:bottom w:w="72" w:type="dxa"/>
              <w:right w:w="144" w:type="dxa"/>
            </w:tcMar>
            <w:hideMark/>
          </w:tcPr>
          <w:p w14:paraId="7A0228A9" w14:textId="77777777" w:rsidR="00844029" w:rsidRPr="00D91334" w:rsidRDefault="00844029" w:rsidP="00FA63D3">
            <w:pPr>
              <w:spacing w:after="160" w:line="360" w:lineRule="auto"/>
              <w:contextualSpacing/>
            </w:pPr>
            <w:r w:rsidRPr="00783615">
              <w:t>Vendor</w:t>
            </w:r>
          </w:p>
        </w:tc>
      </w:tr>
      <w:tr w:rsidR="00844029" w:rsidRPr="00D91334" w14:paraId="33EE9E42" w14:textId="77777777" w:rsidTr="20C48B4F">
        <w:trPr>
          <w:trHeight w:val="618"/>
          <w:jc w:val="center"/>
        </w:trPr>
        <w:tc>
          <w:tcPr>
            <w:tcW w:w="1008" w:type="dxa"/>
            <w:tcBorders>
              <w:top w:val="single" w:sz="18" w:space="0" w:color="000000" w:themeColor="text1"/>
              <w:left w:val="single" w:sz="8" w:space="0" w:color="000000" w:themeColor="text1"/>
              <w:bottom w:val="nil"/>
              <w:right w:val="nil"/>
            </w:tcBorders>
            <w:shd w:val="clear" w:color="auto" w:fill="E7E7E7"/>
            <w:tcMar>
              <w:top w:w="72" w:type="dxa"/>
              <w:left w:w="144" w:type="dxa"/>
              <w:bottom w:w="72" w:type="dxa"/>
              <w:right w:w="144" w:type="dxa"/>
            </w:tcMar>
            <w:hideMark/>
          </w:tcPr>
          <w:p w14:paraId="605F7393" w14:textId="77777777" w:rsidR="00844029" w:rsidRPr="00D91334" w:rsidRDefault="00844029" w:rsidP="00FA63D3">
            <w:pPr>
              <w:spacing w:after="160" w:line="360" w:lineRule="auto"/>
              <w:contextualSpacing/>
            </w:pPr>
            <w:r w:rsidRPr="00D91334">
              <w:t>Alkaline AA</w:t>
            </w:r>
          </w:p>
        </w:tc>
        <w:tc>
          <w:tcPr>
            <w:tcW w:w="1006" w:type="dxa"/>
            <w:tcBorders>
              <w:top w:val="single" w:sz="18" w:space="0" w:color="000000" w:themeColor="text1"/>
              <w:left w:val="nil"/>
              <w:bottom w:val="nil"/>
              <w:right w:val="nil"/>
            </w:tcBorders>
            <w:shd w:val="clear" w:color="auto" w:fill="E7E7E7"/>
            <w:tcMar>
              <w:top w:w="72" w:type="dxa"/>
              <w:left w:w="144" w:type="dxa"/>
              <w:bottom w:w="72" w:type="dxa"/>
              <w:right w:w="144" w:type="dxa"/>
            </w:tcMar>
            <w:hideMark/>
          </w:tcPr>
          <w:p w14:paraId="48E1AC5D" w14:textId="77777777" w:rsidR="00844029" w:rsidRPr="00D91334" w:rsidRDefault="00844029" w:rsidP="00FA63D3">
            <w:pPr>
              <w:spacing w:after="160" w:line="360" w:lineRule="auto"/>
              <w:contextualSpacing/>
            </w:pPr>
            <w:r w:rsidRPr="00D91334">
              <w:t>1.5V</w:t>
            </w:r>
          </w:p>
        </w:tc>
        <w:tc>
          <w:tcPr>
            <w:tcW w:w="1153" w:type="dxa"/>
            <w:tcBorders>
              <w:top w:val="single" w:sz="18" w:space="0" w:color="000000" w:themeColor="text1"/>
              <w:left w:val="nil"/>
              <w:bottom w:val="nil"/>
              <w:right w:val="nil"/>
            </w:tcBorders>
            <w:shd w:val="clear" w:color="auto" w:fill="E7E7E7"/>
            <w:tcMar>
              <w:top w:w="72" w:type="dxa"/>
              <w:left w:w="144" w:type="dxa"/>
              <w:bottom w:w="72" w:type="dxa"/>
              <w:right w:w="144" w:type="dxa"/>
            </w:tcMar>
            <w:hideMark/>
          </w:tcPr>
          <w:p w14:paraId="149E3D16" w14:textId="77777777" w:rsidR="00844029" w:rsidRPr="00D91334" w:rsidRDefault="00844029" w:rsidP="00FA63D3">
            <w:pPr>
              <w:spacing w:after="160" w:line="360" w:lineRule="auto"/>
              <w:contextualSpacing/>
            </w:pPr>
            <w:r w:rsidRPr="00D91334">
              <w:t>1000mAh</w:t>
            </w:r>
          </w:p>
        </w:tc>
        <w:tc>
          <w:tcPr>
            <w:tcW w:w="1237" w:type="dxa"/>
            <w:tcBorders>
              <w:top w:val="single" w:sz="18" w:space="0" w:color="000000" w:themeColor="text1"/>
              <w:left w:val="nil"/>
              <w:bottom w:val="nil"/>
              <w:right w:val="nil"/>
            </w:tcBorders>
            <w:shd w:val="clear" w:color="auto" w:fill="E7E7E7"/>
            <w:tcMar>
              <w:top w:w="72" w:type="dxa"/>
              <w:left w:w="144" w:type="dxa"/>
              <w:bottom w:w="72" w:type="dxa"/>
              <w:right w:w="144" w:type="dxa"/>
            </w:tcMar>
            <w:hideMark/>
          </w:tcPr>
          <w:p w14:paraId="159A2B8B" w14:textId="77777777" w:rsidR="00844029" w:rsidRPr="00D91334" w:rsidRDefault="00844029" w:rsidP="00FA63D3">
            <w:pPr>
              <w:spacing w:after="160" w:line="360" w:lineRule="auto"/>
              <w:contextualSpacing/>
            </w:pPr>
            <w:r w:rsidRPr="00D91334">
              <w:t>No</w:t>
            </w:r>
          </w:p>
        </w:tc>
        <w:tc>
          <w:tcPr>
            <w:tcW w:w="951" w:type="dxa"/>
            <w:tcBorders>
              <w:top w:val="single" w:sz="18" w:space="0" w:color="000000" w:themeColor="text1"/>
              <w:left w:val="nil"/>
              <w:bottom w:val="nil"/>
              <w:right w:val="nil"/>
            </w:tcBorders>
            <w:shd w:val="clear" w:color="auto" w:fill="E7E7E7"/>
            <w:tcMar>
              <w:top w:w="72" w:type="dxa"/>
              <w:left w:w="144" w:type="dxa"/>
              <w:bottom w:w="72" w:type="dxa"/>
              <w:right w:w="144" w:type="dxa"/>
            </w:tcMar>
            <w:hideMark/>
          </w:tcPr>
          <w:p w14:paraId="56852FF6" w14:textId="77777777" w:rsidR="00844029" w:rsidRPr="00D91334" w:rsidRDefault="00844029" w:rsidP="00FA63D3">
            <w:pPr>
              <w:spacing w:after="160" w:line="360" w:lineRule="auto"/>
              <w:contextualSpacing/>
            </w:pPr>
            <w:r w:rsidRPr="00D91334">
              <w:t>23g</w:t>
            </w:r>
          </w:p>
        </w:tc>
        <w:tc>
          <w:tcPr>
            <w:tcW w:w="847" w:type="dxa"/>
            <w:tcBorders>
              <w:top w:val="single" w:sz="18" w:space="0" w:color="000000" w:themeColor="text1"/>
              <w:left w:val="nil"/>
              <w:bottom w:val="nil"/>
              <w:right w:val="single" w:sz="8" w:space="0" w:color="000000" w:themeColor="text1"/>
            </w:tcBorders>
            <w:shd w:val="clear" w:color="auto" w:fill="E7E7E7"/>
            <w:tcMar>
              <w:top w:w="72" w:type="dxa"/>
              <w:left w:w="144" w:type="dxa"/>
              <w:bottom w:w="72" w:type="dxa"/>
              <w:right w:w="144" w:type="dxa"/>
            </w:tcMar>
            <w:hideMark/>
          </w:tcPr>
          <w:p w14:paraId="4E8DE09C" w14:textId="77777777" w:rsidR="00844029" w:rsidRPr="00D91334" w:rsidRDefault="00844029" w:rsidP="00FA63D3">
            <w:pPr>
              <w:spacing w:after="160" w:line="360" w:lineRule="auto"/>
              <w:contextualSpacing/>
            </w:pPr>
            <w:r w:rsidRPr="00D91334">
              <w:t>Duracell</w:t>
            </w:r>
          </w:p>
        </w:tc>
      </w:tr>
      <w:tr w:rsidR="00844029" w:rsidRPr="00D91334" w14:paraId="23C10D4F" w14:textId="77777777" w:rsidTr="20C48B4F">
        <w:trPr>
          <w:trHeight w:val="618"/>
          <w:jc w:val="center"/>
        </w:trPr>
        <w:tc>
          <w:tcPr>
            <w:tcW w:w="1008"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643A1ECB" w14:textId="77777777" w:rsidR="00844029" w:rsidRPr="00D91334" w:rsidRDefault="00844029" w:rsidP="00FA63D3">
            <w:pPr>
              <w:spacing w:after="160" w:line="360" w:lineRule="auto"/>
              <w:contextualSpacing/>
            </w:pPr>
            <w:r w:rsidRPr="00D91334">
              <w:t>Alkaline 9V</w:t>
            </w:r>
          </w:p>
        </w:tc>
        <w:tc>
          <w:tcPr>
            <w:tcW w:w="1006" w:type="dxa"/>
            <w:tcBorders>
              <w:top w:val="nil"/>
              <w:left w:val="nil"/>
              <w:bottom w:val="nil"/>
              <w:right w:val="nil"/>
            </w:tcBorders>
            <w:shd w:val="clear" w:color="auto" w:fill="FFFFFF" w:themeFill="background1"/>
            <w:tcMar>
              <w:top w:w="72" w:type="dxa"/>
              <w:left w:w="144" w:type="dxa"/>
              <w:bottom w:w="72" w:type="dxa"/>
              <w:right w:w="144" w:type="dxa"/>
            </w:tcMar>
            <w:hideMark/>
          </w:tcPr>
          <w:p w14:paraId="24BC4344" w14:textId="77777777" w:rsidR="00844029" w:rsidRPr="00D91334" w:rsidRDefault="00844029" w:rsidP="00FA63D3">
            <w:pPr>
              <w:spacing w:after="160" w:line="360" w:lineRule="auto"/>
              <w:contextualSpacing/>
            </w:pPr>
            <w:r w:rsidRPr="00D91334">
              <w:t>9V</w:t>
            </w:r>
          </w:p>
        </w:tc>
        <w:tc>
          <w:tcPr>
            <w:tcW w:w="1153" w:type="dxa"/>
            <w:tcBorders>
              <w:top w:val="nil"/>
              <w:left w:val="nil"/>
              <w:bottom w:val="nil"/>
              <w:right w:val="nil"/>
            </w:tcBorders>
            <w:shd w:val="clear" w:color="auto" w:fill="FFFFFF" w:themeFill="background1"/>
            <w:tcMar>
              <w:top w:w="72" w:type="dxa"/>
              <w:left w:w="144" w:type="dxa"/>
              <w:bottom w:w="72" w:type="dxa"/>
              <w:right w:w="144" w:type="dxa"/>
            </w:tcMar>
            <w:hideMark/>
          </w:tcPr>
          <w:p w14:paraId="656D424C" w14:textId="77777777" w:rsidR="00844029" w:rsidRPr="00D91334" w:rsidRDefault="00844029" w:rsidP="00FA63D3">
            <w:pPr>
              <w:spacing w:after="160" w:line="360" w:lineRule="auto"/>
              <w:contextualSpacing/>
            </w:pPr>
            <w:r w:rsidRPr="00D91334">
              <w:t>500mAh</w:t>
            </w:r>
          </w:p>
        </w:tc>
        <w:tc>
          <w:tcPr>
            <w:tcW w:w="1237" w:type="dxa"/>
            <w:tcBorders>
              <w:top w:val="nil"/>
              <w:left w:val="nil"/>
              <w:bottom w:val="nil"/>
              <w:right w:val="nil"/>
            </w:tcBorders>
            <w:shd w:val="clear" w:color="auto" w:fill="FFFFFF" w:themeFill="background1"/>
            <w:tcMar>
              <w:top w:w="72" w:type="dxa"/>
              <w:left w:w="144" w:type="dxa"/>
              <w:bottom w:w="72" w:type="dxa"/>
              <w:right w:w="144" w:type="dxa"/>
            </w:tcMar>
            <w:hideMark/>
          </w:tcPr>
          <w:p w14:paraId="2B953919" w14:textId="77777777" w:rsidR="00844029" w:rsidRPr="00D91334" w:rsidRDefault="00844029" w:rsidP="00FA63D3">
            <w:pPr>
              <w:spacing w:after="160" w:line="360" w:lineRule="auto"/>
              <w:contextualSpacing/>
            </w:pPr>
            <w:r w:rsidRPr="00D91334">
              <w:t>No</w:t>
            </w:r>
          </w:p>
        </w:tc>
        <w:tc>
          <w:tcPr>
            <w:tcW w:w="951" w:type="dxa"/>
            <w:tcBorders>
              <w:top w:val="nil"/>
              <w:left w:val="nil"/>
              <w:bottom w:val="nil"/>
              <w:right w:val="nil"/>
            </w:tcBorders>
            <w:shd w:val="clear" w:color="auto" w:fill="FFFFFF" w:themeFill="background1"/>
            <w:tcMar>
              <w:top w:w="72" w:type="dxa"/>
              <w:left w:w="144" w:type="dxa"/>
              <w:bottom w:w="72" w:type="dxa"/>
              <w:right w:w="144" w:type="dxa"/>
            </w:tcMar>
            <w:hideMark/>
          </w:tcPr>
          <w:p w14:paraId="16BC459B" w14:textId="77777777" w:rsidR="00844029" w:rsidRPr="00D91334" w:rsidRDefault="00844029" w:rsidP="00FA63D3">
            <w:pPr>
              <w:spacing w:after="160" w:line="360" w:lineRule="auto"/>
              <w:contextualSpacing/>
            </w:pPr>
            <w:r w:rsidRPr="00D91334">
              <w:t>45g</w:t>
            </w:r>
          </w:p>
        </w:tc>
        <w:tc>
          <w:tcPr>
            <w:tcW w:w="847"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4FC716C3" w14:textId="77777777" w:rsidR="00844029" w:rsidRPr="00D91334" w:rsidRDefault="00844029" w:rsidP="00FA63D3">
            <w:pPr>
              <w:spacing w:after="160" w:line="360" w:lineRule="auto"/>
              <w:contextualSpacing/>
            </w:pPr>
            <w:r w:rsidRPr="00D91334">
              <w:t>Duracell</w:t>
            </w:r>
          </w:p>
        </w:tc>
      </w:tr>
      <w:tr w:rsidR="00844029" w:rsidRPr="00D91334" w14:paraId="602AD823" w14:textId="77777777" w:rsidTr="20C48B4F">
        <w:trPr>
          <w:trHeight w:val="618"/>
          <w:jc w:val="center"/>
        </w:trPr>
        <w:tc>
          <w:tcPr>
            <w:tcW w:w="1008"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40285AB4" w14:textId="77777777" w:rsidR="00844029" w:rsidRPr="00D91334" w:rsidRDefault="00844029" w:rsidP="00FA63D3">
            <w:pPr>
              <w:spacing w:after="160" w:line="360" w:lineRule="auto"/>
              <w:contextualSpacing/>
            </w:pPr>
            <w:r w:rsidRPr="00D91334">
              <w:t>Ni-Mh AA</w:t>
            </w:r>
          </w:p>
        </w:tc>
        <w:tc>
          <w:tcPr>
            <w:tcW w:w="1006" w:type="dxa"/>
            <w:tcBorders>
              <w:top w:val="nil"/>
              <w:left w:val="nil"/>
              <w:bottom w:val="nil"/>
              <w:right w:val="nil"/>
            </w:tcBorders>
            <w:shd w:val="clear" w:color="auto" w:fill="E7E7E7"/>
            <w:tcMar>
              <w:top w:w="72" w:type="dxa"/>
              <w:left w:w="144" w:type="dxa"/>
              <w:bottom w:w="72" w:type="dxa"/>
              <w:right w:w="144" w:type="dxa"/>
            </w:tcMar>
            <w:hideMark/>
          </w:tcPr>
          <w:p w14:paraId="672C7E69" w14:textId="77777777" w:rsidR="00844029" w:rsidRPr="00D91334" w:rsidRDefault="00844029" w:rsidP="00FA63D3">
            <w:pPr>
              <w:spacing w:after="160" w:line="360" w:lineRule="auto"/>
              <w:contextualSpacing/>
            </w:pPr>
            <w:r w:rsidRPr="00D91334">
              <w:t xml:space="preserve">1.2V </w:t>
            </w:r>
          </w:p>
        </w:tc>
        <w:tc>
          <w:tcPr>
            <w:tcW w:w="1153" w:type="dxa"/>
            <w:tcBorders>
              <w:top w:val="nil"/>
              <w:left w:val="nil"/>
              <w:bottom w:val="nil"/>
              <w:right w:val="nil"/>
            </w:tcBorders>
            <w:shd w:val="clear" w:color="auto" w:fill="E7E7E7"/>
            <w:tcMar>
              <w:top w:w="72" w:type="dxa"/>
              <w:left w:w="144" w:type="dxa"/>
              <w:bottom w:w="72" w:type="dxa"/>
              <w:right w:w="144" w:type="dxa"/>
            </w:tcMar>
            <w:hideMark/>
          </w:tcPr>
          <w:p w14:paraId="30FA65E0" w14:textId="77777777" w:rsidR="00844029" w:rsidRPr="00D91334" w:rsidRDefault="00844029" w:rsidP="00FA63D3">
            <w:pPr>
              <w:spacing w:after="160" w:line="360" w:lineRule="auto"/>
              <w:contextualSpacing/>
            </w:pPr>
            <w:r w:rsidRPr="00D91334">
              <w:t>2600mAh</w:t>
            </w:r>
          </w:p>
        </w:tc>
        <w:tc>
          <w:tcPr>
            <w:tcW w:w="1237" w:type="dxa"/>
            <w:tcBorders>
              <w:top w:val="nil"/>
              <w:left w:val="nil"/>
              <w:bottom w:val="nil"/>
              <w:right w:val="nil"/>
            </w:tcBorders>
            <w:shd w:val="clear" w:color="auto" w:fill="E7E7E7"/>
            <w:tcMar>
              <w:top w:w="72" w:type="dxa"/>
              <w:left w:w="144" w:type="dxa"/>
              <w:bottom w:w="72" w:type="dxa"/>
              <w:right w:w="144" w:type="dxa"/>
            </w:tcMar>
            <w:hideMark/>
          </w:tcPr>
          <w:p w14:paraId="11231327"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E7E7E7"/>
            <w:tcMar>
              <w:top w:w="72" w:type="dxa"/>
              <w:left w:w="144" w:type="dxa"/>
              <w:bottom w:w="72" w:type="dxa"/>
              <w:right w:w="144" w:type="dxa"/>
            </w:tcMar>
            <w:hideMark/>
          </w:tcPr>
          <w:p w14:paraId="09A26B4E" w14:textId="77777777" w:rsidR="00844029" w:rsidRPr="00D91334" w:rsidRDefault="00844029" w:rsidP="00FA63D3">
            <w:pPr>
              <w:spacing w:after="160" w:line="360" w:lineRule="auto"/>
              <w:contextualSpacing/>
            </w:pPr>
            <w:r w:rsidRPr="00D91334">
              <w:t>26.5g</w:t>
            </w:r>
          </w:p>
        </w:tc>
        <w:tc>
          <w:tcPr>
            <w:tcW w:w="847"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36FB424A" w14:textId="77777777" w:rsidR="00844029" w:rsidRPr="00D91334" w:rsidRDefault="00844029" w:rsidP="00FA63D3">
            <w:pPr>
              <w:spacing w:after="160" w:line="360" w:lineRule="auto"/>
              <w:contextualSpacing/>
            </w:pPr>
            <w:r w:rsidRPr="00D91334">
              <w:t>Tenergy</w:t>
            </w:r>
          </w:p>
        </w:tc>
      </w:tr>
      <w:tr w:rsidR="00844029" w:rsidRPr="00D91334" w14:paraId="423500A7" w14:textId="77777777" w:rsidTr="20C48B4F">
        <w:trPr>
          <w:trHeight w:val="618"/>
          <w:jc w:val="center"/>
        </w:trPr>
        <w:tc>
          <w:tcPr>
            <w:tcW w:w="1008"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66B2ACF3" w14:textId="77777777" w:rsidR="00844029" w:rsidRPr="00D91334" w:rsidRDefault="00844029" w:rsidP="00FA63D3">
            <w:pPr>
              <w:spacing w:after="160" w:line="360" w:lineRule="auto"/>
              <w:contextualSpacing/>
            </w:pPr>
            <w:r w:rsidRPr="00D91334">
              <w:t>Ni-Mh AAA</w:t>
            </w:r>
          </w:p>
        </w:tc>
        <w:tc>
          <w:tcPr>
            <w:tcW w:w="1006" w:type="dxa"/>
            <w:tcBorders>
              <w:top w:val="nil"/>
              <w:left w:val="nil"/>
              <w:bottom w:val="nil"/>
              <w:right w:val="nil"/>
            </w:tcBorders>
            <w:shd w:val="clear" w:color="auto" w:fill="FFFFFF" w:themeFill="background1"/>
            <w:tcMar>
              <w:top w:w="72" w:type="dxa"/>
              <w:left w:w="144" w:type="dxa"/>
              <w:bottom w:w="72" w:type="dxa"/>
              <w:right w:w="144" w:type="dxa"/>
            </w:tcMar>
            <w:hideMark/>
          </w:tcPr>
          <w:p w14:paraId="6FA1D83E" w14:textId="77777777" w:rsidR="00844029" w:rsidRPr="00D91334" w:rsidRDefault="00844029" w:rsidP="00FA63D3">
            <w:pPr>
              <w:spacing w:after="160" w:line="360" w:lineRule="auto"/>
              <w:contextualSpacing/>
            </w:pPr>
            <w:r w:rsidRPr="00D91334">
              <w:t>1.2V</w:t>
            </w:r>
          </w:p>
        </w:tc>
        <w:tc>
          <w:tcPr>
            <w:tcW w:w="1153" w:type="dxa"/>
            <w:tcBorders>
              <w:top w:val="nil"/>
              <w:left w:val="nil"/>
              <w:bottom w:val="nil"/>
              <w:right w:val="nil"/>
            </w:tcBorders>
            <w:shd w:val="clear" w:color="auto" w:fill="FFFFFF" w:themeFill="background1"/>
            <w:tcMar>
              <w:top w:w="72" w:type="dxa"/>
              <w:left w:w="144" w:type="dxa"/>
              <w:bottom w:w="72" w:type="dxa"/>
              <w:right w:w="144" w:type="dxa"/>
            </w:tcMar>
            <w:hideMark/>
          </w:tcPr>
          <w:p w14:paraId="2EF1A6EE" w14:textId="77777777" w:rsidR="00844029" w:rsidRPr="00D91334" w:rsidRDefault="00844029" w:rsidP="00FA63D3">
            <w:pPr>
              <w:spacing w:after="160" w:line="360" w:lineRule="auto"/>
              <w:contextualSpacing/>
            </w:pPr>
            <w:r w:rsidRPr="00D91334">
              <w:t>1000mAh</w:t>
            </w:r>
          </w:p>
        </w:tc>
        <w:tc>
          <w:tcPr>
            <w:tcW w:w="1237" w:type="dxa"/>
            <w:tcBorders>
              <w:top w:val="nil"/>
              <w:left w:val="nil"/>
              <w:bottom w:val="nil"/>
              <w:right w:val="nil"/>
            </w:tcBorders>
            <w:shd w:val="clear" w:color="auto" w:fill="FFFFFF" w:themeFill="background1"/>
            <w:tcMar>
              <w:top w:w="72" w:type="dxa"/>
              <w:left w:w="144" w:type="dxa"/>
              <w:bottom w:w="72" w:type="dxa"/>
              <w:right w:w="144" w:type="dxa"/>
            </w:tcMar>
            <w:hideMark/>
          </w:tcPr>
          <w:p w14:paraId="079DBB3A"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FFFFFF" w:themeFill="background1"/>
            <w:tcMar>
              <w:top w:w="72" w:type="dxa"/>
              <w:left w:w="144" w:type="dxa"/>
              <w:bottom w:w="72" w:type="dxa"/>
              <w:right w:w="144" w:type="dxa"/>
            </w:tcMar>
            <w:hideMark/>
          </w:tcPr>
          <w:p w14:paraId="49244D7A" w14:textId="77777777" w:rsidR="00844029" w:rsidRPr="00D91334" w:rsidRDefault="00844029" w:rsidP="00FA63D3">
            <w:pPr>
              <w:spacing w:after="160" w:line="360" w:lineRule="auto"/>
              <w:contextualSpacing/>
            </w:pPr>
            <w:r w:rsidRPr="00D91334">
              <w:t>13g</w:t>
            </w:r>
          </w:p>
        </w:tc>
        <w:tc>
          <w:tcPr>
            <w:tcW w:w="847"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10BD1E03" w14:textId="77777777" w:rsidR="00844029" w:rsidRPr="00D91334" w:rsidRDefault="00844029" w:rsidP="00FA63D3">
            <w:pPr>
              <w:spacing w:after="160" w:line="360" w:lineRule="auto"/>
              <w:contextualSpacing/>
            </w:pPr>
            <w:r w:rsidRPr="00D91334">
              <w:t>Tenergy</w:t>
            </w:r>
          </w:p>
        </w:tc>
      </w:tr>
      <w:tr w:rsidR="00844029" w:rsidRPr="00D91334" w14:paraId="09EE8D88" w14:textId="77777777" w:rsidTr="20C48B4F">
        <w:trPr>
          <w:trHeight w:val="618"/>
          <w:jc w:val="center"/>
        </w:trPr>
        <w:tc>
          <w:tcPr>
            <w:tcW w:w="1008"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0666DCEA" w14:textId="77777777" w:rsidR="00844029" w:rsidRPr="00D91334" w:rsidRDefault="00844029" w:rsidP="00FA63D3">
            <w:pPr>
              <w:spacing w:after="160" w:line="360" w:lineRule="auto"/>
              <w:contextualSpacing/>
            </w:pPr>
            <w:r w:rsidRPr="00D91334">
              <w:t>Ni-Mh 9V</w:t>
            </w:r>
          </w:p>
        </w:tc>
        <w:tc>
          <w:tcPr>
            <w:tcW w:w="1006" w:type="dxa"/>
            <w:tcBorders>
              <w:top w:val="nil"/>
              <w:left w:val="nil"/>
              <w:bottom w:val="nil"/>
              <w:right w:val="nil"/>
            </w:tcBorders>
            <w:shd w:val="clear" w:color="auto" w:fill="E7E7E7"/>
            <w:tcMar>
              <w:top w:w="72" w:type="dxa"/>
              <w:left w:w="144" w:type="dxa"/>
              <w:bottom w:w="72" w:type="dxa"/>
              <w:right w:w="144" w:type="dxa"/>
            </w:tcMar>
            <w:hideMark/>
          </w:tcPr>
          <w:p w14:paraId="3335B31B" w14:textId="77777777" w:rsidR="00844029" w:rsidRPr="00D91334" w:rsidRDefault="00844029" w:rsidP="00FA63D3">
            <w:pPr>
              <w:spacing w:after="160" w:line="360" w:lineRule="auto"/>
              <w:contextualSpacing/>
            </w:pPr>
            <w:r w:rsidRPr="00D91334">
              <w:t>9V</w:t>
            </w:r>
          </w:p>
        </w:tc>
        <w:tc>
          <w:tcPr>
            <w:tcW w:w="1153" w:type="dxa"/>
            <w:tcBorders>
              <w:top w:val="nil"/>
              <w:left w:val="nil"/>
              <w:bottom w:val="nil"/>
              <w:right w:val="nil"/>
            </w:tcBorders>
            <w:shd w:val="clear" w:color="auto" w:fill="E7E7E7"/>
            <w:tcMar>
              <w:top w:w="72" w:type="dxa"/>
              <w:left w:w="144" w:type="dxa"/>
              <w:bottom w:w="72" w:type="dxa"/>
              <w:right w:w="144" w:type="dxa"/>
            </w:tcMar>
            <w:hideMark/>
          </w:tcPr>
          <w:p w14:paraId="2E24F232" w14:textId="77777777" w:rsidR="00844029" w:rsidRPr="00D91334" w:rsidRDefault="00844029" w:rsidP="00FA63D3">
            <w:pPr>
              <w:spacing w:after="160" w:line="360" w:lineRule="auto"/>
              <w:contextualSpacing/>
            </w:pPr>
            <w:r w:rsidRPr="00D91334">
              <w:t>250mAh</w:t>
            </w:r>
          </w:p>
        </w:tc>
        <w:tc>
          <w:tcPr>
            <w:tcW w:w="1237" w:type="dxa"/>
            <w:tcBorders>
              <w:top w:val="nil"/>
              <w:left w:val="nil"/>
              <w:bottom w:val="nil"/>
              <w:right w:val="nil"/>
            </w:tcBorders>
            <w:shd w:val="clear" w:color="auto" w:fill="E7E7E7"/>
            <w:tcMar>
              <w:top w:w="72" w:type="dxa"/>
              <w:left w:w="144" w:type="dxa"/>
              <w:bottom w:w="72" w:type="dxa"/>
              <w:right w:w="144" w:type="dxa"/>
            </w:tcMar>
            <w:hideMark/>
          </w:tcPr>
          <w:p w14:paraId="5A6C2468"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E7E7E7"/>
            <w:tcMar>
              <w:top w:w="72" w:type="dxa"/>
              <w:left w:w="144" w:type="dxa"/>
              <w:bottom w:w="72" w:type="dxa"/>
              <w:right w:w="144" w:type="dxa"/>
            </w:tcMar>
            <w:hideMark/>
          </w:tcPr>
          <w:p w14:paraId="01BD851F" w14:textId="77777777" w:rsidR="00844029" w:rsidRPr="00D91334" w:rsidRDefault="00844029" w:rsidP="00FA63D3">
            <w:pPr>
              <w:spacing w:after="160" w:line="360" w:lineRule="auto"/>
              <w:contextualSpacing/>
            </w:pPr>
            <w:r w:rsidRPr="00D91334">
              <w:t>86g</w:t>
            </w:r>
          </w:p>
        </w:tc>
        <w:tc>
          <w:tcPr>
            <w:tcW w:w="847"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5EA8B9D8" w14:textId="77777777" w:rsidR="00844029" w:rsidRPr="00D91334" w:rsidRDefault="00844029" w:rsidP="00FA63D3">
            <w:pPr>
              <w:spacing w:after="160" w:line="360" w:lineRule="auto"/>
              <w:contextualSpacing/>
            </w:pPr>
            <w:r w:rsidRPr="00D91334">
              <w:t>Tenergy</w:t>
            </w:r>
          </w:p>
        </w:tc>
      </w:tr>
      <w:tr w:rsidR="00844029" w:rsidRPr="00D91334" w14:paraId="3E3DBA71" w14:textId="77777777" w:rsidTr="20C48B4F">
        <w:trPr>
          <w:trHeight w:val="618"/>
          <w:jc w:val="center"/>
        </w:trPr>
        <w:tc>
          <w:tcPr>
            <w:tcW w:w="1008"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1FB860C4" w14:textId="77777777" w:rsidR="00844029" w:rsidRPr="00D91334" w:rsidRDefault="00844029" w:rsidP="00FA63D3">
            <w:pPr>
              <w:spacing w:after="160" w:line="360" w:lineRule="auto"/>
              <w:contextualSpacing/>
            </w:pPr>
            <w:r w:rsidRPr="00D91334">
              <w:t>NiCd AA</w:t>
            </w:r>
          </w:p>
        </w:tc>
        <w:tc>
          <w:tcPr>
            <w:tcW w:w="1006" w:type="dxa"/>
            <w:tcBorders>
              <w:top w:val="nil"/>
              <w:left w:val="nil"/>
              <w:bottom w:val="nil"/>
              <w:right w:val="nil"/>
            </w:tcBorders>
            <w:shd w:val="clear" w:color="auto" w:fill="FFFFFF" w:themeFill="background1"/>
            <w:tcMar>
              <w:top w:w="72" w:type="dxa"/>
              <w:left w:w="144" w:type="dxa"/>
              <w:bottom w:w="72" w:type="dxa"/>
              <w:right w:w="144" w:type="dxa"/>
            </w:tcMar>
            <w:hideMark/>
          </w:tcPr>
          <w:p w14:paraId="7F65082E" w14:textId="77777777" w:rsidR="00844029" w:rsidRPr="00D91334" w:rsidRDefault="00844029" w:rsidP="00FA63D3">
            <w:pPr>
              <w:spacing w:after="160" w:line="360" w:lineRule="auto"/>
              <w:contextualSpacing/>
            </w:pPr>
            <w:r w:rsidRPr="00D91334">
              <w:t>1.2V</w:t>
            </w:r>
          </w:p>
        </w:tc>
        <w:tc>
          <w:tcPr>
            <w:tcW w:w="1153" w:type="dxa"/>
            <w:tcBorders>
              <w:top w:val="nil"/>
              <w:left w:val="nil"/>
              <w:bottom w:val="nil"/>
              <w:right w:val="nil"/>
            </w:tcBorders>
            <w:shd w:val="clear" w:color="auto" w:fill="FFFFFF" w:themeFill="background1"/>
            <w:tcMar>
              <w:top w:w="72" w:type="dxa"/>
              <w:left w:w="144" w:type="dxa"/>
              <w:bottom w:w="72" w:type="dxa"/>
              <w:right w:w="144" w:type="dxa"/>
            </w:tcMar>
            <w:hideMark/>
          </w:tcPr>
          <w:p w14:paraId="61F7C9C4" w14:textId="77777777" w:rsidR="00844029" w:rsidRPr="00D91334" w:rsidRDefault="00844029" w:rsidP="00FA63D3">
            <w:pPr>
              <w:spacing w:after="160" w:line="360" w:lineRule="auto"/>
              <w:contextualSpacing/>
            </w:pPr>
            <w:r w:rsidRPr="00D91334">
              <w:t>1000mAh</w:t>
            </w:r>
          </w:p>
        </w:tc>
        <w:tc>
          <w:tcPr>
            <w:tcW w:w="1237" w:type="dxa"/>
            <w:tcBorders>
              <w:top w:val="nil"/>
              <w:left w:val="nil"/>
              <w:bottom w:val="nil"/>
              <w:right w:val="nil"/>
            </w:tcBorders>
            <w:shd w:val="clear" w:color="auto" w:fill="FFFFFF" w:themeFill="background1"/>
            <w:tcMar>
              <w:top w:w="72" w:type="dxa"/>
              <w:left w:w="144" w:type="dxa"/>
              <w:bottom w:w="72" w:type="dxa"/>
              <w:right w:w="144" w:type="dxa"/>
            </w:tcMar>
            <w:hideMark/>
          </w:tcPr>
          <w:p w14:paraId="7A04442F"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FFFFFF" w:themeFill="background1"/>
            <w:tcMar>
              <w:top w:w="72" w:type="dxa"/>
              <w:left w:w="144" w:type="dxa"/>
              <w:bottom w:w="72" w:type="dxa"/>
              <w:right w:w="144" w:type="dxa"/>
            </w:tcMar>
            <w:hideMark/>
          </w:tcPr>
          <w:p w14:paraId="10B8B311" w14:textId="77777777" w:rsidR="00844029" w:rsidRPr="00D91334" w:rsidRDefault="00844029" w:rsidP="00FA63D3">
            <w:pPr>
              <w:spacing w:after="160" w:line="360" w:lineRule="auto"/>
              <w:contextualSpacing/>
            </w:pPr>
            <w:r w:rsidRPr="00D91334">
              <w:t>27g</w:t>
            </w:r>
          </w:p>
        </w:tc>
        <w:tc>
          <w:tcPr>
            <w:tcW w:w="847"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18BA4D8C" w14:textId="77777777" w:rsidR="00844029" w:rsidRPr="00D91334" w:rsidRDefault="00844029" w:rsidP="00FA63D3">
            <w:pPr>
              <w:spacing w:after="160" w:line="360" w:lineRule="auto"/>
              <w:contextualSpacing/>
            </w:pPr>
            <w:r w:rsidRPr="00D91334">
              <w:t>Tenergy</w:t>
            </w:r>
          </w:p>
        </w:tc>
      </w:tr>
      <w:tr w:rsidR="00844029" w:rsidRPr="00D91334" w14:paraId="0DCF6495" w14:textId="77777777" w:rsidTr="20C48B4F">
        <w:trPr>
          <w:trHeight w:val="618"/>
          <w:jc w:val="center"/>
        </w:trPr>
        <w:tc>
          <w:tcPr>
            <w:tcW w:w="1008"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61265EEF" w14:textId="77777777" w:rsidR="00844029" w:rsidRPr="00D91334" w:rsidRDefault="00844029" w:rsidP="00FA63D3">
            <w:pPr>
              <w:spacing w:after="160" w:line="360" w:lineRule="auto"/>
              <w:contextualSpacing/>
            </w:pPr>
            <w:r w:rsidRPr="00D91334">
              <w:t>Li-Ion</w:t>
            </w:r>
          </w:p>
        </w:tc>
        <w:tc>
          <w:tcPr>
            <w:tcW w:w="1006" w:type="dxa"/>
            <w:tcBorders>
              <w:top w:val="nil"/>
              <w:left w:val="nil"/>
              <w:bottom w:val="nil"/>
              <w:right w:val="nil"/>
            </w:tcBorders>
            <w:shd w:val="clear" w:color="auto" w:fill="E7E7E7"/>
            <w:tcMar>
              <w:top w:w="72" w:type="dxa"/>
              <w:left w:w="144" w:type="dxa"/>
              <w:bottom w:w="72" w:type="dxa"/>
              <w:right w:w="144" w:type="dxa"/>
            </w:tcMar>
            <w:hideMark/>
          </w:tcPr>
          <w:p w14:paraId="1814E785" w14:textId="77777777" w:rsidR="00844029" w:rsidRPr="00D91334" w:rsidRDefault="00844029" w:rsidP="00FA63D3">
            <w:pPr>
              <w:spacing w:after="160" w:line="360" w:lineRule="auto"/>
              <w:contextualSpacing/>
            </w:pPr>
            <w:r w:rsidRPr="00D91334">
              <w:t>3.7V</w:t>
            </w:r>
          </w:p>
        </w:tc>
        <w:tc>
          <w:tcPr>
            <w:tcW w:w="1153" w:type="dxa"/>
            <w:tcBorders>
              <w:top w:val="nil"/>
              <w:left w:val="nil"/>
              <w:bottom w:val="nil"/>
              <w:right w:val="nil"/>
            </w:tcBorders>
            <w:shd w:val="clear" w:color="auto" w:fill="E7E7E7"/>
            <w:tcMar>
              <w:top w:w="72" w:type="dxa"/>
              <w:left w:w="144" w:type="dxa"/>
              <w:bottom w:w="72" w:type="dxa"/>
              <w:right w:w="144" w:type="dxa"/>
            </w:tcMar>
            <w:hideMark/>
          </w:tcPr>
          <w:p w14:paraId="750293FB" w14:textId="77777777" w:rsidR="00844029" w:rsidRPr="00D91334" w:rsidRDefault="00844029" w:rsidP="00FA63D3">
            <w:pPr>
              <w:spacing w:after="160" w:line="360" w:lineRule="auto"/>
              <w:contextualSpacing/>
            </w:pPr>
            <w:r w:rsidRPr="00D91334">
              <w:t>3000mAh</w:t>
            </w:r>
          </w:p>
        </w:tc>
        <w:tc>
          <w:tcPr>
            <w:tcW w:w="1237" w:type="dxa"/>
            <w:tcBorders>
              <w:top w:val="nil"/>
              <w:left w:val="nil"/>
              <w:bottom w:val="nil"/>
              <w:right w:val="nil"/>
            </w:tcBorders>
            <w:shd w:val="clear" w:color="auto" w:fill="E7E7E7"/>
            <w:tcMar>
              <w:top w:w="72" w:type="dxa"/>
              <w:left w:w="144" w:type="dxa"/>
              <w:bottom w:w="72" w:type="dxa"/>
              <w:right w:w="144" w:type="dxa"/>
            </w:tcMar>
            <w:hideMark/>
          </w:tcPr>
          <w:p w14:paraId="7EF40D00"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E7E7E7"/>
            <w:tcMar>
              <w:top w:w="72" w:type="dxa"/>
              <w:left w:w="144" w:type="dxa"/>
              <w:bottom w:w="72" w:type="dxa"/>
              <w:right w:w="144" w:type="dxa"/>
            </w:tcMar>
            <w:hideMark/>
          </w:tcPr>
          <w:p w14:paraId="73A3ACE9" w14:textId="77777777" w:rsidR="00844029" w:rsidRPr="00D91334" w:rsidRDefault="00844029" w:rsidP="00FA63D3">
            <w:pPr>
              <w:spacing w:after="160" w:line="360" w:lineRule="auto"/>
              <w:contextualSpacing/>
            </w:pPr>
            <w:r w:rsidRPr="00D91334">
              <w:t>45g</w:t>
            </w:r>
          </w:p>
        </w:tc>
        <w:tc>
          <w:tcPr>
            <w:tcW w:w="847"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692D66D8" w14:textId="77777777" w:rsidR="00844029" w:rsidRPr="00D91334" w:rsidRDefault="00844029" w:rsidP="00FA63D3">
            <w:pPr>
              <w:spacing w:after="160" w:line="360" w:lineRule="auto"/>
              <w:contextualSpacing/>
            </w:pPr>
            <w:r w:rsidRPr="00D91334">
              <w:t>EBL</w:t>
            </w:r>
          </w:p>
        </w:tc>
      </w:tr>
      <w:tr w:rsidR="00844029" w:rsidRPr="00D91334" w14:paraId="35E037E5" w14:textId="77777777" w:rsidTr="20C48B4F">
        <w:trPr>
          <w:trHeight w:val="618"/>
          <w:jc w:val="center"/>
        </w:trPr>
        <w:tc>
          <w:tcPr>
            <w:tcW w:w="1008" w:type="dxa"/>
            <w:tcBorders>
              <w:top w:val="nil"/>
              <w:left w:val="single" w:sz="8" w:space="0" w:color="000000" w:themeColor="text1"/>
              <w:bottom w:val="nil"/>
              <w:right w:val="nil"/>
            </w:tcBorders>
            <w:shd w:val="clear" w:color="auto" w:fill="FFFFFF" w:themeFill="background1"/>
            <w:tcMar>
              <w:top w:w="72" w:type="dxa"/>
              <w:left w:w="144" w:type="dxa"/>
              <w:bottom w:w="72" w:type="dxa"/>
              <w:right w:w="144" w:type="dxa"/>
            </w:tcMar>
            <w:hideMark/>
          </w:tcPr>
          <w:p w14:paraId="6852621F" w14:textId="77777777" w:rsidR="00844029" w:rsidRPr="00D91334" w:rsidRDefault="00844029" w:rsidP="00FA63D3">
            <w:pPr>
              <w:spacing w:after="160" w:line="360" w:lineRule="auto"/>
              <w:contextualSpacing/>
            </w:pPr>
            <w:r w:rsidRPr="00D91334">
              <w:t>Li-Ion</w:t>
            </w:r>
          </w:p>
        </w:tc>
        <w:tc>
          <w:tcPr>
            <w:tcW w:w="1006" w:type="dxa"/>
            <w:tcBorders>
              <w:top w:val="nil"/>
              <w:left w:val="nil"/>
              <w:bottom w:val="nil"/>
              <w:right w:val="nil"/>
            </w:tcBorders>
            <w:shd w:val="clear" w:color="auto" w:fill="FFFFFF" w:themeFill="background1"/>
            <w:tcMar>
              <w:top w:w="72" w:type="dxa"/>
              <w:left w:w="144" w:type="dxa"/>
              <w:bottom w:w="72" w:type="dxa"/>
              <w:right w:w="144" w:type="dxa"/>
            </w:tcMar>
            <w:hideMark/>
          </w:tcPr>
          <w:p w14:paraId="3B8B2FBB" w14:textId="77777777" w:rsidR="00844029" w:rsidRPr="00D91334" w:rsidRDefault="00844029" w:rsidP="00FA63D3">
            <w:pPr>
              <w:spacing w:after="160" w:line="360" w:lineRule="auto"/>
              <w:contextualSpacing/>
            </w:pPr>
            <w:r w:rsidRPr="00D91334">
              <w:t>9V</w:t>
            </w:r>
          </w:p>
        </w:tc>
        <w:tc>
          <w:tcPr>
            <w:tcW w:w="1153" w:type="dxa"/>
            <w:tcBorders>
              <w:top w:val="nil"/>
              <w:left w:val="nil"/>
              <w:bottom w:val="nil"/>
              <w:right w:val="nil"/>
            </w:tcBorders>
            <w:shd w:val="clear" w:color="auto" w:fill="FFFFFF" w:themeFill="background1"/>
            <w:tcMar>
              <w:top w:w="72" w:type="dxa"/>
              <w:left w:w="144" w:type="dxa"/>
              <w:bottom w:w="72" w:type="dxa"/>
              <w:right w:w="144" w:type="dxa"/>
            </w:tcMar>
            <w:hideMark/>
          </w:tcPr>
          <w:p w14:paraId="65B2E50F" w14:textId="77777777" w:rsidR="00844029" w:rsidRPr="00D91334" w:rsidRDefault="00844029" w:rsidP="00FA63D3">
            <w:pPr>
              <w:spacing w:after="160" w:line="360" w:lineRule="auto"/>
              <w:contextualSpacing/>
            </w:pPr>
            <w:r w:rsidRPr="00D91334">
              <w:t>600mAh</w:t>
            </w:r>
          </w:p>
        </w:tc>
        <w:tc>
          <w:tcPr>
            <w:tcW w:w="1237" w:type="dxa"/>
            <w:tcBorders>
              <w:top w:val="nil"/>
              <w:left w:val="nil"/>
              <w:bottom w:val="nil"/>
              <w:right w:val="nil"/>
            </w:tcBorders>
            <w:shd w:val="clear" w:color="auto" w:fill="FFFFFF" w:themeFill="background1"/>
            <w:tcMar>
              <w:top w:w="72" w:type="dxa"/>
              <w:left w:w="144" w:type="dxa"/>
              <w:bottom w:w="72" w:type="dxa"/>
              <w:right w:w="144" w:type="dxa"/>
            </w:tcMar>
            <w:hideMark/>
          </w:tcPr>
          <w:p w14:paraId="1B0A5F45"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FFFFFF" w:themeFill="background1"/>
            <w:tcMar>
              <w:top w:w="72" w:type="dxa"/>
              <w:left w:w="144" w:type="dxa"/>
              <w:bottom w:w="72" w:type="dxa"/>
              <w:right w:w="144" w:type="dxa"/>
            </w:tcMar>
            <w:hideMark/>
          </w:tcPr>
          <w:p w14:paraId="77F5A657" w14:textId="77777777" w:rsidR="00844029" w:rsidRPr="00D91334" w:rsidRDefault="00844029" w:rsidP="00FA63D3">
            <w:pPr>
              <w:spacing w:after="160" w:line="360" w:lineRule="auto"/>
              <w:contextualSpacing/>
            </w:pPr>
            <w:r w:rsidRPr="00D91334">
              <w:t>30g</w:t>
            </w:r>
          </w:p>
        </w:tc>
        <w:tc>
          <w:tcPr>
            <w:tcW w:w="847" w:type="dxa"/>
            <w:tcBorders>
              <w:top w:val="nil"/>
              <w:left w:val="nil"/>
              <w:bottom w:val="nil"/>
              <w:right w:val="single" w:sz="8" w:space="0" w:color="000000" w:themeColor="text1"/>
            </w:tcBorders>
            <w:shd w:val="clear" w:color="auto" w:fill="FFFFFF" w:themeFill="background1"/>
            <w:tcMar>
              <w:top w:w="72" w:type="dxa"/>
              <w:left w:w="144" w:type="dxa"/>
              <w:bottom w:w="72" w:type="dxa"/>
              <w:right w:w="144" w:type="dxa"/>
            </w:tcMar>
            <w:hideMark/>
          </w:tcPr>
          <w:p w14:paraId="25FB545D" w14:textId="77777777" w:rsidR="00844029" w:rsidRPr="00D91334" w:rsidRDefault="00844029" w:rsidP="00FA63D3">
            <w:pPr>
              <w:spacing w:after="160" w:line="360" w:lineRule="auto"/>
              <w:contextualSpacing/>
            </w:pPr>
            <w:r w:rsidRPr="00D91334">
              <w:t>EBL</w:t>
            </w:r>
          </w:p>
        </w:tc>
      </w:tr>
      <w:tr w:rsidR="00844029" w:rsidRPr="00D91334" w14:paraId="6C29DF33" w14:textId="77777777" w:rsidTr="20C48B4F">
        <w:trPr>
          <w:trHeight w:val="618"/>
          <w:jc w:val="center"/>
        </w:trPr>
        <w:tc>
          <w:tcPr>
            <w:tcW w:w="1008" w:type="dxa"/>
            <w:tcBorders>
              <w:top w:val="nil"/>
              <w:left w:val="single" w:sz="8" w:space="0" w:color="000000" w:themeColor="text1"/>
              <w:bottom w:val="nil"/>
              <w:right w:val="nil"/>
            </w:tcBorders>
            <w:shd w:val="clear" w:color="auto" w:fill="E7E7E7"/>
            <w:tcMar>
              <w:top w:w="72" w:type="dxa"/>
              <w:left w:w="144" w:type="dxa"/>
              <w:bottom w:w="72" w:type="dxa"/>
              <w:right w:w="144" w:type="dxa"/>
            </w:tcMar>
            <w:hideMark/>
          </w:tcPr>
          <w:p w14:paraId="75CD2A4C" w14:textId="77777777" w:rsidR="00844029" w:rsidRPr="00D91334" w:rsidRDefault="00844029" w:rsidP="00FA63D3">
            <w:pPr>
              <w:spacing w:after="160" w:line="360" w:lineRule="auto"/>
              <w:contextualSpacing/>
            </w:pPr>
            <w:r w:rsidRPr="00D91334">
              <w:t>Lipo 3S</w:t>
            </w:r>
          </w:p>
        </w:tc>
        <w:tc>
          <w:tcPr>
            <w:tcW w:w="1006" w:type="dxa"/>
            <w:tcBorders>
              <w:top w:val="nil"/>
              <w:left w:val="nil"/>
              <w:bottom w:val="nil"/>
              <w:right w:val="nil"/>
            </w:tcBorders>
            <w:shd w:val="clear" w:color="auto" w:fill="E7E7E7"/>
            <w:tcMar>
              <w:top w:w="72" w:type="dxa"/>
              <w:left w:w="144" w:type="dxa"/>
              <w:bottom w:w="72" w:type="dxa"/>
              <w:right w:w="144" w:type="dxa"/>
            </w:tcMar>
            <w:hideMark/>
          </w:tcPr>
          <w:p w14:paraId="5ADCAB35" w14:textId="77777777" w:rsidR="00844029" w:rsidRPr="00D91334" w:rsidRDefault="00844029" w:rsidP="00FA63D3">
            <w:pPr>
              <w:spacing w:after="160" w:line="360" w:lineRule="auto"/>
              <w:contextualSpacing/>
            </w:pPr>
            <w:r w:rsidRPr="00D91334">
              <w:t>11.1V</w:t>
            </w:r>
          </w:p>
        </w:tc>
        <w:tc>
          <w:tcPr>
            <w:tcW w:w="1153" w:type="dxa"/>
            <w:tcBorders>
              <w:top w:val="nil"/>
              <w:left w:val="nil"/>
              <w:bottom w:val="nil"/>
              <w:right w:val="nil"/>
            </w:tcBorders>
            <w:shd w:val="clear" w:color="auto" w:fill="E7E7E7"/>
            <w:tcMar>
              <w:top w:w="72" w:type="dxa"/>
              <w:left w:w="144" w:type="dxa"/>
              <w:bottom w:w="72" w:type="dxa"/>
              <w:right w:w="144" w:type="dxa"/>
            </w:tcMar>
            <w:hideMark/>
          </w:tcPr>
          <w:p w14:paraId="5EA0E4FF" w14:textId="77777777" w:rsidR="00844029" w:rsidRPr="00D91334" w:rsidRDefault="00844029" w:rsidP="00FA63D3">
            <w:pPr>
              <w:spacing w:after="160" w:line="360" w:lineRule="auto"/>
              <w:contextualSpacing/>
            </w:pPr>
            <w:r w:rsidRPr="00D91334">
              <w:t>2200mAh</w:t>
            </w:r>
          </w:p>
        </w:tc>
        <w:tc>
          <w:tcPr>
            <w:tcW w:w="1237" w:type="dxa"/>
            <w:tcBorders>
              <w:top w:val="nil"/>
              <w:left w:val="nil"/>
              <w:bottom w:val="nil"/>
              <w:right w:val="nil"/>
            </w:tcBorders>
            <w:shd w:val="clear" w:color="auto" w:fill="E7E7E7"/>
            <w:tcMar>
              <w:top w:w="72" w:type="dxa"/>
              <w:left w:w="144" w:type="dxa"/>
              <w:bottom w:w="72" w:type="dxa"/>
              <w:right w:w="144" w:type="dxa"/>
            </w:tcMar>
            <w:hideMark/>
          </w:tcPr>
          <w:p w14:paraId="5D7DF52F" w14:textId="77777777" w:rsidR="00844029" w:rsidRPr="00D91334" w:rsidRDefault="00844029" w:rsidP="00FA63D3">
            <w:pPr>
              <w:spacing w:after="160" w:line="360" w:lineRule="auto"/>
              <w:contextualSpacing/>
            </w:pPr>
            <w:r w:rsidRPr="00D91334">
              <w:t>Yes</w:t>
            </w:r>
          </w:p>
        </w:tc>
        <w:tc>
          <w:tcPr>
            <w:tcW w:w="951" w:type="dxa"/>
            <w:tcBorders>
              <w:top w:val="nil"/>
              <w:left w:val="nil"/>
              <w:bottom w:val="nil"/>
              <w:right w:val="nil"/>
            </w:tcBorders>
            <w:shd w:val="clear" w:color="auto" w:fill="E7E7E7"/>
            <w:tcMar>
              <w:top w:w="72" w:type="dxa"/>
              <w:left w:w="144" w:type="dxa"/>
              <w:bottom w:w="72" w:type="dxa"/>
              <w:right w:w="144" w:type="dxa"/>
            </w:tcMar>
            <w:hideMark/>
          </w:tcPr>
          <w:p w14:paraId="4433F127" w14:textId="77777777" w:rsidR="00844029" w:rsidRPr="00D91334" w:rsidRDefault="00844029" w:rsidP="00FA63D3">
            <w:pPr>
              <w:spacing w:after="160" w:line="360" w:lineRule="auto"/>
              <w:contextualSpacing/>
            </w:pPr>
            <w:r w:rsidRPr="00D91334">
              <w:t>170g</w:t>
            </w:r>
          </w:p>
        </w:tc>
        <w:tc>
          <w:tcPr>
            <w:tcW w:w="847" w:type="dxa"/>
            <w:tcBorders>
              <w:top w:val="nil"/>
              <w:left w:val="nil"/>
              <w:bottom w:val="nil"/>
              <w:right w:val="single" w:sz="8" w:space="0" w:color="000000" w:themeColor="text1"/>
            </w:tcBorders>
            <w:shd w:val="clear" w:color="auto" w:fill="E7E7E7"/>
            <w:tcMar>
              <w:top w:w="72" w:type="dxa"/>
              <w:left w:w="144" w:type="dxa"/>
              <w:bottom w:w="72" w:type="dxa"/>
              <w:right w:w="144" w:type="dxa"/>
            </w:tcMar>
            <w:hideMark/>
          </w:tcPr>
          <w:p w14:paraId="17B74049" w14:textId="77777777" w:rsidR="00844029" w:rsidRPr="00D91334" w:rsidRDefault="00844029" w:rsidP="00FA63D3">
            <w:pPr>
              <w:spacing w:after="160" w:line="360" w:lineRule="auto"/>
              <w:contextualSpacing/>
            </w:pPr>
            <w:r w:rsidRPr="00D91334">
              <w:t>Turnigy</w:t>
            </w:r>
          </w:p>
        </w:tc>
      </w:tr>
      <w:tr w:rsidR="00844029" w:rsidRPr="00D91334" w14:paraId="4A1CDD0F" w14:textId="77777777" w:rsidTr="20C48B4F">
        <w:trPr>
          <w:trHeight w:val="618"/>
          <w:jc w:val="center"/>
        </w:trPr>
        <w:tc>
          <w:tcPr>
            <w:tcW w:w="1008" w:type="dxa"/>
            <w:tcBorders>
              <w:top w:val="nil"/>
              <w:left w:val="single" w:sz="8" w:space="0" w:color="000000" w:themeColor="text1"/>
              <w:bottom w:val="single" w:sz="8" w:space="0" w:color="000000" w:themeColor="text1"/>
              <w:right w:val="nil"/>
            </w:tcBorders>
            <w:shd w:val="clear" w:color="auto" w:fill="FFFFFF" w:themeFill="background1"/>
            <w:tcMar>
              <w:top w:w="72" w:type="dxa"/>
              <w:left w:w="144" w:type="dxa"/>
              <w:bottom w:w="72" w:type="dxa"/>
              <w:right w:w="144" w:type="dxa"/>
            </w:tcMar>
            <w:hideMark/>
          </w:tcPr>
          <w:p w14:paraId="1D648796" w14:textId="77777777" w:rsidR="00844029" w:rsidRPr="00D91334" w:rsidRDefault="00844029" w:rsidP="00FA63D3">
            <w:pPr>
              <w:spacing w:after="160" w:line="360" w:lineRule="auto"/>
              <w:contextualSpacing/>
            </w:pPr>
            <w:r w:rsidRPr="00D91334">
              <w:t>Lipo 3S</w:t>
            </w:r>
          </w:p>
        </w:tc>
        <w:tc>
          <w:tcPr>
            <w:tcW w:w="1006"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34B25A3D" w14:textId="77777777" w:rsidR="00844029" w:rsidRPr="00D91334" w:rsidRDefault="00844029" w:rsidP="00FA63D3">
            <w:pPr>
              <w:spacing w:after="160" w:line="360" w:lineRule="auto"/>
              <w:contextualSpacing/>
            </w:pPr>
            <w:r w:rsidRPr="00D91334">
              <w:t>11.1V</w:t>
            </w:r>
          </w:p>
        </w:tc>
        <w:tc>
          <w:tcPr>
            <w:tcW w:w="1153"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393C9A58" w14:textId="77777777" w:rsidR="00844029" w:rsidRPr="00D91334" w:rsidRDefault="00844029" w:rsidP="00FA63D3">
            <w:pPr>
              <w:spacing w:after="160" w:line="360" w:lineRule="auto"/>
              <w:contextualSpacing/>
            </w:pPr>
            <w:r w:rsidRPr="00D91334">
              <w:t>5000mAh</w:t>
            </w:r>
          </w:p>
        </w:tc>
        <w:tc>
          <w:tcPr>
            <w:tcW w:w="1237"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64FA070C" w14:textId="77777777" w:rsidR="00844029" w:rsidRPr="00D91334" w:rsidRDefault="00844029" w:rsidP="00FA63D3">
            <w:pPr>
              <w:spacing w:after="160" w:line="360" w:lineRule="auto"/>
              <w:contextualSpacing/>
            </w:pPr>
            <w:r w:rsidRPr="00D91334">
              <w:t>Yes</w:t>
            </w:r>
          </w:p>
        </w:tc>
        <w:tc>
          <w:tcPr>
            <w:tcW w:w="951" w:type="dxa"/>
            <w:tcBorders>
              <w:top w:val="nil"/>
              <w:left w:val="nil"/>
              <w:bottom w:val="single" w:sz="8" w:space="0" w:color="000000" w:themeColor="text1"/>
              <w:right w:val="nil"/>
            </w:tcBorders>
            <w:shd w:val="clear" w:color="auto" w:fill="FFFFFF" w:themeFill="background1"/>
            <w:tcMar>
              <w:top w:w="72" w:type="dxa"/>
              <w:left w:w="144" w:type="dxa"/>
              <w:bottom w:w="72" w:type="dxa"/>
              <w:right w:w="144" w:type="dxa"/>
            </w:tcMar>
            <w:hideMark/>
          </w:tcPr>
          <w:p w14:paraId="66ED3278" w14:textId="77777777" w:rsidR="00844029" w:rsidRPr="00D91334" w:rsidRDefault="00844029" w:rsidP="00FA63D3">
            <w:pPr>
              <w:spacing w:after="160" w:line="360" w:lineRule="auto"/>
              <w:contextualSpacing/>
            </w:pPr>
            <w:r w:rsidRPr="00D91334">
              <w:t>489g</w:t>
            </w:r>
          </w:p>
        </w:tc>
        <w:tc>
          <w:tcPr>
            <w:tcW w:w="847" w:type="dxa"/>
            <w:tcBorders>
              <w:top w:val="nil"/>
              <w:left w:val="nil"/>
              <w:bottom w:val="single" w:sz="8" w:space="0" w:color="000000" w:themeColor="text1"/>
              <w:right w:val="single" w:sz="8" w:space="0" w:color="000000" w:themeColor="text1"/>
            </w:tcBorders>
            <w:shd w:val="clear" w:color="auto" w:fill="FFFFFF" w:themeFill="background1"/>
            <w:tcMar>
              <w:top w:w="72" w:type="dxa"/>
              <w:left w:w="144" w:type="dxa"/>
              <w:bottom w:w="72" w:type="dxa"/>
              <w:right w:w="144" w:type="dxa"/>
            </w:tcMar>
            <w:hideMark/>
          </w:tcPr>
          <w:p w14:paraId="34B62100" w14:textId="77777777" w:rsidR="00844029" w:rsidRPr="00D91334" w:rsidRDefault="00844029" w:rsidP="00FA63D3">
            <w:pPr>
              <w:spacing w:after="160" w:line="360" w:lineRule="auto"/>
              <w:contextualSpacing/>
            </w:pPr>
            <w:r w:rsidRPr="00D91334">
              <w:t>Turnigy</w:t>
            </w:r>
          </w:p>
        </w:tc>
      </w:tr>
    </w:tbl>
    <w:p w14:paraId="50595D0B" w14:textId="77777777" w:rsidR="00844029" w:rsidRDefault="00844029" w:rsidP="00FA63D3">
      <w:pPr>
        <w:spacing w:line="360" w:lineRule="auto"/>
      </w:pPr>
    </w:p>
    <w:p w14:paraId="0F534B9C" w14:textId="4B09D5F5" w:rsidR="00844029" w:rsidRDefault="00CF731E" w:rsidP="00FA63D3">
      <w:pPr>
        <w:pStyle w:val="BodyText"/>
        <w:spacing w:before="211" w:line="360" w:lineRule="auto"/>
        <w:ind w:left="112" w:right="92"/>
      </w:pPr>
      <w:r>
        <w:t>A three-</w:t>
      </w:r>
      <w:r w:rsidR="00844029">
        <w:t>cell Li</w:t>
      </w:r>
      <w:r w:rsidR="002575DA">
        <w:t>P</w:t>
      </w:r>
      <w:r w:rsidR="00844029">
        <w:t>o battery was chosen to be used to power the robot. This battery will</w:t>
      </w:r>
      <w:r w:rsidR="00406240">
        <w:t xml:space="preserve"> provide 2200mAh at 11.1V</w:t>
      </w:r>
      <w:r w:rsidR="00F37C01">
        <w:t>, satisfying the design constrain</w:t>
      </w:r>
      <w:r w:rsidR="002575DA">
        <w:t>t</w:t>
      </w:r>
      <w:r w:rsidR="00F37C01">
        <w:t>s but also offer</w:t>
      </w:r>
      <w:r w:rsidR="00FC11A3">
        <w:t>ing</w:t>
      </w:r>
      <w:r w:rsidR="00F37C01">
        <w:t xml:space="preserve"> </w:t>
      </w:r>
      <w:r w:rsidR="005210D1">
        <w:t>rechargeability</w:t>
      </w:r>
      <w:r w:rsidR="00F37C01">
        <w:t xml:space="preserve"> and high current output for </w:t>
      </w:r>
      <w:r w:rsidR="005210D1">
        <w:t xml:space="preserve">instantaneous </w:t>
      </w:r>
      <w:r w:rsidR="00546B55">
        <w:t xml:space="preserve">torque </w:t>
      </w:r>
      <w:r w:rsidR="00180906">
        <w:t xml:space="preserve">from </w:t>
      </w:r>
      <w:r w:rsidR="000245EA">
        <w:t>motors</w:t>
      </w:r>
      <w:r w:rsidR="00FC11A3">
        <w:t xml:space="preserve">, </w:t>
      </w:r>
      <w:r w:rsidR="00A03541">
        <w:t>all with</w:t>
      </w:r>
      <w:r w:rsidR="000245EA">
        <w:t>in a package that is lightweight compared to its output.</w:t>
      </w:r>
    </w:p>
    <w:p w14:paraId="098866A2" w14:textId="77777777" w:rsidR="00844029" w:rsidRDefault="00844029" w:rsidP="00FA63D3">
      <w:pPr>
        <w:pStyle w:val="BodyText"/>
        <w:spacing w:before="211" w:line="360" w:lineRule="auto"/>
        <w:ind w:left="112" w:right="92"/>
      </w:pPr>
    </w:p>
    <w:p w14:paraId="170A1DB9" w14:textId="77777777" w:rsidR="002F4E50" w:rsidRPr="002F4E50" w:rsidRDefault="002F4E50" w:rsidP="002F4E50">
      <w:pPr>
        <w:pStyle w:val="BodyText"/>
        <w:spacing w:before="2" w:line="360" w:lineRule="auto"/>
        <w:rPr>
          <w:sz w:val="22"/>
        </w:rPr>
      </w:pPr>
    </w:p>
    <w:p w14:paraId="59A90CE0" w14:textId="77777777" w:rsidR="00640CE1" w:rsidRPr="00783615" w:rsidRDefault="00640CE1" w:rsidP="00783615">
      <w:pPr>
        <w:pStyle w:val="BodyText"/>
        <w:spacing w:before="2" w:line="360" w:lineRule="auto"/>
        <w:rPr>
          <w:sz w:val="22"/>
        </w:rPr>
      </w:pPr>
    </w:p>
    <w:p w14:paraId="170A1DBB" w14:textId="1DFC3239" w:rsidR="002D7F98" w:rsidRDefault="00167AB1" w:rsidP="00783615">
      <w:pPr>
        <w:pStyle w:val="Heading2"/>
        <w:numPr>
          <w:ilvl w:val="2"/>
          <w:numId w:val="18"/>
        </w:numPr>
        <w:tabs>
          <w:tab w:val="left" w:pos="833"/>
        </w:tabs>
        <w:spacing w:before="1" w:line="360" w:lineRule="auto"/>
        <w:ind w:hanging="720"/>
        <w:rPr>
          <w:b w:val="0"/>
          <w:u w:val="none"/>
        </w:rPr>
      </w:pPr>
      <w:r w:rsidRPr="00783615">
        <w:rPr>
          <w:b w:val="0"/>
          <w:u w:val="none"/>
        </w:rPr>
        <w:lastRenderedPageBreak/>
        <w:t>External Server</w:t>
      </w:r>
      <w:r w:rsidRPr="00783615">
        <w:rPr>
          <w:b w:val="0"/>
          <w:spacing w:val="-6"/>
          <w:u w:val="none"/>
        </w:rPr>
        <w:t xml:space="preserve"> </w:t>
      </w:r>
      <w:r w:rsidRPr="00783615">
        <w:rPr>
          <w:b w:val="0"/>
          <w:u w:val="none"/>
        </w:rPr>
        <w:t>(PC)</w:t>
      </w:r>
    </w:p>
    <w:p w14:paraId="5761224A" w14:textId="6A35CC6B" w:rsidR="00640CE1" w:rsidRPr="00081498" w:rsidRDefault="74944EF1" w:rsidP="00081498">
      <w:pPr>
        <w:pStyle w:val="BodyText"/>
        <w:spacing w:before="211" w:line="360" w:lineRule="auto"/>
        <w:ind w:left="112" w:right="92"/>
      </w:pPr>
      <w:r>
        <w:t xml:space="preserve">A PC </w:t>
      </w:r>
      <w:r w:rsidR="00A67C10">
        <w:t xml:space="preserve">connected to </w:t>
      </w:r>
      <w:r w:rsidR="009130D9">
        <w:t>an XBee S2C DigiM</w:t>
      </w:r>
      <w:r>
        <w:t xml:space="preserve">esh 2.4 module </w:t>
      </w:r>
      <w:r w:rsidR="00A67C10">
        <w:t xml:space="preserve">through a USB dongle </w:t>
      </w:r>
      <w:r>
        <w:t xml:space="preserve">will serve as the "master" for the Bridge Inspection Robot. The PC will send commands that direct the robot to advance along the bridge, make turns, and collect accelerometer data. The PC will also save the accelerometer data that it receives to </w:t>
      </w:r>
      <w:r w:rsidR="00CF731E">
        <w:t>a</w:t>
      </w:r>
      <w:r>
        <w:t xml:space="preserve"> hard drive.</w:t>
      </w:r>
      <w:bookmarkStart w:id="4" w:name="_TOC_250003"/>
      <w:r w:rsidR="00081498">
        <w:br/>
      </w:r>
    </w:p>
    <w:p w14:paraId="170A1DC0" w14:textId="24D581DF" w:rsidR="002D7F98" w:rsidRPr="00A34C41" w:rsidRDefault="00167AB1" w:rsidP="00640CE1">
      <w:pPr>
        <w:pStyle w:val="Heading2"/>
        <w:numPr>
          <w:ilvl w:val="1"/>
          <w:numId w:val="18"/>
        </w:numPr>
        <w:tabs>
          <w:tab w:val="left" w:pos="833"/>
        </w:tabs>
        <w:spacing w:before="1" w:line="360" w:lineRule="auto"/>
        <w:rPr>
          <w:b w:val="0"/>
          <w:u w:val="none"/>
        </w:rPr>
      </w:pPr>
      <w:r w:rsidRPr="00A34C41">
        <w:rPr>
          <w:b w:val="0"/>
        </w:rPr>
        <w:t>Codes and</w:t>
      </w:r>
      <w:r w:rsidRPr="00A34C41">
        <w:rPr>
          <w:b w:val="0"/>
          <w:spacing w:val="-8"/>
        </w:rPr>
        <w:t xml:space="preserve"> </w:t>
      </w:r>
      <w:bookmarkEnd w:id="4"/>
      <w:r w:rsidRPr="00A34C41">
        <w:rPr>
          <w:b w:val="0"/>
        </w:rPr>
        <w:t>Standards</w:t>
      </w:r>
    </w:p>
    <w:p w14:paraId="170A1DC1" w14:textId="7286EE69" w:rsidR="002D7F98" w:rsidRDefault="74944EF1" w:rsidP="00FA63D3">
      <w:pPr>
        <w:pStyle w:val="BodyText"/>
        <w:spacing w:before="90" w:line="360" w:lineRule="auto"/>
        <w:ind w:left="112" w:right="310"/>
      </w:pPr>
      <w:r>
        <w:t>One of the most significant standards for this project is Serial Peripheral Interface Bus (SPI). This is a synchronous bus interface protocol used to send data between device components [14]. It will be needed to interface th</w:t>
      </w:r>
      <w:r w:rsidR="00064A86">
        <w:t>e MSP4</w:t>
      </w:r>
      <w:r w:rsidR="009130D9">
        <w:t>32 with the XBee S2C DigiM</w:t>
      </w:r>
      <w:r>
        <w:t>esh 2.4 module for sending out data from the Bridge Inspection Robot to the external server. SPI is a straightforward protocol, requiring only four wires to implement. Furthermore, the intricacies of implementing SPI is abstracted away by open- source MSP432 code. However, understanding the constraints of SPI communication is critical for addressing the robot's design needs. For example, SPI is a single-master protocol, meaning that only one device on the SPI network can send commands to other devices. For the Bridge Inspection Robot, the MSP432 will serve as the SPI master.</w:t>
      </w:r>
    </w:p>
    <w:p w14:paraId="170A1DC2" w14:textId="77777777" w:rsidR="002D7F98" w:rsidRDefault="002D7F98" w:rsidP="00FA63D3">
      <w:pPr>
        <w:pStyle w:val="BodyText"/>
        <w:spacing w:before="8" w:line="360" w:lineRule="auto"/>
        <w:rPr>
          <w:sz w:val="21"/>
        </w:rPr>
      </w:pPr>
    </w:p>
    <w:p w14:paraId="170A1DC3" w14:textId="6AEBE151" w:rsidR="002D7F98" w:rsidRDefault="009130D9" w:rsidP="00FA63D3">
      <w:pPr>
        <w:pStyle w:val="BodyText"/>
        <w:spacing w:line="360" w:lineRule="auto"/>
        <w:ind w:left="112" w:right="130"/>
      </w:pPr>
      <w:r>
        <w:t>DigiM</w:t>
      </w:r>
      <w:r w:rsidR="74944EF1">
        <w:t>esh is a proprietary wireless mesh networking protocol developed by Digi International. As an alternative to th</w:t>
      </w:r>
      <w:r>
        <w:t>e popular ZigBee protocol, DigiM</w:t>
      </w:r>
      <w:r w:rsidR="74944EF1">
        <w:t>esh offers simpler network setup by treating all nodes in the network equally (no pa</w:t>
      </w:r>
      <w:r>
        <w:t>rent-child relationships). DigiM</w:t>
      </w:r>
      <w:r w:rsidR="74944EF1">
        <w:t>esh can also achieve a higher data throughput due to its larger max payload per frame (up to 256 bytes</w:t>
      </w:r>
      <w:r>
        <w:t xml:space="preserve"> vs. 80 bytes for Zigbee). DigiM</w:t>
      </w:r>
      <w:r w:rsidR="74944EF1">
        <w:t>esh can operate at the 900 MHz and 2.4 GHz frequencies [15].</w:t>
      </w:r>
    </w:p>
    <w:p w14:paraId="170A1DC4" w14:textId="77777777" w:rsidR="002D7F98" w:rsidRDefault="002D7F98" w:rsidP="00FA63D3">
      <w:pPr>
        <w:pStyle w:val="BodyText"/>
        <w:spacing w:before="8" w:line="360" w:lineRule="auto"/>
        <w:rPr>
          <w:sz w:val="21"/>
        </w:rPr>
      </w:pPr>
    </w:p>
    <w:p w14:paraId="170A1DC5" w14:textId="77777777" w:rsidR="002D7F98" w:rsidRDefault="23134D1C" w:rsidP="00FA63D3">
      <w:pPr>
        <w:pStyle w:val="BodyText"/>
        <w:spacing w:line="360" w:lineRule="auto"/>
        <w:ind w:left="112" w:right="673"/>
      </w:pPr>
      <w:r>
        <w:t>The MSP432 will be programmed in C, a low-level programming language that is most popular for small-scale embedded systems programming.</w:t>
      </w:r>
    </w:p>
    <w:p w14:paraId="170A1DC6" w14:textId="77777777" w:rsidR="002D7F98" w:rsidRDefault="002D7F98" w:rsidP="00FA63D3">
      <w:pPr>
        <w:pStyle w:val="BodyText"/>
        <w:spacing w:before="3" w:line="360" w:lineRule="auto"/>
        <w:rPr>
          <w:sz w:val="22"/>
        </w:rPr>
      </w:pPr>
    </w:p>
    <w:p w14:paraId="170A1DC8" w14:textId="023360A3" w:rsidR="002D7F98" w:rsidRPr="00640CE1" w:rsidRDefault="00167AB1" w:rsidP="00640CE1">
      <w:pPr>
        <w:pStyle w:val="Heading2"/>
        <w:numPr>
          <w:ilvl w:val="1"/>
          <w:numId w:val="18"/>
        </w:numPr>
        <w:tabs>
          <w:tab w:val="left" w:pos="832"/>
          <w:tab w:val="left" w:pos="833"/>
        </w:tabs>
        <w:spacing w:before="0" w:line="360" w:lineRule="auto"/>
        <w:ind w:hanging="720"/>
        <w:rPr>
          <w:b w:val="0"/>
          <w:u w:val="none"/>
        </w:rPr>
      </w:pPr>
      <w:bookmarkStart w:id="5" w:name="_TOC_250002"/>
      <w:r w:rsidRPr="00783615">
        <w:rPr>
          <w:b w:val="0"/>
          <w:u w:val="thick"/>
        </w:rPr>
        <w:t>Constraints, Alternatives, and</w:t>
      </w:r>
      <w:r w:rsidRPr="00783615">
        <w:rPr>
          <w:b w:val="0"/>
          <w:spacing w:val="-21"/>
          <w:u w:val="thick"/>
        </w:rPr>
        <w:t xml:space="preserve"> </w:t>
      </w:r>
      <w:bookmarkEnd w:id="5"/>
      <w:r w:rsidRPr="00783615">
        <w:rPr>
          <w:b w:val="0"/>
          <w:u w:val="thick"/>
        </w:rPr>
        <w:t>Tradeoffs</w:t>
      </w:r>
      <w:r w:rsidR="00763A1C" w:rsidRPr="00783615">
        <w:rPr>
          <w:b w:val="0"/>
          <w:u w:val="thick"/>
        </w:rPr>
        <w:t xml:space="preserve"> </w:t>
      </w:r>
    </w:p>
    <w:p w14:paraId="170A1DC9" w14:textId="25920F2B" w:rsidR="002D7F98" w:rsidRDefault="00763A1C" w:rsidP="00FA63D3">
      <w:pPr>
        <w:pStyle w:val="BodyText"/>
        <w:spacing w:before="90" w:line="360" w:lineRule="auto"/>
        <w:ind w:left="112"/>
      </w:pPr>
      <w:r>
        <w:t xml:space="preserve">The current design of the robot </w:t>
      </w:r>
      <w:r w:rsidR="009A395C">
        <w:t>can</w:t>
      </w:r>
      <w:r>
        <w:t xml:space="preserve"> traverse vertically and upside-down only</w:t>
      </w:r>
      <w:r w:rsidR="23134D1C">
        <w:t xml:space="preserve"> on </w:t>
      </w:r>
      <w:r>
        <w:t>steel</w:t>
      </w:r>
      <w:r w:rsidR="23134D1C">
        <w:t xml:space="preserve"> bridges</w:t>
      </w:r>
      <w:r>
        <w:t xml:space="preserve"> since it uses magnets for these kinds of traversals</w:t>
      </w:r>
      <w:r w:rsidR="23134D1C">
        <w:t>. It must be small enough to stay on and traverse the support structures. Furthermore, the total weight of the robot is limited by the holding weight of the magnets, the servos, and the quadcopter used for delivery.</w:t>
      </w:r>
    </w:p>
    <w:p w14:paraId="170A1DCA" w14:textId="77777777" w:rsidR="002D7F98" w:rsidRDefault="002D7F98" w:rsidP="00FA63D3">
      <w:pPr>
        <w:spacing w:line="360" w:lineRule="auto"/>
        <w:sectPr w:rsidR="002D7F98">
          <w:pgSz w:w="12240" w:h="15840"/>
          <w:pgMar w:top="1080" w:right="880" w:bottom="640" w:left="1040" w:header="0" w:footer="458" w:gutter="0"/>
          <w:cols w:space="720"/>
        </w:sectPr>
      </w:pPr>
    </w:p>
    <w:p w14:paraId="170A1DCB" w14:textId="7A3DC3D9" w:rsidR="002D7F98" w:rsidRDefault="23134D1C" w:rsidP="00FA63D3">
      <w:pPr>
        <w:pStyle w:val="BodyText"/>
        <w:spacing w:before="64" w:line="360" w:lineRule="auto"/>
        <w:ind w:left="112" w:right="25"/>
      </w:pPr>
      <w:r>
        <w:lastRenderedPageBreak/>
        <w:t>For data measurement, the accelerometer choice is dictated by the frequency of the vibrations expected, which are all below 30 Hz. The robot must also be able to take multiple measurements within a single run, meaning the battery and magnet designs must support the expected operation time of three to four hours before recharge. Finally, as the robot will be sending measurement data wirelessly, the choices concerning wireless communications are dictated by an expected maximum operation distance of 800 m away from an external computer.</w:t>
      </w:r>
    </w:p>
    <w:p w14:paraId="170A1DCC" w14:textId="77777777" w:rsidR="002D7F98" w:rsidRDefault="23134D1C" w:rsidP="00FA63D3">
      <w:pPr>
        <w:pStyle w:val="BodyText"/>
        <w:spacing w:before="10" w:line="360" w:lineRule="auto"/>
        <w:ind w:left="112" w:right="25"/>
      </w:pPr>
      <w:r>
        <w:t>An alternative to a mobile network is a static network of wireless sensors along the bridge. However, the accelerometers that are needed for accurate measurements typically cost several hundred dollars, making it unaffordable to densely equip bridges with a large number of sensors. Using a small number of sensors on the other hand results in poor spatial resolution that does not provide high enough accuracy for damage detection. A mobile network allows the robots to deploy in a tight configuration that allows for high resolution during data collecting, and then dynamically reconfigure to another part of the bridge to repeat this process.</w:t>
      </w:r>
    </w:p>
    <w:p w14:paraId="170A1DCD" w14:textId="77777777" w:rsidR="002D7F98" w:rsidRDefault="23134D1C" w:rsidP="00FA63D3">
      <w:pPr>
        <w:pStyle w:val="BodyText"/>
        <w:spacing w:before="10" w:line="360" w:lineRule="auto"/>
        <w:ind w:left="112" w:right="25"/>
      </w:pPr>
      <w:r>
        <w:t>Balancing performance and power consumption is the most significant tradeoff for the Bridge Inspection Robot. Several design decisions were made that compromise the robot's speed in favor of extending the robot's battery life. For example, a microprocessor would provide faster computing performance than a microcontroller, and it would allow the robot to extend its functionality with more computationally- intensive components, such as a camera. However, the higher power requirements of a microprocessor and a camera would significantly reduce the battery life.</w:t>
      </w:r>
    </w:p>
    <w:p w14:paraId="170A1DCE" w14:textId="77777777" w:rsidR="002D7F98" w:rsidRDefault="002D7F98" w:rsidP="00FA63D3">
      <w:pPr>
        <w:spacing w:line="360" w:lineRule="auto"/>
        <w:sectPr w:rsidR="002D7F98">
          <w:pgSz w:w="12240" w:h="15840"/>
          <w:pgMar w:top="1080" w:right="720" w:bottom="640" w:left="1040" w:header="0" w:footer="458" w:gutter="0"/>
          <w:cols w:space="720"/>
        </w:sectPr>
      </w:pPr>
    </w:p>
    <w:p w14:paraId="170A1DD0" w14:textId="519DE4DD" w:rsidR="002D7F98" w:rsidRPr="00A34C41" w:rsidRDefault="00167AB1" w:rsidP="00783615">
      <w:pPr>
        <w:pStyle w:val="Heading1"/>
        <w:numPr>
          <w:ilvl w:val="0"/>
          <w:numId w:val="18"/>
        </w:numPr>
        <w:tabs>
          <w:tab w:val="left" w:pos="832"/>
          <w:tab w:val="left" w:pos="833"/>
        </w:tabs>
        <w:spacing w:line="360" w:lineRule="auto"/>
        <w:ind w:hanging="720"/>
      </w:pPr>
      <w:r w:rsidRPr="00A34C41">
        <w:lastRenderedPageBreak/>
        <w:t>Schedule, Tasks, and Milestones</w:t>
      </w:r>
    </w:p>
    <w:p w14:paraId="170A1DD2" w14:textId="790FC191" w:rsidR="002D7F98" w:rsidRDefault="74944EF1" w:rsidP="00FA63D3">
      <w:pPr>
        <w:pStyle w:val="BodyText"/>
        <w:spacing w:before="211" w:line="360" w:lineRule="auto"/>
        <w:ind w:left="112" w:right="350"/>
      </w:pPr>
      <w:r>
        <w:t xml:space="preserve">Appendix </w:t>
      </w:r>
      <w:r w:rsidRPr="009E7447">
        <w:t>A</w:t>
      </w:r>
      <w:r>
        <w:t xml:space="preserve"> shows the team's full Pert chart, which displays the major components of the project along with their associated start date, end date, duration, and critical path in red. Appendix </w:t>
      </w:r>
      <w:r w:rsidRPr="009E7447">
        <w:t>B</w:t>
      </w:r>
      <w:r>
        <w:t xml:space="preserve"> shows just the critical elements of the pert chart for better visual clarity. The full Gantt chart in Appendix </w:t>
      </w:r>
      <w:r w:rsidRPr="009E7447">
        <w:t>C</w:t>
      </w:r>
      <w:r w:rsidRPr="00783615">
        <w:t xml:space="preserve"> </w:t>
      </w:r>
      <w:r>
        <w:t xml:space="preserve">shows the tasks that the team must complete. For each specific task this chart outlines major milestones, start dates, end dates, durations, and start and finish slack. This chart also visually shows the timeline for these tasks. Sanmesh and Sean are responsible for the board designs, Kristen and Erikzzon are responsible for the Bridge Structural Health Measurements tasks, Kristen, Sanmesh, and Justin are responsible for the Sensing Environment tasks, Sanmesh, Erikzzon and Sean are responsible for the Mechanical Design tasks, and Justin and Kristen are responsible for the Wireless Communication tasks. A summarized pert chart is on Appendix </w:t>
      </w:r>
      <w:r w:rsidRPr="009E7447">
        <w:t>D</w:t>
      </w:r>
      <w:r>
        <w:t xml:space="preserve"> and a summarized Gantt chart is on Appendix </w:t>
      </w:r>
      <w:r w:rsidRPr="009E7447">
        <w:t>E</w:t>
      </w:r>
      <w:r>
        <w:t>.</w:t>
      </w:r>
    </w:p>
    <w:p w14:paraId="170A1DD3" w14:textId="77777777" w:rsidR="002D7F98" w:rsidRDefault="002D7F98" w:rsidP="00FA63D3">
      <w:pPr>
        <w:pStyle w:val="BodyText"/>
        <w:spacing w:before="3" w:line="360" w:lineRule="auto"/>
        <w:rPr>
          <w:sz w:val="22"/>
        </w:rPr>
      </w:pPr>
    </w:p>
    <w:p w14:paraId="170A1DD5" w14:textId="47A96D19" w:rsidR="002D7F98" w:rsidRPr="00A34C41" w:rsidRDefault="00167AB1" w:rsidP="00783615">
      <w:pPr>
        <w:pStyle w:val="Heading1"/>
        <w:numPr>
          <w:ilvl w:val="0"/>
          <w:numId w:val="18"/>
        </w:numPr>
        <w:tabs>
          <w:tab w:val="left" w:pos="832"/>
          <w:tab w:val="left" w:pos="833"/>
        </w:tabs>
        <w:spacing w:before="0" w:line="360" w:lineRule="auto"/>
        <w:ind w:hanging="720"/>
      </w:pPr>
      <w:r w:rsidRPr="00A34C41">
        <w:t>Project Demonstration</w:t>
      </w:r>
    </w:p>
    <w:p w14:paraId="170A1DD7" w14:textId="6428F4AD" w:rsidR="002D7F98" w:rsidRPr="00640CE1" w:rsidRDefault="00167AB1" w:rsidP="00640CE1">
      <w:pPr>
        <w:pStyle w:val="Heading2"/>
        <w:numPr>
          <w:ilvl w:val="1"/>
          <w:numId w:val="18"/>
        </w:numPr>
        <w:tabs>
          <w:tab w:val="left" w:pos="832"/>
          <w:tab w:val="left" w:pos="833"/>
        </w:tabs>
        <w:spacing w:before="216" w:line="360" w:lineRule="auto"/>
        <w:ind w:hanging="720"/>
        <w:rPr>
          <w:b w:val="0"/>
          <w:u w:val="none"/>
        </w:rPr>
      </w:pPr>
      <w:r w:rsidRPr="00783615">
        <w:rPr>
          <w:b w:val="0"/>
          <w:u w:val="thick"/>
        </w:rPr>
        <w:t>Inspection of Robot</w:t>
      </w:r>
      <w:r w:rsidRPr="00783615">
        <w:rPr>
          <w:b w:val="0"/>
          <w:spacing w:val="-14"/>
          <w:u w:val="thick"/>
        </w:rPr>
        <w:t xml:space="preserve"> </w:t>
      </w:r>
      <w:r w:rsidRPr="00783615">
        <w:rPr>
          <w:b w:val="0"/>
          <w:u w:val="thick"/>
        </w:rPr>
        <w:t>Properties</w:t>
      </w:r>
    </w:p>
    <w:p w14:paraId="170A1DD8" w14:textId="77777777" w:rsidR="002D7F98" w:rsidRDefault="23134D1C" w:rsidP="00FA63D3">
      <w:pPr>
        <w:pStyle w:val="BodyText"/>
        <w:spacing w:before="90" w:line="360" w:lineRule="auto"/>
        <w:ind w:left="112"/>
      </w:pPr>
      <w:r>
        <w:t>Verification of the weight and size shall be done by inspection. The overall weight in kilograms of the robot will be measured with a scale. Each dimension of the robot will be measured with a tape measure in meters. All values measured by inspection shall be recorded in an engineering notebook.</w:t>
      </w:r>
    </w:p>
    <w:p w14:paraId="170A1DD9" w14:textId="77777777" w:rsidR="002D7F98" w:rsidRDefault="002D7F98" w:rsidP="00FA63D3">
      <w:pPr>
        <w:pStyle w:val="BodyText"/>
        <w:spacing w:before="3" w:line="360" w:lineRule="auto"/>
        <w:rPr>
          <w:sz w:val="22"/>
        </w:rPr>
      </w:pPr>
    </w:p>
    <w:p w14:paraId="170A1DDB" w14:textId="2614A8A3" w:rsidR="002D7F98" w:rsidRPr="00640CE1" w:rsidRDefault="00167AB1" w:rsidP="00783615">
      <w:pPr>
        <w:pStyle w:val="Heading2"/>
        <w:numPr>
          <w:ilvl w:val="1"/>
          <w:numId w:val="18"/>
        </w:numPr>
        <w:tabs>
          <w:tab w:val="left" w:pos="832"/>
          <w:tab w:val="left" w:pos="833"/>
        </w:tabs>
        <w:spacing w:before="0" w:line="360" w:lineRule="auto"/>
        <w:ind w:hanging="720"/>
        <w:rPr>
          <w:b w:val="0"/>
          <w:u w:val="none"/>
        </w:rPr>
      </w:pPr>
      <w:r w:rsidRPr="00783615">
        <w:rPr>
          <w:b w:val="0"/>
          <w:u w:val="thick"/>
        </w:rPr>
        <w:t>Holding Force of</w:t>
      </w:r>
      <w:r w:rsidRPr="00783615">
        <w:rPr>
          <w:b w:val="0"/>
          <w:spacing w:val="-10"/>
          <w:u w:val="thick"/>
        </w:rPr>
        <w:t xml:space="preserve"> </w:t>
      </w:r>
      <w:r w:rsidRPr="00783615">
        <w:rPr>
          <w:b w:val="0"/>
          <w:u w:val="thick"/>
        </w:rPr>
        <w:t>Components</w:t>
      </w:r>
    </w:p>
    <w:p w14:paraId="170A1DDC" w14:textId="5D9C5912" w:rsidR="002D7F98" w:rsidRDefault="23134D1C" w:rsidP="00FA63D3">
      <w:pPr>
        <w:pStyle w:val="BodyText"/>
        <w:spacing w:before="208" w:line="360" w:lineRule="auto"/>
        <w:ind w:left="112" w:right="110"/>
      </w:pPr>
      <w:r>
        <w:t>The holding force of the electromagnets and motors shall be verified by measuring the amount of time either component can maintain its position in a combination of configurations. Each configuration will be a pairing of component orientation and mass position as described in</w:t>
      </w:r>
      <w:r w:rsidRPr="00783615">
        <w:t xml:space="preserve"> </w:t>
      </w:r>
      <w:r w:rsidR="00E14AF3">
        <w:t>Figure 17.</w:t>
      </w:r>
    </w:p>
    <w:p w14:paraId="170A1DDD" w14:textId="77777777" w:rsidR="002D7F98" w:rsidRDefault="002D7F98" w:rsidP="00FA63D3">
      <w:pPr>
        <w:spacing w:line="360" w:lineRule="auto"/>
        <w:sectPr w:rsidR="002D7F98">
          <w:pgSz w:w="12240" w:h="15840"/>
          <w:pgMar w:top="1080" w:right="820" w:bottom="640" w:left="1040" w:header="0" w:footer="458" w:gutter="0"/>
          <w:cols w:space="720"/>
        </w:sectPr>
      </w:pPr>
    </w:p>
    <w:p w14:paraId="49B1D92B" w14:textId="77777777" w:rsidR="00E14AF3" w:rsidRDefault="00167AB1" w:rsidP="00E14AF3">
      <w:pPr>
        <w:pStyle w:val="BodyText"/>
        <w:keepNext/>
        <w:spacing w:line="360" w:lineRule="auto"/>
        <w:ind w:left="952"/>
      </w:pPr>
      <w:r>
        <w:rPr>
          <w:noProof/>
          <w:sz w:val="20"/>
        </w:rPr>
        <w:lastRenderedPageBreak/>
        <w:drawing>
          <wp:inline distT="0" distB="0" distL="0" distR="0" wp14:anchorId="170A23EF" wp14:editId="170A23F0">
            <wp:extent cx="5494403" cy="339090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2" cstate="print"/>
                    <a:stretch>
                      <a:fillRect/>
                    </a:stretch>
                  </pic:blipFill>
                  <pic:spPr>
                    <a:xfrm>
                      <a:off x="0" y="0"/>
                      <a:ext cx="5494403" cy="3390900"/>
                    </a:xfrm>
                    <a:prstGeom prst="rect">
                      <a:avLst/>
                    </a:prstGeom>
                  </pic:spPr>
                </pic:pic>
              </a:graphicData>
            </a:graphic>
          </wp:inline>
        </w:drawing>
      </w:r>
    </w:p>
    <w:p w14:paraId="170A1DDE" w14:textId="435FECA9" w:rsidR="002D7F98" w:rsidRPr="00E14AF3" w:rsidRDefault="00E14AF3" w:rsidP="00E14AF3">
      <w:pPr>
        <w:pStyle w:val="Caption"/>
        <w:jc w:val="center"/>
        <w:rPr>
          <w:i w:val="0"/>
          <w:color w:val="auto"/>
          <w:sz w:val="22"/>
        </w:rPr>
      </w:pPr>
      <w:r w:rsidRPr="00E14AF3">
        <w:rPr>
          <w:b/>
          <w:i w:val="0"/>
          <w:color w:val="auto"/>
          <w:sz w:val="20"/>
        </w:rPr>
        <w:t xml:space="preserve">Figure </w:t>
      </w:r>
      <w:r w:rsidRPr="00E14AF3">
        <w:rPr>
          <w:b/>
          <w:i w:val="0"/>
          <w:color w:val="auto"/>
          <w:sz w:val="20"/>
        </w:rPr>
        <w:fldChar w:fldCharType="begin"/>
      </w:r>
      <w:r w:rsidRPr="00E14AF3">
        <w:rPr>
          <w:b/>
          <w:i w:val="0"/>
          <w:color w:val="auto"/>
          <w:sz w:val="20"/>
        </w:rPr>
        <w:instrText xml:space="preserve"> SEQ Figure \* ARABIC </w:instrText>
      </w:r>
      <w:r w:rsidRPr="00E14AF3">
        <w:rPr>
          <w:b/>
          <w:i w:val="0"/>
          <w:color w:val="auto"/>
          <w:sz w:val="20"/>
        </w:rPr>
        <w:fldChar w:fldCharType="separate"/>
      </w:r>
      <w:r w:rsidR="00A267F2">
        <w:rPr>
          <w:b/>
          <w:i w:val="0"/>
          <w:noProof/>
          <w:color w:val="auto"/>
          <w:sz w:val="20"/>
        </w:rPr>
        <w:t>17</w:t>
      </w:r>
      <w:r w:rsidRPr="00E14AF3">
        <w:rPr>
          <w:b/>
          <w:i w:val="0"/>
          <w:color w:val="auto"/>
          <w:sz w:val="20"/>
        </w:rPr>
        <w:fldChar w:fldCharType="end"/>
      </w:r>
      <w:r w:rsidRPr="00E14AF3">
        <w:rPr>
          <w:b/>
          <w:i w:val="0"/>
          <w:color w:val="auto"/>
          <w:sz w:val="20"/>
        </w:rPr>
        <w:t>.</w:t>
      </w:r>
      <w:r w:rsidRPr="00E14AF3">
        <w:rPr>
          <w:i w:val="0"/>
          <w:color w:val="auto"/>
          <w:sz w:val="20"/>
        </w:rPr>
        <w:t xml:space="preserve"> Configurations of the component and mass to be tested</w:t>
      </w:r>
    </w:p>
    <w:p w14:paraId="170A1DE1" w14:textId="77777777" w:rsidR="002D7F98" w:rsidRDefault="002D7F98" w:rsidP="00FA63D3">
      <w:pPr>
        <w:pStyle w:val="BodyText"/>
        <w:spacing w:before="7" w:line="360" w:lineRule="auto"/>
        <w:rPr>
          <w:sz w:val="19"/>
        </w:rPr>
      </w:pPr>
    </w:p>
    <w:p w14:paraId="170A1DE2" w14:textId="4C8C6B78" w:rsidR="00081498" w:rsidRPr="00081498" w:rsidRDefault="23134D1C" w:rsidP="00081498">
      <w:pPr>
        <w:pStyle w:val="BodyText"/>
        <w:spacing w:before="1" w:line="360" w:lineRule="auto"/>
        <w:ind w:left="112" w:right="84"/>
      </w:pPr>
      <w:r>
        <w:t xml:space="preserve">This requirement is verified if the </w:t>
      </w:r>
      <w:r w:rsidR="00763A1C">
        <w:t>robot</w:t>
      </w:r>
      <w:r>
        <w:t xml:space="preserve"> can maintain their position with a 1 kg mass attached at the varying locations for greater than two minutes. Times will be recorded in a copy of </w:t>
      </w:r>
      <w:r w:rsidR="00E14AF3">
        <w:t>Table 11</w:t>
      </w:r>
      <w:r w:rsidRPr="00783615">
        <w:t>.</w:t>
      </w:r>
    </w:p>
    <w:p w14:paraId="793F1E20" w14:textId="7AD10CD1" w:rsidR="00E14AF3" w:rsidRPr="00E14AF3" w:rsidRDefault="00E14AF3" w:rsidP="00E14AF3">
      <w:pPr>
        <w:pStyle w:val="BodyText"/>
        <w:spacing w:before="1" w:line="360" w:lineRule="auto"/>
        <w:ind w:left="112" w:right="84"/>
        <w:jc w:val="center"/>
        <w:rPr>
          <w:b/>
        </w:rPr>
      </w:pPr>
      <w:r w:rsidRPr="00E14AF3">
        <w:rPr>
          <w:b/>
        </w:rPr>
        <w:t>Table XI</w:t>
      </w:r>
    </w:p>
    <w:p w14:paraId="5DD82DC1" w14:textId="5F05C7A7" w:rsidR="00E14AF3" w:rsidRPr="00E14AF3" w:rsidRDefault="00E14AF3" w:rsidP="00E14AF3">
      <w:pPr>
        <w:pStyle w:val="BodyText"/>
        <w:spacing w:before="1" w:line="360" w:lineRule="auto"/>
        <w:ind w:left="112" w:right="84"/>
        <w:jc w:val="center"/>
        <w:rPr>
          <w:sz w:val="20"/>
        </w:rPr>
      </w:pPr>
      <w:r w:rsidRPr="00E14AF3">
        <w:rPr>
          <w:sz w:val="20"/>
        </w:rPr>
        <w:t>Results Sheet from Holding Force Testing</w:t>
      </w:r>
    </w:p>
    <w:tbl>
      <w:tblPr>
        <w:tblpPr w:leftFromText="180" w:rightFromText="180" w:vertAnchor="text" w:horzAnchor="margin" w:tblpY="14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4"/>
        <w:gridCol w:w="1642"/>
        <w:gridCol w:w="1639"/>
        <w:gridCol w:w="1640"/>
        <w:gridCol w:w="1642"/>
        <w:gridCol w:w="1642"/>
      </w:tblGrid>
      <w:tr w:rsidR="002D7F98" w14:paraId="170A1DE8" w14:textId="77777777" w:rsidTr="000A1A63">
        <w:trPr>
          <w:trHeight w:hRule="exact" w:val="600"/>
        </w:trPr>
        <w:tc>
          <w:tcPr>
            <w:tcW w:w="3366" w:type="dxa"/>
            <w:gridSpan w:val="2"/>
          </w:tcPr>
          <w:p w14:paraId="170A1DE4"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E5" w14:textId="77777777" w:rsidR="002D7F98" w:rsidRPr="00783615" w:rsidRDefault="23134D1C" w:rsidP="00FA63D3">
            <w:pPr>
              <w:pStyle w:val="TableParagraph"/>
              <w:spacing w:line="360" w:lineRule="auto"/>
              <w:ind w:left="634"/>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Electromagnet or Motor</w:t>
            </w:r>
          </w:p>
        </w:tc>
        <w:tc>
          <w:tcPr>
            <w:tcW w:w="6563" w:type="dxa"/>
            <w:gridSpan w:val="4"/>
          </w:tcPr>
          <w:p w14:paraId="170A1DE6"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E7" w14:textId="77777777" w:rsidR="002D7F98" w:rsidRPr="00783615" w:rsidRDefault="23134D1C" w:rsidP="00FA63D3">
            <w:pPr>
              <w:pStyle w:val="TableParagraph"/>
              <w:spacing w:line="360" w:lineRule="auto"/>
              <w:ind w:left="2664" w:right="2664"/>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Mass Position</w:t>
            </w:r>
          </w:p>
        </w:tc>
      </w:tr>
      <w:tr w:rsidR="002D7F98" w14:paraId="170A1DF7" w14:textId="77777777" w:rsidTr="000A1A63">
        <w:trPr>
          <w:trHeight w:hRule="exact" w:val="600"/>
        </w:trPr>
        <w:tc>
          <w:tcPr>
            <w:tcW w:w="1724" w:type="dxa"/>
            <w:vMerge w:val="restart"/>
          </w:tcPr>
          <w:p w14:paraId="170A1DE9" w14:textId="77777777" w:rsidR="002D7F98" w:rsidRPr="0002003D" w:rsidRDefault="002D7F98" w:rsidP="00FA63D3">
            <w:pPr>
              <w:pStyle w:val="TableParagraph"/>
              <w:spacing w:line="360" w:lineRule="auto"/>
              <w:ind w:left="0"/>
              <w:rPr>
                <w:rFonts w:ascii="Times New Roman" w:hAnsi="Times New Roman" w:cs="Times New Roman"/>
              </w:rPr>
            </w:pPr>
          </w:p>
          <w:p w14:paraId="170A1DEA" w14:textId="77777777" w:rsidR="002D7F98" w:rsidRPr="0002003D" w:rsidRDefault="002D7F98" w:rsidP="00FA63D3">
            <w:pPr>
              <w:pStyle w:val="TableParagraph"/>
              <w:spacing w:line="360" w:lineRule="auto"/>
              <w:ind w:left="0"/>
              <w:rPr>
                <w:rFonts w:ascii="Times New Roman" w:hAnsi="Times New Roman" w:cs="Times New Roman"/>
              </w:rPr>
            </w:pPr>
          </w:p>
          <w:p w14:paraId="170A1DEB" w14:textId="77777777" w:rsidR="002D7F98" w:rsidRPr="0002003D" w:rsidRDefault="002D7F98" w:rsidP="00FA63D3">
            <w:pPr>
              <w:pStyle w:val="TableParagraph"/>
              <w:spacing w:line="360" w:lineRule="auto"/>
              <w:ind w:left="0"/>
              <w:rPr>
                <w:rFonts w:ascii="Times New Roman" w:hAnsi="Times New Roman" w:cs="Times New Roman"/>
              </w:rPr>
            </w:pPr>
          </w:p>
          <w:p w14:paraId="170A1DEC" w14:textId="77777777" w:rsidR="002D7F98" w:rsidRPr="0002003D" w:rsidRDefault="002D7F98" w:rsidP="00FA63D3">
            <w:pPr>
              <w:pStyle w:val="TableParagraph"/>
              <w:spacing w:before="11" w:line="360" w:lineRule="auto"/>
              <w:ind w:left="0"/>
              <w:rPr>
                <w:rFonts w:ascii="Times New Roman" w:hAnsi="Times New Roman" w:cs="Times New Roman"/>
                <w:sz w:val="32"/>
              </w:rPr>
            </w:pPr>
          </w:p>
          <w:p w14:paraId="170A1DED" w14:textId="77777777" w:rsidR="002D7F98" w:rsidRPr="00783615" w:rsidRDefault="00167AB1" w:rsidP="00FA63D3">
            <w:pPr>
              <w:pStyle w:val="TableParagraph"/>
              <w:spacing w:line="360" w:lineRule="auto"/>
              <w:ind w:left="355" w:right="339" w:firstLine="2"/>
              <w:rPr>
                <w:rFonts w:ascii="Times New Roman" w:eastAsia="Times New Roman" w:hAnsi="Times New Roman" w:cs="Times New Roman"/>
                <w:sz w:val="20"/>
                <w:szCs w:val="20"/>
              </w:rPr>
            </w:pPr>
            <w:r w:rsidRPr="00783615">
              <w:rPr>
                <w:rFonts w:ascii="Times New Roman" w:hAnsi="Times New Roman" w:eastAsia="Times New Roman" w:cs="Times New Roman"/>
                <w:w w:val="95"/>
                <w:sz w:val="20"/>
                <w:szCs w:val="20"/>
              </w:rPr>
              <w:t xml:space="preserve">Component </w:t>
            </w:r>
            <w:r w:rsidRPr="00783615">
              <w:rPr>
                <w:rFonts w:ascii="Times New Roman" w:hAnsi="Times New Roman" w:eastAsia="Times New Roman" w:cs="Times New Roman"/>
                <w:sz w:val="20"/>
                <w:szCs w:val="20"/>
              </w:rPr>
              <w:t>Orientation</w:t>
            </w:r>
          </w:p>
        </w:tc>
        <w:tc>
          <w:tcPr>
            <w:tcW w:w="1642" w:type="dxa"/>
          </w:tcPr>
          <w:p w14:paraId="170A1DEE" w14:textId="77777777" w:rsidR="002D7F98" w:rsidRDefault="002D7F98" w:rsidP="00FA63D3">
            <w:pPr>
              <w:spacing w:line="360" w:lineRule="auto"/>
            </w:pPr>
          </w:p>
        </w:tc>
        <w:tc>
          <w:tcPr>
            <w:tcW w:w="1639" w:type="dxa"/>
          </w:tcPr>
          <w:p w14:paraId="170A1DEF"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F0" w14:textId="77777777" w:rsidR="002D7F98" w:rsidRPr="00783615" w:rsidRDefault="23134D1C" w:rsidP="00FA63D3">
            <w:pPr>
              <w:pStyle w:val="TableParagraph"/>
              <w:spacing w:line="360" w:lineRule="auto"/>
              <w:ind w:left="420"/>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Centered</w:t>
            </w:r>
          </w:p>
        </w:tc>
        <w:tc>
          <w:tcPr>
            <w:tcW w:w="1640" w:type="dxa"/>
          </w:tcPr>
          <w:p w14:paraId="170A1DF1"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F2" w14:textId="77777777" w:rsidR="002D7F98" w:rsidRPr="00783615" w:rsidRDefault="23134D1C" w:rsidP="00FA63D3">
            <w:pPr>
              <w:pStyle w:val="TableParagraph"/>
              <w:spacing w:line="360" w:lineRule="auto"/>
              <w:ind w:left="705" w:right="705"/>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0°</w:t>
            </w:r>
          </w:p>
        </w:tc>
        <w:tc>
          <w:tcPr>
            <w:tcW w:w="1642" w:type="dxa"/>
          </w:tcPr>
          <w:p w14:paraId="170A1DF3"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F4" w14:textId="77777777" w:rsidR="002D7F98" w:rsidRPr="00783615" w:rsidRDefault="23134D1C" w:rsidP="00FA63D3">
            <w:pPr>
              <w:pStyle w:val="TableParagraph"/>
              <w:spacing w:line="360" w:lineRule="auto"/>
              <w:ind w:left="225" w:right="225"/>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90°</w:t>
            </w:r>
          </w:p>
        </w:tc>
        <w:tc>
          <w:tcPr>
            <w:tcW w:w="1642" w:type="dxa"/>
          </w:tcPr>
          <w:p w14:paraId="170A1DF5"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DF6" w14:textId="77777777" w:rsidR="002D7F98" w:rsidRPr="00783615" w:rsidRDefault="23134D1C" w:rsidP="00FA63D3">
            <w:pPr>
              <w:pStyle w:val="TableParagraph"/>
              <w:spacing w:line="360" w:lineRule="auto"/>
              <w:ind w:left="607" w:right="605"/>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180°</w:t>
            </w:r>
          </w:p>
        </w:tc>
      </w:tr>
      <w:tr w:rsidR="002D7F98" w14:paraId="170A1DFF" w14:textId="77777777" w:rsidTr="000A1A63">
        <w:trPr>
          <w:trHeight w:hRule="exact" w:val="830"/>
        </w:trPr>
        <w:tc>
          <w:tcPr>
            <w:tcW w:w="1724" w:type="dxa"/>
            <w:vMerge/>
          </w:tcPr>
          <w:p w14:paraId="170A1DF8" w14:textId="77777777" w:rsidR="002D7F98" w:rsidRDefault="002D7F98" w:rsidP="00FA63D3">
            <w:pPr>
              <w:spacing w:line="360" w:lineRule="auto"/>
            </w:pPr>
          </w:p>
        </w:tc>
        <w:tc>
          <w:tcPr>
            <w:tcW w:w="1642" w:type="dxa"/>
          </w:tcPr>
          <w:p w14:paraId="499FA068" w14:textId="77777777" w:rsidR="003F67F1" w:rsidRDefault="003F67F1" w:rsidP="004B7249">
            <w:pPr>
              <w:pStyle w:val="TableParagraph"/>
              <w:spacing w:line="360" w:lineRule="auto"/>
              <w:ind w:left="0"/>
              <w:rPr>
                <w:rFonts w:ascii="Times New Roman" w:eastAsia="Times New Roman" w:hAnsi="Times New Roman" w:cs="Times New Roman"/>
                <w:sz w:val="20"/>
                <w:szCs w:val="20"/>
              </w:rPr>
            </w:pPr>
          </w:p>
          <w:p w14:paraId="170A1DFA" w14:textId="77777777" w:rsidR="002D7F98" w:rsidRPr="00783615" w:rsidRDefault="00167AB1" w:rsidP="004B7249">
            <w:pPr>
              <w:pStyle w:val="TableParagraph"/>
              <w:spacing w:line="360" w:lineRule="auto"/>
              <w:ind w:left="0"/>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 xml:space="preserve">Standing </w:t>
            </w:r>
            <w:r w:rsidRPr="00783615">
              <w:rPr>
                <w:rFonts w:ascii="Times New Roman" w:hAnsi="Times New Roman" w:eastAsia="Times New Roman" w:cs="Times New Roman"/>
                <w:w w:val="95"/>
                <w:sz w:val="20"/>
                <w:szCs w:val="20"/>
              </w:rPr>
              <w:t>Vertically</w:t>
            </w:r>
          </w:p>
        </w:tc>
        <w:tc>
          <w:tcPr>
            <w:tcW w:w="1639" w:type="dxa"/>
          </w:tcPr>
          <w:p w14:paraId="170A1DFB" w14:textId="77777777" w:rsidR="002D7F98" w:rsidRDefault="002D7F98" w:rsidP="00FA63D3">
            <w:pPr>
              <w:spacing w:line="360" w:lineRule="auto"/>
            </w:pPr>
          </w:p>
        </w:tc>
        <w:tc>
          <w:tcPr>
            <w:tcW w:w="1640" w:type="dxa"/>
          </w:tcPr>
          <w:p w14:paraId="170A1DFC" w14:textId="77777777" w:rsidR="002D7F98" w:rsidRDefault="002D7F98" w:rsidP="00FA63D3">
            <w:pPr>
              <w:spacing w:line="360" w:lineRule="auto"/>
            </w:pPr>
          </w:p>
        </w:tc>
        <w:tc>
          <w:tcPr>
            <w:tcW w:w="1642" w:type="dxa"/>
          </w:tcPr>
          <w:p w14:paraId="170A1DFD" w14:textId="77777777" w:rsidR="002D7F98" w:rsidRDefault="002D7F98" w:rsidP="00FA63D3">
            <w:pPr>
              <w:spacing w:line="360" w:lineRule="auto"/>
            </w:pPr>
          </w:p>
        </w:tc>
        <w:tc>
          <w:tcPr>
            <w:tcW w:w="1642" w:type="dxa"/>
          </w:tcPr>
          <w:p w14:paraId="170A1DFE" w14:textId="77777777" w:rsidR="002D7F98" w:rsidRDefault="002D7F98" w:rsidP="00FA63D3">
            <w:pPr>
              <w:spacing w:line="360" w:lineRule="auto"/>
            </w:pPr>
          </w:p>
        </w:tc>
      </w:tr>
      <w:tr w:rsidR="002D7F98" w14:paraId="170A1E07" w14:textId="77777777" w:rsidTr="000A1A63">
        <w:trPr>
          <w:trHeight w:hRule="exact" w:val="601"/>
        </w:trPr>
        <w:tc>
          <w:tcPr>
            <w:tcW w:w="1724" w:type="dxa"/>
            <w:vMerge/>
          </w:tcPr>
          <w:p w14:paraId="170A1E00" w14:textId="77777777" w:rsidR="002D7F98" w:rsidRDefault="002D7F98" w:rsidP="00FA63D3">
            <w:pPr>
              <w:spacing w:line="360" w:lineRule="auto"/>
            </w:pPr>
          </w:p>
        </w:tc>
        <w:tc>
          <w:tcPr>
            <w:tcW w:w="1642" w:type="dxa"/>
          </w:tcPr>
          <w:p w14:paraId="170A1E01"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E02" w14:textId="77777777" w:rsidR="002D7F98" w:rsidRPr="00783615" w:rsidRDefault="23134D1C" w:rsidP="00FA63D3">
            <w:pPr>
              <w:pStyle w:val="TableParagraph"/>
              <w:spacing w:line="360" w:lineRule="auto"/>
              <w:ind w:left="224" w:right="227"/>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On Side</w:t>
            </w:r>
          </w:p>
        </w:tc>
        <w:tc>
          <w:tcPr>
            <w:tcW w:w="1639" w:type="dxa"/>
          </w:tcPr>
          <w:p w14:paraId="170A1E03" w14:textId="77777777" w:rsidR="002D7F98" w:rsidRDefault="002D7F98" w:rsidP="00FA63D3">
            <w:pPr>
              <w:spacing w:line="360" w:lineRule="auto"/>
            </w:pPr>
          </w:p>
        </w:tc>
        <w:tc>
          <w:tcPr>
            <w:tcW w:w="1640" w:type="dxa"/>
          </w:tcPr>
          <w:p w14:paraId="170A1E04" w14:textId="77777777" w:rsidR="002D7F98" w:rsidRDefault="002D7F98" w:rsidP="00FA63D3">
            <w:pPr>
              <w:spacing w:line="360" w:lineRule="auto"/>
            </w:pPr>
          </w:p>
        </w:tc>
        <w:tc>
          <w:tcPr>
            <w:tcW w:w="1642" w:type="dxa"/>
          </w:tcPr>
          <w:p w14:paraId="170A1E05" w14:textId="77777777" w:rsidR="002D7F98" w:rsidRDefault="002D7F98" w:rsidP="00FA63D3">
            <w:pPr>
              <w:spacing w:line="360" w:lineRule="auto"/>
            </w:pPr>
          </w:p>
        </w:tc>
        <w:tc>
          <w:tcPr>
            <w:tcW w:w="1642" w:type="dxa"/>
          </w:tcPr>
          <w:p w14:paraId="170A1E06" w14:textId="77777777" w:rsidR="002D7F98" w:rsidRDefault="002D7F98" w:rsidP="00FA63D3">
            <w:pPr>
              <w:spacing w:line="360" w:lineRule="auto"/>
            </w:pPr>
          </w:p>
        </w:tc>
      </w:tr>
      <w:tr w:rsidR="002D7F98" w14:paraId="170A1E0F" w14:textId="77777777" w:rsidTr="000A1A63">
        <w:trPr>
          <w:trHeight w:hRule="exact" w:val="600"/>
        </w:trPr>
        <w:tc>
          <w:tcPr>
            <w:tcW w:w="1724" w:type="dxa"/>
            <w:vMerge/>
          </w:tcPr>
          <w:p w14:paraId="170A1E08" w14:textId="77777777" w:rsidR="002D7F98" w:rsidRDefault="002D7F98" w:rsidP="00FA63D3">
            <w:pPr>
              <w:spacing w:line="360" w:lineRule="auto"/>
            </w:pPr>
          </w:p>
        </w:tc>
        <w:tc>
          <w:tcPr>
            <w:tcW w:w="1642" w:type="dxa"/>
          </w:tcPr>
          <w:p w14:paraId="170A1E09" w14:textId="77777777" w:rsidR="002D7F98" w:rsidRPr="0002003D" w:rsidRDefault="002D7F98" w:rsidP="00FA63D3">
            <w:pPr>
              <w:pStyle w:val="TableParagraph"/>
              <w:spacing w:before="8" w:line="360" w:lineRule="auto"/>
              <w:ind w:left="0"/>
              <w:rPr>
                <w:rFonts w:ascii="Times New Roman" w:hAnsi="Times New Roman" w:cs="Times New Roman"/>
                <w:sz w:val="20"/>
              </w:rPr>
            </w:pPr>
          </w:p>
          <w:p w14:paraId="170A1E0A" w14:textId="77777777" w:rsidR="002D7F98" w:rsidRPr="00783615" w:rsidRDefault="23134D1C" w:rsidP="00FA63D3">
            <w:pPr>
              <w:pStyle w:val="TableParagraph"/>
              <w:spacing w:line="360" w:lineRule="auto"/>
              <w:ind w:left="225" w:right="227"/>
              <w:jc w:val="center"/>
              <w:rPr>
                <w:rFonts w:ascii="Times New Roman" w:eastAsia="Times New Roman" w:hAnsi="Times New Roman" w:cs="Times New Roman"/>
                <w:sz w:val="20"/>
                <w:szCs w:val="20"/>
              </w:rPr>
            </w:pPr>
            <w:r w:rsidRPr="00783615">
              <w:rPr>
                <w:rFonts w:ascii="Times New Roman" w:hAnsi="Times New Roman" w:eastAsia="Times New Roman" w:cs="Times New Roman"/>
                <w:sz w:val="20"/>
                <w:szCs w:val="20"/>
              </w:rPr>
              <w:t>Upside Down</w:t>
            </w:r>
          </w:p>
        </w:tc>
        <w:tc>
          <w:tcPr>
            <w:tcW w:w="1639" w:type="dxa"/>
          </w:tcPr>
          <w:p w14:paraId="170A1E0B" w14:textId="77777777" w:rsidR="002D7F98" w:rsidRDefault="002D7F98" w:rsidP="00FA63D3">
            <w:pPr>
              <w:spacing w:line="360" w:lineRule="auto"/>
            </w:pPr>
          </w:p>
        </w:tc>
        <w:tc>
          <w:tcPr>
            <w:tcW w:w="1640" w:type="dxa"/>
          </w:tcPr>
          <w:p w14:paraId="170A1E0C" w14:textId="77777777" w:rsidR="002D7F98" w:rsidRDefault="002D7F98" w:rsidP="00FA63D3">
            <w:pPr>
              <w:spacing w:line="360" w:lineRule="auto"/>
            </w:pPr>
          </w:p>
        </w:tc>
        <w:tc>
          <w:tcPr>
            <w:tcW w:w="1642" w:type="dxa"/>
          </w:tcPr>
          <w:p w14:paraId="170A1E0D" w14:textId="77777777" w:rsidR="002D7F98" w:rsidRDefault="002D7F98" w:rsidP="00FA63D3">
            <w:pPr>
              <w:spacing w:line="360" w:lineRule="auto"/>
            </w:pPr>
          </w:p>
        </w:tc>
        <w:tc>
          <w:tcPr>
            <w:tcW w:w="1642" w:type="dxa"/>
          </w:tcPr>
          <w:p w14:paraId="170A1E0E" w14:textId="77777777" w:rsidR="002D7F98" w:rsidRDefault="002D7F98" w:rsidP="00FA63D3">
            <w:pPr>
              <w:spacing w:line="360" w:lineRule="auto"/>
            </w:pPr>
          </w:p>
        </w:tc>
      </w:tr>
    </w:tbl>
    <w:p w14:paraId="7BB8A980" w14:textId="77777777" w:rsidR="000A1A63" w:rsidRDefault="000A1A63" w:rsidP="00FA63D3">
      <w:pPr>
        <w:pStyle w:val="BodyText"/>
        <w:spacing w:before="1" w:line="360" w:lineRule="auto"/>
        <w:ind w:left="112" w:right="84"/>
      </w:pPr>
    </w:p>
    <w:p w14:paraId="170A1E10" w14:textId="77777777" w:rsidR="002D7F98" w:rsidRDefault="002D7F98" w:rsidP="00FA63D3">
      <w:pPr>
        <w:spacing w:line="360" w:lineRule="auto"/>
        <w:sectPr w:rsidR="002D7F98">
          <w:pgSz w:w="12240" w:h="15840"/>
          <w:pgMar w:top="1160" w:right="800" w:bottom="640" w:left="1040" w:header="0" w:footer="458" w:gutter="0"/>
          <w:cols w:space="720"/>
        </w:sectPr>
      </w:pPr>
    </w:p>
    <w:p w14:paraId="170A1E12" w14:textId="539472B8" w:rsidR="002D7F98" w:rsidRPr="00640CE1" w:rsidRDefault="00167AB1" w:rsidP="00783615">
      <w:pPr>
        <w:pStyle w:val="Heading2"/>
        <w:numPr>
          <w:ilvl w:val="1"/>
          <w:numId w:val="18"/>
        </w:numPr>
        <w:tabs>
          <w:tab w:val="left" w:pos="832"/>
          <w:tab w:val="left" w:pos="833"/>
        </w:tabs>
        <w:spacing w:line="360" w:lineRule="auto"/>
        <w:ind w:hanging="720"/>
        <w:rPr>
          <w:b w:val="0"/>
          <w:u w:val="none"/>
        </w:rPr>
      </w:pPr>
      <w:r w:rsidRPr="00783615">
        <w:rPr>
          <w:b w:val="0"/>
          <w:u w:val="thick"/>
        </w:rPr>
        <w:lastRenderedPageBreak/>
        <w:t>Accelerometer Data</w:t>
      </w:r>
      <w:r w:rsidRPr="00783615">
        <w:rPr>
          <w:b w:val="0"/>
          <w:spacing w:val="-11"/>
          <w:u w:val="thick"/>
        </w:rPr>
        <w:t xml:space="preserve"> </w:t>
      </w:r>
      <w:r w:rsidRPr="00783615">
        <w:rPr>
          <w:b w:val="0"/>
          <w:u w:val="thick"/>
        </w:rPr>
        <w:t>Accuracy</w:t>
      </w:r>
    </w:p>
    <w:p w14:paraId="170A1E13" w14:textId="5DB36CCF" w:rsidR="002D7F98" w:rsidRDefault="23134D1C" w:rsidP="00FA63D3">
      <w:pPr>
        <w:pStyle w:val="BodyText"/>
        <w:spacing w:before="205" w:line="360" w:lineRule="auto"/>
        <w:ind w:left="112" w:right="44"/>
      </w:pPr>
      <w:r>
        <w:t xml:space="preserve">Verification of the accelerometer data accuracy will require a shaker table. A vibration profile will be measured using the shaker table. This profile will be measured by mounting both a statically mounted accelerometer and the robot with its installed accelerometer on to the table. A root-mean-squared analysis will be applied on the data </w:t>
      </w:r>
      <w:r w:rsidR="00CF731E">
        <w:t>to verify that</w:t>
      </w:r>
      <w:r>
        <w:t xml:space="preserve"> the error between the raw accelerometer measurements and the robot measurements fall</w:t>
      </w:r>
      <w:r w:rsidR="00CF731E">
        <w:t>s</w:t>
      </w:r>
      <w:r>
        <w:t xml:space="preserve"> below the ± 0.5 Hz tolerance.</w:t>
      </w:r>
    </w:p>
    <w:p w14:paraId="170A1E14" w14:textId="77777777" w:rsidR="002D7F98" w:rsidRDefault="002D7F98" w:rsidP="00FA63D3">
      <w:pPr>
        <w:pStyle w:val="BodyText"/>
        <w:spacing w:before="3" w:line="360" w:lineRule="auto"/>
        <w:rPr>
          <w:sz w:val="22"/>
        </w:rPr>
      </w:pPr>
    </w:p>
    <w:p w14:paraId="170A1E16" w14:textId="19FC8B46" w:rsidR="002D7F98" w:rsidRPr="00640CE1" w:rsidRDefault="00167AB1" w:rsidP="00783615">
      <w:pPr>
        <w:pStyle w:val="Heading2"/>
        <w:numPr>
          <w:ilvl w:val="1"/>
          <w:numId w:val="18"/>
        </w:numPr>
        <w:tabs>
          <w:tab w:val="left" w:pos="832"/>
          <w:tab w:val="left" w:pos="833"/>
        </w:tabs>
        <w:spacing w:before="0" w:line="360" w:lineRule="auto"/>
        <w:ind w:hanging="720"/>
        <w:rPr>
          <w:b w:val="0"/>
          <w:u w:val="none"/>
        </w:rPr>
      </w:pPr>
      <w:r w:rsidRPr="00783615">
        <w:rPr>
          <w:b w:val="0"/>
          <w:u w:val="thick"/>
        </w:rPr>
        <w:t>Battery</w:t>
      </w:r>
      <w:r w:rsidRPr="00783615">
        <w:rPr>
          <w:b w:val="0"/>
          <w:spacing w:val="-2"/>
          <w:u w:val="thick"/>
        </w:rPr>
        <w:t xml:space="preserve"> </w:t>
      </w:r>
      <w:r w:rsidRPr="00783615">
        <w:rPr>
          <w:b w:val="0"/>
          <w:u w:val="thick"/>
        </w:rPr>
        <w:t>Life</w:t>
      </w:r>
    </w:p>
    <w:p w14:paraId="170A1E17" w14:textId="01E78966" w:rsidR="002D7F98" w:rsidRDefault="23134D1C" w:rsidP="00FA63D3">
      <w:pPr>
        <w:pStyle w:val="BodyText"/>
        <w:spacing w:before="207" w:line="360" w:lineRule="auto"/>
        <w:ind w:left="112" w:right="44"/>
      </w:pPr>
      <w:r>
        <w:t xml:space="preserve">Battery life analysis will be divided into </w:t>
      </w:r>
      <w:r w:rsidR="00D87CDA">
        <w:t xml:space="preserve">traversal </w:t>
      </w:r>
      <w:r>
        <w:t xml:space="preserve">lifetime and </w:t>
      </w:r>
      <w:r w:rsidR="00D87CDA">
        <w:t>holding</w:t>
      </w:r>
      <w:r>
        <w:t xml:space="preserve"> lifetime. Verification of </w:t>
      </w:r>
      <w:r w:rsidR="000608CB">
        <w:t xml:space="preserve">holding </w:t>
      </w:r>
      <w:r>
        <w:t xml:space="preserve">lifetime will be </w:t>
      </w:r>
      <w:r w:rsidR="000608CB">
        <w:t>measured by having the robot</w:t>
      </w:r>
      <w:r>
        <w:t xml:space="preserve"> collect ambient vibration data until the battery runs out. Verification of traversal lifetime will be </w:t>
      </w:r>
      <w:r w:rsidR="009A651D">
        <w:t xml:space="preserve">measured by having the robot’s motors drive continuously </w:t>
      </w:r>
      <w:r w:rsidR="00107F76">
        <w:t xml:space="preserve">in a circle on a metal surface as if it were traversing a bridge until the battery runs out. </w:t>
      </w:r>
      <w:r>
        <w:t>These test events will be timed and recorded.</w:t>
      </w:r>
    </w:p>
    <w:p w14:paraId="170A1E18" w14:textId="77777777" w:rsidR="002D7F98" w:rsidRDefault="002D7F98" w:rsidP="00FA63D3">
      <w:pPr>
        <w:pStyle w:val="BodyText"/>
        <w:spacing w:before="3" w:line="360" w:lineRule="auto"/>
        <w:rPr>
          <w:sz w:val="22"/>
        </w:rPr>
      </w:pPr>
    </w:p>
    <w:p w14:paraId="170A1E1A" w14:textId="583AC7D3" w:rsidR="002D7F98" w:rsidRPr="00640CE1" w:rsidRDefault="00167AB1" w:rsidP="00783615">
      <w:pPr>
        <w:pStyle w:val="Heading2"/>
        <w:numPr>
          <w:ilvl w:val="1"/>
          <w:numId w:val="18"/>
        </w:numPr>
        <w:tabs>
          <w:tab w:val="left" w:pos="832"/>
          <w:tab w:val="left" w:pos="833"/>
        </w:tabs>
        <w:spacing w:before="0" w:line="360" w:lineRule="auto"/>
        <w:ind w:hanging="720"/>
        <w:rPr>
          <w:b w:val="0"/>
          <w:u w:val="thick"/>
        </w:rPr>
      </w:pPr>
      <w:r w:rsidRPr="00783615">
        <w:rPr>
          <w:b w:val="0"/>
          <w:u w:val="thick"/>
        </w:rPr>
        <w:t>Path Following and Avoiding</w:t>
      </w:r>
      <w:r w:rsidRPr="00783615">
        <w:rPr>
          <w:b w:val="0"/>
          <w:spacing w:val="-15"/>
          <w:u w:val="thick"/>
        </w:rPr>
        <w:t xml:space="preserve"> </w:t>
      </w:r>
      <w:r w:rsidRPr="00783615">
        <w:rPr>
          <w:b w:val="0"/>
          <w:u w:val="thick"/>
        </w:rPr>
        <w:t>Falls</w:t>
      </w:r>
    </w:p>
    <w:p w14:paraId="170A1E1B" w14:textId="77777777" w:rsidR="002D7F98" w:rsidRDefault="23134D1C" w:rsidP="00FA63D3">
      <w:pPr>
        <w:pStyle w:val="BodyText"/>
        <w:spacing w:before="207" w:line="360" w:lineRule="auto"/>
        <w:ind w:left="112" w:right="44"/>
      </w:pPr>
      <w:r>
        <w:t>Verification of the Bridge Inspection Robot’s ability to stay on a bridge support element will require a lab setup with a 2 m long strip of sheet metal. The robot will be placed on the sheet metal and set to traverse the length of the strip. The starting angle of the robot with respect to the path shall be varied to ensure it can correct itself and still traverse.</w:t>
      </w:r>
    </w:p>
    <w:p w14:paraId="170A1E1C" w14:textId="77777777" w:rsidR="002D7F98" w:rsidRDefault="002D7F98" w:rsidP="00FA63D3">
      <w:pPr>
        <w:pStyle w:val="BodyText"/>
        <w:spacing w:before="3" w:line="360" w:lineRule="auto"/>
        <w:rPr>
          <w:sz w:val="22"/>
        </w:rPr>
      </w:pPr>
    </w:p>
    <w:p w14:paraId="170A1E1E" w14:textId="7279640C" w:rsidR="002D7F98" w:rsidRPr="00640CE1" w:rsidRDefault="00167AB1" w:rsidP="00783615">
      <w:pPr>
        <w:pStyle w:val="Heading2"/>
        <w:numPr>
          <w:ilvl w:val="1"/>
          <w:numId w:val="18"/>
        </w:numPr>
        <w:tabs>
          <w:tab w:val="left" w:pos="832"/>
          <w:tab w:val="left" w:pos="833"/>
        </w:tabs>
        <w:spacing w:before="0" w:line="360" w:lineRule="auto"/>
        <w:ind w:hanging="720"/>
        <w:rPr>
          <w:b w:val="0"/>
          <w:u w:val="none"/>
        </w:rPr>
      </w:pPr>
      <w:r w:rsidRPr="00783615">
        <w:rPr>
          <w:b w:val="0"/>
          <w:u w:val="thick"/>
        </w:rPr>
        <w:t>Wireless Communication</w:t>
      </w:r>
      <w:r w:rsidRPr="00783615">
        <w:rPr>
          <w:b w:val="0"/>
          <w:spacing w:val="-10"/>
          <w:u w:val="thick"/>
        </w:rPr>
        <w:t xml:space="preserve"> </w:t>
      </w:r>
      <w:r w:rsidRPr="00783615">
        <w:rPr>
          <w:b w:val="0"/>
          <w:u w:val="thick"/>
        </w:rPr>
        <w:t>Distance</w:t>
      </w:r>
    </w:p>
    <w:p w14:paraId="170A1E1F" w14:textId="77777777" w:rsidR="002D7F98" w:rsidRDefault="23134D1C" w:rsidP="00FA63D3">
      <w:pPr>
        <w:pStyle w:val="BodyText"/>
        <w:spacing w:before="205" w:line="360" w:lineRule="auto"/>
        <w:ind w:left="112" w:right="44"/>
      </w:pPr>
      <w:r>
        <w:t>Verification of the furthest distance the robot can communicate will be conducted in a large, open field. The robot shall send a known set of data at distances varying linearly from 500 m to 1000 m to a base computer. The robot meets its communication distance requirement if it sends accurate data at least 800 m away from the computer.</w:t>
      </w:r>
    </w:p>
    <w:p w14:paraId="170A1E20" w14:textId="77777777" w:rsidR="002D7F98" w:rsidRDefault="002D7F98" w:rsidP="00FA63D3">
      <w:pPr>
        <w:spacing w:line="360" w:lineRule="auto"/>
        <w:sectPr w:rsidR="002D7F98">
          <w:pgSz w:w="12240" w:h="15840"/>
          <w:pgMar w:top="1080" w:right="760" w:bottom="640" w:left="1040" w:header="0" w:footer="458" w:gutter="0"/>
          <w:cols w:space="720"/>
        </w:sectPr>
      </w:pPr>
    </w:p>
    <w:p w14:paraId="170A1E22" w14:textId="7827B5A1" w:rsidR="002D7F98" w:rsidRPr="00640CE1" w:rsidRDefault="00167AB1" w:rsidP="00783615">
      <w:pPr>
        <w:pStyle w:val="Heading2"/>
        <w:numPr>
          <w:ilvl w:val="1"/>
          <w:numId w:val="18"/>
        </w:numPr>
        <w:tabs>
          <w:tab w:val="left" w:pos="832"/>
          <w:tab w:val="left" w:pos="833"/>
        </w:tabs>
        <w:spacing w:line="360" w:lineRule="auto"/>
        <w:ind w:hanging="720"/>
        <w:rPr>
          <w:b w:val="0"/>
          <w:u w:val="none"/>
        </w:rPr>
      </w:pPr>
      <w:r w:rsidRPr="00783615">
        <w:rPr>
          <w:b w:val="0"/>
          <w:u w:val="thick"/>
        </w:rPr>
        <w:lastRenderedPageBreak/>
        <w:t>Final</w:t>
      </w:r>
      <w:r w:rsidRPr="00783615">
        <w:rPr>
          <w:b w:val="0"/>
          <w:spacing w:val="-10"/>
          <w:u w:val="thick"/>
        </w:rPr>
        <w:t xml:space="preserve"> </w:t>
      </w:r>
      <w:r w:rsidRPr="00783615">
        <w:rPr>
          <w:b w:val="0"/>
          <w:u w:val="thick"/>
        </w:rPr>
        <w:t>Demonstration</w:t>
      </w:r>
    </w:p>
    <w:p w14:paraId="170A1E23" w14:textId="79968B0C" w:rsidR="002D7F98" w:rsidRDefault="74944EF1" w:rsidP="00FA63D3">
      <w:pPr>
        <w:pStyle w:val="BodyText"/>
        <w:spacing w:before="205" w:line="360" w:lineRule="auto"/>
        <w:ind w:left="112"/>
      </w:pPr>
      <w:r>
        <w:t xml:space="preserve">Given that Sections 6.1 to 6.6 are verified, the robot shall be subjected to the same final verification test as the old wheeled design. The tests of the old wheeled design were performed on a group of four wheeled robots, but the team will perform these tests on just a singular legged prototype. Figure </w:t>
      </w:r>
      <w:r w:rsidR="00B30B7E">
        <w:t>18</w:t>
      </w:r>
      <w:r w:rsidRPr="00783615">
        <w:t>a</w:t>
      </w:r>
      <w:r>
        <w:t xml:space="preserve"> shows four configurations for the robot, each consisting of four measurement locations. The south and north sides of the bridge are marked with the letters 'S' and 'N' respectively. A laptop server at one end of the</w:t>
      </w:r>
    </w:p>
    <w:p w14:paraId="170A1E24" w14:textId="327AE48F" w:rsidR="002D7F98" w:rsidRDefault="23134D1C" w:rsidP="00FA63D3">
      <w:pPr>
        <w:pStyle w:val="BodyText"/>
        <w:spacing w:before="10" w:after="17" w:line="360" w:lineRule="auto"/>
        <w:ind w:left="112" w:right="142"/>
      </w:pPr>
      <w:r>
        <w:t xml:space="preserve">bridge will wirelessly control the robot (Figure </w:t>
      </w:r>
      <w:r w:rsidR="00B30B7E">
        <w:t>18</w:t>
      </w:r>
      <w:r w:rsidRPr="00783615">
        <w:t>b</w:t>
      </w:r>
      <w:r>
        <w:t xml:space="preserve">). The robot shall be placed on the upper support beam of the MRDC bridge, similar to Figure </w:t>
      </w:r>
      <w:r w:rsidR="00B30B7E">
        <w:t>18</w:t>
      </w:r>
      <w:r w:rsidRPr="00783615">
        <w:t>c</w:t>
      </w:r>
      <w:r>
        <w:t>, and be expected to traverse to one of the measurement locations in each configuration of the bridge without falling off. At each configuration</w:t>
      </w:r>
      <w:r w:rsidR="00B30B7E">
        <w:t>,</w:t>
      </w:r>
      <w:r>
        <w:t xml:space="preserve"> the robot will take measurements and record the vibrations of the bridge at each location in a way comparable to the robot in Figure </w:t>
      </w:r>
      <w:r w:rsidR="00B30B7E">
        <w:t>18</w:t>
      </w:r>
      <w:r w:rsidRPr="00783615">
        <w:t>d</w:t>
      </w:r>
      <w:r>
        <w:t xml:space="preserve">. The measurement accuracy will be further confirmed by having a test operator strike the bridge with a hammer, as shown in Figure </w:t>
      </w:r>
      <w:r w:rsidR="00B30B7E">
        <w:t>18</w:t>
      </w:r>
      <w:r w:rsidRPr="00783615">
        <w:t>e</w:t>
      </w:r>
      <w:r>
        <w:t>, which should then appear as a frequency spike in the data being recorded.</w:t>
      </w:r>
    </w:p>
    <w:p w14:paraId="305B5420" w14:textId="77777777" w:rsidR="00A267F2" w:rsidRDefault="00167AB1" w:rsidP="00A267F2">
      <w:pPr>
        <w:pStyle w:val="BodyText"/>
        <w:keepNext/>
        <w:spacing w:line="360" w:lineRule="auto"/>
        <w:ind w:left="1448"/>
      </w:pPr>
      <w:r>
        <w:rPr>
          <w:noProof/>
          <w:sz w:val="20"/>
        </w:rPr>
        <w:drawing>
          <wp:inline distT="0" distB="0" distL="0" distR="0" wp14:anchorId="170A23F1" wp14:editId="170A23F2">
            <wp:extent cx="4825833" cy="2963608"/>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3" cstate="print"/>
                    <a:stretch>
                      <a:fillRect/>
                    </a:stretch>
                  </pic:blipFill>
                  <pic:spPr>
                    <a:xfrm>
                      <a:off x="0" y="0"/>
                      <a:ext cx="4825833" cy="2963608"/>
                    </a:xfrm>
                    <a:prstGeom prst="rect">
                      <a:avLst/>
                    </a:prstGeom>
                  </pic:spPr>
                </pic:pic>
              </a:graphicData>
            </a:graphic>
          </wp:inline>
        </w:drawing>
      </w:r>
    </w:p>
    <w:p w14:paraId="170A1E25" w14:textId="794B48CB" w:rsidR="002D7F98" w:rsidRPr="00B30B7E" w:rsidRDefault="00A267F2" w:rsidP="00B30B7E">
      <w:pPr>
        <w:pStyle w:val="Caption"/>
        <w:jc w:val="both"/>
        <w:rPr>
          <w:i w:val="0"/>
          <w:color w:val="auto"/>
          <w:sz w:val="20"/>
          <w:szCs w:val="20"/>
        </w:rPr>
      </w:pPr>
      <w:r w:rsidRPr="00B30B7E">
        <w:rPr>
          <w:b/>
          <w:i w:val="0"/>
          <w:color w:val="auto"/>
          <w:sz w:val="20"/>
          <w:szCs w:val="20"/>
        </w:rPr>
        <w:t xml:space="preserve">Figure </w:t>
      </w:r>
      <w:r w:rsidRPr="00B30B7E">
        <w:rPr>
          <w:b/>
          <w:i w:val="0"/>
          <w:color w:val="auto"/>
          <w:sz w:val="20"/>
          <w:szCs w:val="20"/>
        </w:rPr>
        <w:fldChar w:fldCharType="begin"/>
      </w:r>
      <w:r w:rsidRPr="00B30B7E">
        <w:rPr>
          <w:b/>
          <w:i w:val="0"/>
          <w:color w:val="auto"/>
          <w:sz w:val="20"/>
          <w:szCs w:val="20"/>
        </w:rPr>
        <w:instrText xml:space="preserve"> SEQ Figure \* ARABIC </w:instrText>
      </w:r>
      <w:r w:rsidRPr="00B30B7E">
        <w:rPr>
          <w:b/>
          <w:i w:val="0"/>
          <w:color w:val="auto"/>
          <w:sz w:val="20"/>
          <w:szCs w:val="20"/>
        </w:rPr>
        <w:fldChar w:fldCharType="separate"/>
      </w:r>
      <w:r w:rsidRPr="00B30B7E">
        <w:rPr>
          <w:b/>
          <w:i w:val="0"/>
          <w:noProof/>
          <w:color w:val="auto"/>
          <w:sz w:val="20"/>
          <w:szCs w:val="20"/>
        </w:rPr>
        <w:t>18</w:t>
      </w:r>
      <w:r w:rsidRPr="00B30B7E">
        <w:rPr>
          <w:b/>
          <w:i w:val="0"/>
          <w:color w:val="auto"/>
          <w:sz w:val="20"/>
          <w:szCs w:val="20"/>
        </w:rPr>
        <w:fldChar w:fldCharType="end"/>
      </w:r>
      <w:r w:rsidR="00B30B7E" w:rsidRPr="00B30B7E">
        <w:rPr>
          <w:b/>
          <w:i w:val="0"/>
          <w:color w:val="auto"/>
          <w:sz w:val="20"/>
          <w:szCs w:val="20"/>
        </w:rPr>
        <w:t>.</w:t>
      </w:r>
      <w:r w:rsidR="00B30B7E" w:rsidRPr="00B30B7E">
        <w:rPr>
          <w:i w:val="0"/>
          <w:color w:val="auto"/>
          <w:sz w:val="20"/>
          <w:szCs w:val="20"/>
        </w:rPr>
        <w:t xml:space="preserve"> </w:t>
      </w:r>
      <w:r w:rsidRPr="00B30B7E">
        <w:rPr>
          <w:i w:val="0"/>
          <w:color w:val="auto"/>
          <w:sz w:val="20"/>
          <w:szCs w:val="20"/>
        </w:rPr>
        <w:t>Experimental setup for final demonstration: (a) 3D illustration of the MRDC bridge showing the five configurations for the robot; (b) a laptop set up as the wireless server; (c) four robots set up in the 1st configuration; (d) the old wheeled robot attaching the accelerometer to the surface of the bridge; (e) a hammer impact being</w:t>
      </w:r>
      <w:r w:rsidRPr="00B30B7E">
        <w:rPr>
          <w:i w:val="0"/>
          <w:color w:val="auto"/>
          <w:spacing w:val="-22"/>
          <w:sz w:val="20"/>
          <w:szCs w:val="20"/>
        </w:rPr>
        <w:t xml:space="preserve"> </w:t>
      </w:r>
      <w:r w:rsidRPr="00B30B7E">
        <w:rPr>
          <w:i w:val="0"/>
          <w:color w:val="auto"/>
          <w:sz w:val="20"/>
          <w:szCs w:val="20"/>
        </w:rPr>
        <w:t>applied</w:t>
      </w:r>
    </w:p>
    <w:p w14:paraId="170A1E28" w14:textId="77777777" w:rsidR="002D7F98" w:rsidRDefault="002D7F98" w:rsidP="00FA63D3">
      <w:pPr>
        <w:spacing w:line="360" w:lineRule="auto"/>
        <w:jc w:val="both"/>
        <w:rPr>
          <w:sz w:val="20"/>
        </w:rPr>
        <w:sectPr w:rsidR="002D7F98">
          <w:pgSz w:w="12240" w:h="15840"/>
          <w:pgMar w:top="1080" w:right="680" w:bottom="640" w:left="1040" w:header="0" w:footer="458" w:gutter="0"/>
          <w:cols w:space="720"/>
        </w:sectPr>
      </w:pPr>
    </w:p>
    <w:p w14:paraId="170A1E2A" w14:textId="104A25B9" w:rsidR="002D7F98" w:rsidRPr="00A34C41" w:rsidRDefault="00167AB1" w:rsidP="00783615">
      <w:pPr>
        <w:pStyle w:val="Heading1"/>
        <w:numPr>
          <w:ilvl w:val="0"/>
          <w:numId w:val="18"/>
        </w:numPr>
        <w:tabs>
          <w:tab w:val="left" w:pos="832"/>
          <w:tab w:val="left" w:pos="833"/>
        </w:tabs>
        <w:spacing w:line="360" w:lineRule="auto"/>
        <w:ind w:hanging="720"/>
      </w:pPr>
      <w:r w:rsidRPr="00A34C41">
        <w:lastRenderedPageBreak/>
        <w:t>Marketing and Cost Analysis</w:t>
      </w:r>
    </w:p>
    <w:p w14:paraId="170A1E2C" w14:textId="08D6A4C3" w:rsidR="002D7F98" w:rsidRPr="00640CE1" w:rsidRDefault="00167AB1" w:rsidP="00783615">
      <w:pPr>
        <w:pStyle w:val="Heading2"/>
        <w:numPr>
          <w:ilvl w:val="1"/>
          <w:numId w:val="18"/>
        </w:numPr>
        <w:tabs>
          <w:tab w:val="left" w:pos="832"/>
          <w:tab w:val="left" w:pos="833"/>
        </w:tabs>
        <w:spacing w:before="217" w:line="360" w:lineRule="auto"/>
        <w:ind w:hanging="720"/>
        <w:rPr>
          <w:b w:val="0"/>
          <w:u w:val="none"/>
        </w:rPr>
      </w:pPr>
      <w:bookmarkStart w:id="6" w:name="_TOC_250001"/>
      <w:r w:rsidRPr="00783615">
        <w:rPr>
          <w:b w:val="0"/>
          <w:u w:val="thick"/>
        </w:rPr>
        <w:t>Marketing</w:t>
      </w:r>
      <w:r w:rsidRPr="00783615">
        <w:rPr>
          <w:b w:val="0"/>
          <w:spacing w:val="-7"/>
          <w:u w:val="thick"/>
        </w:rPr>
        <w:t xml:space="preserve"> </w:t>
      </w:r>
      <w:bookmarkEnd w:id="6"/>
      <w:r w:rsidRPr="00783615">
        <w:rPr>
          <w:b w:val="0"/>
          <w:u w:val="thick"/>
        </w:rPr>
        <w:t>Analysis</w:t>
      </w:r>
    </w:p>
    <w:p w14:paraId="170A1E2D" w14:textId="77777777" w:rsidR="002D7F98" w:rsidRDefault="23134D1C" w:rsidP="00FA63D3">
      <w:pPr>
        <w:pStyle w:val="BodyText"/>
        <w:spacing w:before="205" w:line="360" w:lineRule="auto"/>
        <w:ind w:left="112" w:right="44"/>
      </w:pPr>
      <w:r>
        <w:t>There are a few wireless bridge structural health monitoring systems that are comparative to the Bridge Inspection Robot.</w:t>
      </w:r>
    </w:p>
    <w:p w14:paraId="170A1E2E" w14:textId="77777777" w:rsidR="002D7F98" w:rsidRDefault="74944EF1" w:rsidP="00FA63D3">
      <w:pPr>
        <w:pStyle w:val="BodyText"/>
        <w:spacing w:before="10" w:line="360" w:lineRule="auto"/>
        <w:ind w:left="112" w:right="342"/>
      </w:pPr>
      <w:r>
        <w:t>The SensSpot is a sensor that can be placed on bridges using its self-adhesive property [16]. It has a minimum expected life of 20 years, and for an average-sized highway bridge, would need about 500 sensors each $20 for a total of $10,000 [17]. The Bridge Inspection Robot's sensing nodes however would not need a mass deployment like the SensSpot because the mobile nature of the robot would allow a small number of sensing nodes to take measurements of the whole bridge over time. The team's robot also avoids the time and labor required in installing the SensSpot sensors. Lastly, the Bridge Robot would never run out of power during operation because it could always come back for charging during inactive times.</w:t>
      </w:r>
    </w:p>
    <w:p w14:paraId="170A1E2F" w14:textId="75F0673D" w:rsidR="002D7F98" w:rsidRDefault="74944EF1" w:rsidP="00FA63D3">
      <w:pPr>
        <w:pStyle w:val="BodyText"/>
        <w:spacing w:before="10" w:line="360" w:lineRule="auto"/>
        <w:ind w:left="112" w:right="509"/>
      </w:pPr>
      <w:r>
        <w:t xml:space="preserve">The robot described in the “Wireless Mobile Sensor Network for the System Identification of a Space Frame Bridge” by Dapeng Zhu et Al. is very similar to the Bridge Inspection Robot design, with the same mobile health measuring method at its base [10]. However, the key difference in the Bridge Robot’s design is that its motion mechanism allows it to move in multiple directions along the surface of a bridge while the robot described in </w:t>
      </w:r>
      <w:r w:rsidR="00BA11E6">
        <w:t xml:space="preserve">[10] </w:t>
      </w:r>
      <w:r>
        <w:t>only allows for straight-line movement.</w:t>
      </w:r>
    </w:p>
    <w:p w14:paraId="170A1E30" w14:textId="77777777" w:rsidR="002D7F98" w:rsidRDefault="002D7F98" w:rsidP="00FA63D3">
      <w:pPr>
        <w:pStyle w:val="BodyText"/>
        <w:spacing w:before="3" w:line="360" w:lineRule="auto"/>
        <w:rPr>
          <w:sz w:val="22"/>
        </w:rPr>
      </w:pPr>
    </w:p>
    <w:p w14:paraId="170A1E32" w14:textId="6DE91BE8" w:rsidR="002D7F98" w:rsidRPr="00640CE1" w:rsidRDefault="00167AB1" w:rsidP="00783615">
      <w:pPr>
        <w:pStyle w:val="Heading2"/>
        <w:numPr>
          <w:ilvl w:val="1"/>
          <w:numId w:val="18"/>
        </w:numPr>
        <w:tabs>
          <w:tab w:val="left" w:pos="832"/>
          <w:tab w:val="left" w:pos="833"/>
        </w:tabs>
        <w:spacing w:before="0" w:line="360" w:lineRule="auto"/>
        <w:ind w:hanging="720"/>
        <w:rPr>
          <w:b w:val="0"/>
          <w:u w:val="none"/>
        </w:rPr>
      </w:pPr>
      <w:bookmarkStart w:id="7" w:name="_TOC_250000"/>
      <w:r w:rsidRPr="00783615">
        <w:rPr>
          <w:b w:val="0"/>
          <w:u w:val="thick"/>
        </w:rPr>
        <w:t>Cost</w:t>
      </w:r>
      <w:r w:rsidRPr="00783615">
        <w:rPr>
          <w:b w:val="0"/>
          <w:spacing w:val="-8"/>
          <w:u w:val="thick"/>
        </w:rPr>
        <w:t xml:space="preserve"> </w:t>
      </w:r>
      <w:bookmarkEnd w:id="7"/>
      <w:r w:rsidRPr="00783615">
        <w:rPr>
          <w:b w:val="0"/>
          <w:u w:val="thick"/>
        </w:rPr>
        <w:t>Analysis</w:t>
      </w:r>
    </w:p>
    <w:p w14:paraId="170A1E35" w14:textId="695049D8" w:rsidR="00163341" w:rsidRPr="00163341" w:rsidRDefault="23134D1C" w:rsidP="00B30B7E">
      <w:pPr>
        <w:pStyle w:val="BodyText"/>
        <w:spacing w:before="205" w:line="360" w:lineRule="auto"/>
        <w:ind w:left="112" w:right="89"/>
      </w:pPr>
      <w:r>
        <w:t>The total cost of the Bridge Inspection Robot component is estimated to be roughly $</w:t>
      </w:r>
      <w:r w:rsidR="00F65E46">
        <w:t>600</w:t>
      </w:r>
      <w:r>
        <w:t xml:space="preserve">. Table </w:t>
      </w:r>
      <w:r w:rsidR="00B30B7E">
        <w:t>12</w:t>
      </w:r>
      <w:r>
        <w:t xml:space="preserve"> shows a breakdown of the material costs of the prototype. It will have several sensors and actuators which will need to be purchased. The supporting structure for the robot can be designed in CAD software and 3D printed at a very low cost, and provide a very low weight structure that could be rapidly prototyped. A</w:t>
      </w:r>
      <w:r w:rsidR="00B30B7E">
        <w:t xml:space="preserve"> </w:t>
      </w:r>
      <w:r w:rsidR="00167AB1">
        <w:t>handful of miscellaneous circuit components will be needed to support the main chips, including capacitors, resistors, and power convertors</w:t>
      </w:r>
      <w:r w:rsidR="008B682B">
        <w:t>. These</w:t>
      </w:r>
      <w:r w:rsidR="00167AB1">
        <w:t xml:space="preserve">, in addition to assembly pieces such as screw, will be estimated in price. </w:t>
      </w:r>
      <w:r w:rsidR="0097344F">
        <w:t xml:space="preserve">The </w:t>
      </w:r>
      <w:r w:rsidR="00441104">
        <w:t xml:space="preserve">completed </w:t>
      </w:r>
      <w:r w:rsidR="0097344F">
        <w:t xml:space="preserve">circuit will be printed professionally by a board </w:t>
      </w:r>
      <w:r w:rsidR="00441104">
        <w:t>house. This cost is estimated at $25 for a two layer board.</w:t>
      </w:r>
    </w:p>
    <w:p w14:paraId="3C8A06E0" w14:textId="77777777" w:rsidR="00B30B7E" w:rsidRDefault="00B30B7E" w:rsidP="00B30B7E">
      <w:pPr>
        <w:pStyle w:val="BodyText"/>
        <w:spacing w:before="205" w:line="360" w:lineRule="auto"/>
        <w:ind w:left="112" w:right="89"/>
      </w:pPr>
    </w:p>
    <w:p w14:paraId="7A40281D" w14:textId="77777777" w:rsidR="00B30B7E" w:rsidRDefault="00B30B7E" w:rsidP="00B30B7E">
      <w:pPr>
        <w:pStyle w:val="BodyText"/>
        <w:spacing w:before="205" w:line="360" w:lineRule="auto"/>
        <w:ind w:left="112" w:right="89"/>
      </w:pPr>
    </w:p>
    <w:p w14:paraId="42DD651F" w14:textId="77777777" w:rsidR="00B30B7E" w:rsidRPr="00783615" w:rsidRDefault="00B30B7E" w:rsidP="00B30B7E">
      <w:pPr>
        <w:pStyle w:val="BodyText"/>
        <w:spacing w:before="205" w:line="360" w:lineRule="auto"/>
        <w:ind w:left="112" w:right="89"/>
      </w:pPr>
    </w:p>
    <w:p w14:paraId="1B1A622A" w14:textId="4397F045" w:rsidR="00F374B5" w:rsidRPr="00B30B7E" w:rsidRDefault="23134D1C" w:rsidP="00FA63D3">
      <w:pPr>
        <w:pStyle w:val="BodyText"/>
        <w:spacing w:before="10" w:after="7" w:line="360" w:lineRule="auto"/>
        <w:ind w:left="952"/>
        <w:jc w:val="center"/>
        <w:rPr>
          <w:b/>
        </w:rPr>
      </w:pPr>
      <w:r w:rsidRPr="00B30B7E">
        <w:rPr>
          <w:b/>
        </w:rPr>
        <w:lastRenderedPageBreak/>
        <w:t xml:space="preserve">Table </w:t>
      </w:r>
      <w:r w:rsidR="00F87AC8" w:rsidRPr="00B30B7E">
        <w:rPr>
          <w:b/>
        </w:rPr>
        <w:t>XII</w:t>
      </w:r>
    </w:p>
    <w:p w14:paraId="170A1E36" w14:textId="0042F9DF" w:rsidR="002D7F98" w:rsidRPr="00B30B7E" w:rsidRDefault="23134D1C" w:rsidP="00FA63D3">
      <w:pPr>
        <w:pStyle w:val="BodyText"/>
        <w:spacing w:before="10" w:after="7" w:line="360" w:lineRule="auto"/>
        <w:ind w:left="952"/>
        <w:jc w:val="center"/>
        <w:rPr>
          <w:sz w:val="20"/>
        </w:rPr>
      </w:pPr>
      <w:r w:rsidRPr="00B30B7E">
        <w:rPr>
          <w:sz w:val="20"/>
        </w:rPr>
        <w:t>Tota</w:t>
      </w:r>
      <w:r>
        <w:rPr>
          <w:sz w:val="20"/>
        </w:rPr>
        <w:t>l Component Costs for Prototype</w:t>
      </w:r>
    </w:p>
    <w:p w14:paraId="170A1E37" w14:textId="58BBBB5D" w:rsidR="002D7F98" w:rsidRDefault="00256F04" w:rsidP="00FA63D3">
      <w:pPr>
        <w:pStyle w:val="BodyText"/>
        <w:spacing w:line="360" w:lineRule="auto"/>
        <w:ind w:left="952"/>
        <w:rPr>
          <w:sz w:val="20"/>
        </w:rPr>
      </w:pPr>
      <w:r>
        <w:rPr>
          <w:noProof/>
        </w:rPr>
        <w:drawing>
          <wp:inline distT="0" distB="0" distL="0" distR="0" wp14:anchorId="350FC583" wp14:editId="2B06DC59">
            <wp:extent cx="5509394" cy="39128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2403" cy="3914963"/>
                    </a:xfrm>
                    <a:prstGeom prst="rect">
                      <a:avLst/>
                    </a:prstGeom>
                  </pic:spPr>
                </pic:pic>
              </a:graphicData>
            </a:graphic>
          </wp:inline>
        </w:drawing>
      </w:r>
    </w:p>
    <w:p w14:paraId="170A1E38" w14:textId="77777777" w:rsidR="002D7F98" w:rsidRDefault="002D7F98" w:rsidP="00FA63D3">
      <w:pPr>
        <w:pStyle w:val="BodyText"/>
        <w:spacing w:before="4" w:line="360" w:lineRule="auto"/>
        <w:rPr>
          <w:sz w:val="21"/>
        </w:rPr>
      </w:pPr>
    </w:p>
    <w:p w14:paraId="170A1E3A" w14:textId="2DB27BC7" w:rsidR="002D7F98" w:rsidRPr="00A34C41" w:rsidRDefault="23134D1C" w:rsidP="00A34C41">
      <w:pPr>
        <w:pStyle w:val="BodyText"/>
        <w:spacing w:line="360" w:lineRule="auto"/>
        <w:ind w:left="112"/>
      </w:pPr>
      <w:r>
        <w:t>The labor costs are assumed to be at a rate of $</w:t>
      </w:r>
      <w:r w:rsidR="00E620DC">
        <w:t>2</w:t>
      </w:r>
      <w:r>
        <w:t>0 per hour. At this rate, we find a total labor cost of</w:t>
      </w:r>
    </w:p>
    <w:p w14:paraId="4F01965F" w14:textId="213E1C3C" w:rsidR="00A34C41" w:rsidRPr="00783615" w:rsidRDefault="23134D1C" w:rsidP="00B30B7E">
      <w:pPr>
        <w:pStyle w:val="BodyText"/>
        <w:spacing w:line="360" w:lineRule="auto"/>
        <w:ind w:left="112"/>
        <w:rPr>
          <w:sz w:val="23"/>
        </w:rPr>
      </w:pPr>
      <w:r>
        <w:t>$</w:t>
      </w:r>
      <w:r w:rsidR="00470E33">
        <w:t>13,6</w:t>
      </w:r>
      <w:r>
        <w:t xml:space="preserve">00. The breakdown of the labor costs </w:t>
      </w:r>
      <w:r w:rsidR="003944FC">
        <w:t>is</w:t>
      </w:r>
      <w:r>
        <w:t xml:space="preserve"> shown in Table </w:t>
      </w:r>
      <w:r w:rsidR="00B30B7E">
        <w:t>13</w:t>
      </w:r>
      <w:r w:rsidRPr="00783615">
        <w:t>.</w:t>
      </w:r>
    </w:p>
    <w:p w14:paraId="2DC984D7" w14:textId="7D24565C" w:rsidR="004A2703" w:rsidRPr="00B30B7E" w:rsidRDefault="23134D1C" w:rsidP="00FA63D3">
      <w:pPr>
        <w:spacing w:after="6" w:line="360" w:lineRule="auto"/>
        <w:ind w:left="952"/>
        <w:jc w:val="center"/>
        <w:rPr>
          <w:b/>
          <w:sz w:val="24"/>
          <w:szCs w:val="24"/>
        </w:rPr>
      </w:pPr>
      <w:r w:rsidRPr="00B30B7E">
        <w:rPr>
          <w:b/>
          <w:sz w:val="24"/>
          <w:szCs w:val="24"/>
        </w:rPr>
        <w:t xml:space="preserve">Table </w:t>
      </w:r>
      <w:r w:rsidR="00F87AC8" w:rsidRPr="00B30B7E">
        <w:rPr>
          <w:b/>
          <w:sz w:val="24"/>
          <w:szCs w:val="24"/>
        </w:rPr>
        <w:t>XIII</w:t>
      </w:r>
    </w:p>
    <w:p w14:paraId="170A1E3D" w14:textId="2B887A53" w:rsidR="002D7F98" w:rsidRPr="00B30B7E" w:rsidRDefault="23134D1C" w:rsidP="00FA63D3">
      <w:pPr>
        <w:spacing w:after="6" w:line="360" w:lineRule="auto"/>
        <w:ind w:left="952"/>
        <w:jc w:val="center"/>
        <w:rPr>
          <w:sz w:val="20"/>
          <w:szCs w:val="24"/>
        </w:rPr>
      </w:pPr>
      <w:r w:rsidRPr="00B30B7E">
        <w:rPr>
          <w:sz w:val="20"/>
          <w:szCs w:val="24"/>
        </w:rPr>
        <w:t>Total Labor Costs for Development</w:t>
      </w:r>
    </w:p>
    <w:p w14:paraId="170A1E3E" w14:textId="7FCECE00" w:rsidR="002D7F98" w:rsidRDefault="00307F6C" w:rsidP="00FA63D3">
      <w:pPr>
        <w:pStyle w:val="BodyText"/>
        <w:spacing w:line="360" w:lineRule="auto"/>
        <w:ind w:left="952"/>
        <w:jc w:val="center"/>
        <w:rPr>
          <w:sz w:val="20"/>
        </w:rPr>
      </w:pPr>
      <w:r>
        <w:rPr>
          <w:noProof/>
        </w:rPr>
        <w:drawing>
          <wp:inline distT="0" distB="0" distL="0" distR="0" wp14:anchorId="0B01BA79" wp14:editId="4D976DAA">
            <wp:extent cx="4067214" cy="190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23" cy="1921234"/>
                    </a:xfrm>
                    <a:prstGeom prst="rect">
                      <a:avLst/>
                    </a:prstGeom>
                  </pic:spPr>
                </pic:pic>
              </a:graphicData>
            </a:graphic>
          </wp:inline>
        </w:drawing>
      </w:r>
    </w:p>
    <w:p w14:paraId="3B66E5E7" w14:textId="77777777" w:rsidR="00B30B7E" w:rsidRDefault="00B30B7E" w:rsidP="00783615">
      <w:pPr>
        <w:pStyle w:val="BodyText"/>
        <w:spacing w:before="64" w:line="360" w:lineRule="auto"/>
        <w:ind w:left="112"/>
      </w:pPr>
    </w:p>
    <w:p w14:paraId="4AE92CEA" w14:textId="77777777" w:rsidR="00B30B7E" w:rsidRDefault="00B30B7E" w:rsidP="00783615">
      <w:pPr>
        <w:pStyle w:val="BodyText"/>
        <w:spacing w:before="64" w:line="360" w:lineRule="auto"/>
        <w:ind w:left="112"/>
      </w:pPr>
    </w:p>
    <w:p w14:paraId="4D37C73A" w14:textId="77777777" w:rsidR="00B30B7E" w:rsidRDefault="00B30B7E" w:rsidP="00783615">
      <w:pPr>
        <w:pStyle w:val="BodyText"/>
        <w:spacing w:before="64" w:line="360" w:lineRule="auto"/>
        <w:ind w:left="112"/>
      </w:pPr>
    </w:p>
    <w:p w14:paraId="5F35E3CA" w14:textId="77777777" w:rsidR="00B30B7E" w:rsidRDefault="00B30B7E" w:rsidP="00783615">
      <w:pPr>
        <w:pStyle w:val="BodyText"/>
        <w:spacing w:before="64" w:line="360" w:lineRule="auto"/>
        <w:ind w:left="112"/>
      </w:pPr>
    </w:p>
    <w:p w14:paraId="170A1E42" w14:textId="550A7F92" w:rsidR="002D7F98" w:rsidRPr="00650B14" w:rsidRDefault="23134D1C" w:rsidP="00FA63D3">
      <w:pPr>
        <w:pStyle w:val="BodyText"/>
        <w:spacing w:before="64" w:line="360" w:lineRule="auto"/>
        <w:ind w:left="112"/>
      </w:pPr>
      <w:r>
        <w:lastRenderedPageBreak/>
        <w:t>Using the fringe benefit as 30% of total labor and overhead as 120% of material and labor, the total development cost would be $</w:t>
      </w:r>
      <w:r w:rsidR="00470E33">
        <w:t>40,212</w:t>
      </w:r>
      <w:r>
        <w:t xml:space="preserve"> The breakdown of these costs are shown in Table </w:t>
      </w:r>
      <w:r w:rsidR="00B30B7E">
        <w:t>14</w:t>
      </w:r>
      <w:r>
        <w:t>.</w:t>
      </w:r>
    </w:p>
    <w:p w14:paraId="0C02CBD8" w14:textId="0EB22552" w:rsidR="004A2703" w:rsidRPr="00B30B7E" w:rsidRDefault="23134D1C" w:rsidP="00FA63D3">
      <w:pPr>
        <w:spacing w:line="360" w:lineRule="auto"/>
        <w:jc w:val="center"/>
        <w:rPr>
          <w:b/>
          <w:smallCaps/>
          <w:sz w:val="24"/>
          <w:szCs w:val="24"/>
        </w:rPr>
      </w:pPr>
      <w:r w:rsidRPr="00B30B7E">
        <w:rPr>
          <w:b/>
          <w:smallCaps/>
          <w:sz w:val="24"/>
          <w:szCs w:val="24"/>
        </w:rPr>
        <w:t xml:space="preserve">Table </w:t>
      </w:r>
      <w:r w:rsidR="00F87AC8" w:rsidRPr="00B30B7E">
        <w:rPr>
          <w:b/>
          <w:smallCaps/>
          <w:sz w:val="24"/>
          <w:szCs w:val="24"/>
        </w:rPr>
        <w:t>XIV</w:t>
      </w:r>
    </w:p>
    <w:p w14:paraId="170A1E43" w14:textId="78F5E298" w:rsidR="002D7F98" w:rsidRPr="00B30B7E" w:rsidRDefault="23134D1C" w:rsidP="00FA63D3">
      <w:pPr>
        <w:spacing w:line="360" w:lineRule="auto"/>
        <w:jc w:val="center"/>
        <w:rPr>
          <w:sz w:val="20"/>
          <w:szCs w:val="24"/>
        </w:rPr>
      </w:pPr>
      <w:r w:rsidRPr="00B30B7E">
        <w:rPr>
          <w:smallCaps/>
          <w:sz w:val="20"/>
          <w:szCs w:val="24"/>
        </w:rPr>
        <w:t>Total Development Costs</w:t>
      </w:r>
    </w:p>
    <w:p w14:paraId="170A1E44" w14:textId="2BADB461" w:rsidR="00440087" w:rsidRPr="00440087" w:rsidRDefault="00650B14" w:rsidP="00FA63D3">
      <w:pPr>
        <w:pStyle w:val="BodyText"/>
        <w:spacing w:before="1" w:line="360" w:lineRule="auto"/>
        <w:jc w:val="center"/>
        <w:rPr>
          <w:sz w:val="18"/>
        </w:rPr>
      </w:pPr>
      <w:r>
        <w:rPr>
          <w:noProof/>
        </w:rPr>
        <w:drawing>
          <wp:inline distT="0" distB="0" distL="0" distR="0" wp14:anchorId="41EDAF7A" wp14:editId="35F88035">
            <wp:extent cx="2825337" cy="14753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928" cy="1482444"/>
                    </a:xfrm>
                    <a:prstGeom prst="rect">
                      <a:avLst/>
                    </a:prstGeom>
                  </pic:spPr>
                </pic:pic>
              </a:graphicData>
            </a:graphic>
          </wp:inline>
        </w:drawing>
      </w:r>
    </w:p>
    <w:p w14:paraId="512A7038" w14:textId="77777777" w:rsidR="00FC4698" w:rsidRDefault="00FC4698" w:rsidP="00FA63D3">
      <w:pPr>
        <w:pStyle w:val="BodyText"/>
        <w:spacing w:before="1" w:line="360" w:lineRule="auto"/>
        <w:jc w:val="center"/>
        <w:rPr>
          <w:sz w:val="18"/>
        </w:rPr>
      </w:pPr>
    </w:p>
    <w:p w14:paraId="170A1E46" w14:textId="5211261A" w:rsidR="002D7F98" w:rsidRPr="00B30B7E" w:rsidRDefault="00167AB1" w:rsidP="00E27DA7">
      <w:pPr>
        <w:pStyle w:val="Heading1"/>
        <w:numPr>
          <w:ilvl w:val="0"/>
          <w:numId w:val="18"/>
        </w:numPr>
        <w:tabs>
          <w:tab w:val="left" w:pos="832"/>
          <w:tab w:val="left" w:pos="833"/>
        </w:tabs>
        <w:spacing w:before="210" w:line="360" w:lineRule="auto"/>
        <w:ind w:hanging="720"/>
      </w:pPr>
      <w:r w:rsidRPr="00B30B7E">
        <w:t>Current Status</w:t>
      </w:r>
    </w:p>
    <w:p w14:paraId="170A1E49" w14:textId="289B77C8" w:rsidR="002D7F98" w:rsidRDefault="23134D1C" w:rsidP="00F9600D">
      <w:pPr>
        <w:pStyle w:val="BodyText"/>
        <w:spacing w:before="210" w:line="360" w:lineRule="auto"/>
        <w:ind w:left="112" w:right="153"/>
        <w:sectPr w:rsidR="002D7F98">
          <w:pgSz w:w="12240" w:h="15840"/>
          <w:pgMar w:top="1080" w:right="1040" w:bottom="640" w:left="1040" w:header="0" w:footer="458" w:gutter="0"/>
          <w:cols w:space="720"/>
        </w:sectPr>
      </w:pPr>
      <w:r>
        <w:t xml:space="preserve">The Bridge Inspection Robot team has discussed all aspects of the robot's design and testing, and </w:t>
      </w:r>
      <w:r w:rsidR="00F9600D">
        <w:t>m</w:t>
      </w:r>
      <w:r w:rsidR="00A22C94">
        <w:t>ost</w:t>
      </w:r>
      <w:r>
        <w:t xml:space="preserve"> components have already been selected</w:t>
      </w:r>
      <w:r w:rsidR="00841FBB">
        <w:t xml:space="preserve"> after presenting to the team advisor and representatives from the schools Civil Engineering and Mechanical Engineering</w:t>
      </w:r>
      <w:r>
        <w:t>. Several team members have previous experience working with the MSP432, which should accelerate component</w:t>
      </w:r>
      <w:r w:rsidR="00F9600D">
        <w:t xml:space="preserve"> </w:t>
      </w:r>
      <w:r>
        <w:t xml:space="preserve">prototyping. </w:t>
      </w:r>
      <w:r w:rsidR="00F9600D">
        <w:t xml:space="preserve">The team is prepared to begin ordering parts and </w:t>
      </w:r>
      <w:r w:rsidR="00ED5F15">
        <w:t>start testing</w:t>
      </w:r>
      <w:r w:rsidR="00841FBB">
        <w:t xml:space="preserve"> the design.</w:t>
      </w:r>
    </w:p>
    <w:p w14:paraId="170A1E4B" w14:textId="58DF0294" w:rsidR="002D7F98" w:rsidRPr="00B30B7E" w:rsidRDefault="23134D1C" w:rsidP="00640CE1">
      <w:pPr>
        <w:pStyle w:val="Heading1"/>
        <w:numPr>
          <w:ilvl w:val="0"/>
          <w:numId w:val="18"/>
        </w:numPr>
        <w:tabs>
          <w:tab w:val="left" w:pos="832"/>
          <w:tab w:val="left" w:pos="833"/>
        </w:tabs>
        <w:spacing w:line="360" w:lineRule="auto"/>
        <w:ind w:hanging="720"/>
      </w:pPr>
      <w:r w:rsidRPr="00B30B7E">
        <w:lastRenderedPageBreak/>
        <w:t>References</w:t>
      </w:r>
    </w:p>
    <w:p w14:paraId="170A1E4C" w14:textId="77777777" w:rsidR="002D7F98" w:rsidRDefault="00167AB1" w:rsidP="00FA63D3">
      <w:pPr>
        <w:pStyle w:val="ListParagraph"/>
        <w:numPr>
          <w:ilvl w:val="0"/>
          <w:numId w:val="1"/>
        </w:numPr>
        <w:tabs>
          <w:tab w:val="left" w:pos="455"/>
        </w:tabs>
        <w:spacing w:line="360" w:lineRule="auto"/>
        <w:ind w:right="193" w:firstLine="0"/>
        <w:rPr>
          <w:sz w:val="24"/>
          <w:szCs w:val="24"/>
        </w:rPr>
      </w:pPr>
      <w:r w:rsidRPr="23134D1C">
        <w:rPr>
          <w:sz w:val="24"/>
          <w:szCs w:val="24"/>
        </w:rPr>
        <w:t>M. Moore, B. Phares, B. Graybeal, D. Rolander, and G. Washer, "Reliability of Visual Inspection for Highway Bridges," Federal Highway Administration, McLean, VA Report No. FHWA-RD-01-020,</w:t>
      </w:r>
      <w:r w:rsidRPr="23134D1C">
        <w:rPr>
          <w:spacing w:val="-14"/>
          <w:sz w:val="24"/>
          <w:szCs w:val="24"/>
        </w:rPr>
        <w:t xml:space="preserve"> </w:t>
      </w:r>
      <w:r w:rsidRPr="23134D1C">
        <w:rPr>
          <w:sz w:val="24"/>
          <w:szCs w:val="24"/>
        </w:rPr>
        <w:t>2001.</w:t>
      </w:r>
    </w:p>
    <w:p w14:paraId="170A1E4D" w14:textId="77777777" w:rsidR="002D7F98" w:rsidRDefault="00167AB1" w:rsidP="00FA63D3">
      <w:pPr>
        <w:pStyle w:val="ListParagraph"/>
        <w:numPr>
          <w:ilvl w:val="0"/>
          <w:numId w:val="1"/>
        </w:numPr>
        <w:tabs>
          <w:tab w:val="left" w:pos="453"/>
        </w:tabs>
        <w:spacing w:before="10" w:line="360" w:lineRule="auto"/>
        <w:ind w:right="807" w:firstLine="0"/>
        <w:rPr>
          <w:sz w:val="24"/>
          <w:szCs w:val="24"/>
        </w:rPr>
      </w:pPr>
      <w:r w:rsidRPr="23134D1C">
        <w:rPr>
          <w:sz w:val="24"/>
          <w:szCs w:val="24"/>
        </w:rPr>
        <w:t>J. M. Ko and Y. Q. Ni, "Technology developments in structural health monitoring of large-scale bridges," Engineering Structures, vol. 27, pp. 1715-1725,</w:t>
      </w:r>
      <w:r w:rsidRPr="23134D1C">
        <w:rPr>
          <w:spacing w:val="-7"/>
          <w:sz w:val="24"/>
          <w:szCs w:val="24"/>
        </w:rPr>
        <w:t xml:space="preserve"> </w:t>
      </w:r>
      <w:r w:rsidRPr="23134D1C">
        <w:rPr>
          <w:sz w:val="24"/>
          <w:szCs w:val="24"/>
        </w:rPr>
        <w:t>2005.</w:t>
      </w:r>
    </w:p>
    <w:p w14:paraId="170A1E4E" w14:textId="77777777" w:rsidR="002D7F98" w:rsidRDefault="00167AB1" w:rsidP="00FA63D3">
      <w:pPr>
        <w:pStyle w:val="ListParagraph"/>
        <w:numPr>
          <w:ilvl w:val="0"/>
          <w:numId w:val="1"/>
        </w:numPr>
        <w:tabs>
          <w:tab w:val="left" w:pos="455"/>
        </w:tabs>
        <w:spacing w:before="10" w:line="360" w:lineRule="auto"/>
        <w:ind w:right="101" w:firstLine="0"/>
        <w:rPr>
          <w:sz w:val="24"/>
          <w:szCs w:val="24"/>
        </w:rPr>
      </w:pPr>
      <w:r w:rsidRPr="23134D1C">
        <w:rPr>
          <w:sz w:val="24"/>
          <w:szCs w:val="24"/>
        </w:rPr>
        <w:t>E. G. Straser and A. S. Kiremidjian, "A Modular, Wireless Damage Monitoring System for</w:t>
      </w:r>
      <w:r w:rsidRPr="23134D1C">
        <w:rPr>
          <w:spacing w:val="-22"/>
          <w:sz w:val="24"/>
          <w:szCs w:val="24"/>
        </w:rPr>
        <w:t xml:space="preserve"> </w:t>
      </w:r>
      <w:r w:rsidRPr="23134D1C">
        <w:rPr>
          <w:sz w:val="24"/>
          <w:szCs w:val="24"/>
        </w:rPr>
        <w:t>Structures," John A. Blume Earthquake Eng. Ctr., Stanford University, Stanford, CA Report No. 128,</w:t>
      </w:r>
      <w:r w:rsidRPr="23134D1C">
        <w:rPr>
          <w:spacing w:val="-12"/>
          <w:sz w:val="24"/>
          <w:szCs w:val="24"/>
        </w:rPr>
        <w:t xml:space="preserve"> </w:t>
      </w:r>
      <w:r w:rsidRPr="23134D1C">
        <w:rPr>
          <w:sz w:val="24"/>
          <w:szCs w:val="24"/>
        </w:rPr>
        <w:t>1998.</w:t>
      </w:r>
    </w:p>
    <w:p w14:paraId="170A1E4F" w14:textId="77777777" w:rsidR="002D7F98" w:rsidRDefault="23134D1C" w:rsidP="00FA63D3">
      <w:pPr>
        <w:pStyle w:val="ListParagraph"/>
        <w:numPr>
          <w:ilvl w:val="0"/>
          <w:numId w:val="1"/>
        </w:numPr>
        <w:tabs>
          <w:tab w:val="left" w:pos="455"/>
        </w:tabs>
        <w:spacing w:before="11" w:line="360" w:lineRule="auto"/>
        <w:ind w:right="301" w:firstLine="0"/>
        <w:rPr>
          <w:sz w:val="24"/>
          <w:szCs w:val="24"/>
        </w:rPr>
      </w:pPr>
      <w:r w:rsidRPr="23134D1C">
        <w:rPr>
          <w:sz w:val="24"/>
          <w:szCs w:val="24"/>
        </w:rPr>
        <w:t>Zhu, D., Guo, J., Cho, C., Wang, Y., and Lee, K.-M. (2012). "</w:t>
      </w:r>
      <w:hyperlink r:id="rId37">
        <w:r w:rsidRPr="23134D1C">
          <w:rPr>
            <w:sz w:val="24"/>
            <w:szCs w:val="24"/>
          </w:rPr>
          <w:t>Wireless mobile sensor network for the</w:t>
        </w:r>
      </w:hyperlink>
      <w:r w:rsidRPr="23134D1C">
        <w:rPr>
          <w:sz w:val="24"/>
          <w:szCs w:val="24"/>
        </w:rPr>
        <w:t xml:space="preserve"> </w:t>
      </w:r>
      <w:hyperlink r:id="rId38">
        <w:r w:rsidRPr="23134D1C">
          <w:rPr>
            <w:sz w:val="24"/>
            <w:szCs w:val="24"/>
          </w:rPr>
          <w:t>system identification of a space frame bridge,</w:t>
        </w:r>
      </w:hyperlink>
      <w:r w:rsidRPr="23134D1C">
        <w:rPr>
          <w:sz w:val="24"/>
          <w:szCs w:val="24"/>
        </w:rPr>
        <w:t xml:space="preserve">" </w:t>
      </w:r>
      <w:hyperlink r:id="rId39">
        <w:r w:rsidRPr="23134D1C">
          <w:rPr>
            <w:sz w:val="24"/>
            <w:szCs w:val="24"/>
          </w:rPr>
          <w:t>Mechatronics, IEEE/ASME Transactions on</w:t>
        </w:r>
      </w:hyperlink>
      <w:r w:rsidRPr="23134D1C">
        <w:rPr>
          <w:sz w:val="24"/>
          <w:szCs w:val="24"/>
        </w:rPr>
        <w:t>, 17(3): 499- 507.</w:t>
      </w:r>
    </w:p>
    <w:p w14:paraId="170A1E50" w14:textId="77777777" w:rsidR="002D7F98" w:rsidRDefault="00167AB1" w:rsidP="00FA63D3">
      <w:pPr>
        <w:pStyle w:val="ListParagraph"/>
        <w:numPr>
          <w:ilvl w:val="0"/>
          <w:numId w:val="1"/>
        </w:numPr>
        <w:tabs>
          <w:tab w:val="left" w:pos="456"/>
        </w:tabs>
        <w:spacing w:before="10" w:line="360" w:lineRule="auto"/>
        <w:ind w:right="447" w:firstLine="0"/>
        <w:jc w:val="both"/>
        <w:rPr>
          <w:color w:val="454545"/>
          <w:sz w:val="24"/>
          <w:szCs w:val="24"/>
        </w:rPr>
      </w:pPr>
      <w:r w:rsidRPr="23134D1C">
        <w:rPr>
          <w:sz w:val="24"/>
          <w:szCs w:val="24"/>
        </w:rPr>
        <w:t>F. Tache, W. Fischer, G. Caprari, R. Siegwart, R. Moser, and F. Mondada, "Magnebike: a magnetic wheeled robot with high mobility for inspecting complex-shaped structures," Journal of Field Robotics, vol. 26, pp. 453-476, May</w:t>
      </w:r>
      <w:r w:rsidRPr="23134D1C">
        <w:rPr>
          <w:spacing w:val="-6"/>
          <w:sz w:val="24"/>
          <w:szCs w:val="24"/>
        </w:rPr>
        <w:t xml:space="preserve"> </w:t>
      </w:r>
      <w:r w:rsidRPr="23134D1C">
        <w:rPr>
          <w:sz w:val="24"/>
          <w:szCs w:val="24"/>
        </w:rPr>
        <w:t>2009.</w:t>
      </w:r>
    </w:p>
    <w:p w14:paraId="170A1E51" w14:textId="77777777" w:rsidR="002D7F98" w:rsidRDefault="00167AB1" w:rsidP="00FA63D3">
      <w:pPr>
        <w:pStyle w:val="ListParagraph"/>
        <w:numPr>
          <w:ilvl w:val="0"/>
          <w:numId w:val="1"/>
        </w:numPr>
        <w:tabs>
          <w:tab w:val="left" w:pos="455"/>
        </w:tabs>
        <w:spacing w:before="10" w:line="360" w:lineRule="auto"/>
        <w:ind w:right="228" w:firstLine="0"/>
        <w:rPr>
          <w:sz w:val="24"/>
          <w:szCs w:val="24"/>
        </w:rPr>
      </w:pPr>
      <w:r w:rsidRPr="23134D1C">
        <w:rPr>
          <w:sz w:val="24"/>
          <w:szCs w:val="24"/>
        </w:rPr>
        <w:t>M. P. Murphy and M. Sitti, "Waalbot: an agile small-scale wall-climbing robot utilizing dry</w:t>
      </w:r>
      <w:r w:rsidRPr="23134D1C">
        <w:rPr>
          <w:spacing w:val="-21"/>
          <w:sz w:val="24"/>
          <w:szCs w:val="24"/>
        </w:rPr>
        <w:t xml:space="preserve"> </w:t>
      </w:r>
      <w:r w:rsidRPr="23134D1C">
        <w:rPr>
          <w:sz w:val="24"/>
          <w:szCs w:val="24"/>
        </w:rPr>
        <w:t>elastomer adhesives," Mechatronics, IEEE/ASME Transactions on, vol. 12, pp. 330-338,</w:t>
      </w:r>
      <w:r w:rsidRPr="23134D1C">
        <w:rPr>
          <w:spacing w:val="-5"/>
          <w:sz w:val="24"/>
          <w:szCs w:val="24"/>
        </w:rPr>
        <w:t xml:space="preserve"> </w:t>
      </w:r>
      <w:r w:rsidRPr="23134D1C">
        <w:rPr>
          <w:sz w:val="24"/>
          <w:szCs w:val="24"/>
        </w:rPr>
        <w:t>2007.</w:t>
      </w:r>
    </w:p>
    <w:p w14:paraId="170A1E52" w14:textId="77777777" w:rsidR="002D7F98" w:rsidRDefault="00167AB1" w:rsidP="00FA63D3">
      <w:pPr>
        <w:pStyle w:val="ListParagraph"/>
        <w:numPr>
          <w:ilvl w:val="0"/>
          <w:numId w:val="1"/>
        </w:numPr>
        <w:tabs>
          <w:tab w:val="left" w:pos="453"/>
        </w:tabs>
        <w:spacing w:before="10" w:line="360" w:lineRule="auto"/>
        <w:ind w:right="312" w:firstLine="0"/>
        <w:rPr>
          <w:sz w:val="24"/>
          <w:szCs w:val="24"/>
        </w:rPr>
      </w:pPr>
      <w:r w:rsidRPr="23134D1C">
        <w:rPr>
          <w:sz w:val="24"/>
          <w:szCs w:val="24"/>
        </w:rPr>
        <w:t>W. R. Provancher, S. I. Jensen-Segal, and M. A. Fehlberg, "ROCR: an energyefficient dynamic wall- climbing robot," Ieee-Asme Transactions on Mechatronics, vol. 16, pp. 897-906, Oct</w:t>
      </w:r>
      <w:r w:rsidRPr="23134D1C">
        <w:rPr>
          <w:spacing w:val="-13"/>
          <w:sz w:val="24"/>
          <w:szCs w:val="24"/>
        </w:rPr>
        <w:t xml:space="preserve"> </w:t>
      </w:r>
      <w:r w:rsidRPr="23134D1C">
        <w:rPr>
          <w:sz w:val="24"/>
          <w:szCs w:val="24"/>
        </w:rPr>
        <w:t>2011.</w:t>
      </w:r>
    </w:p>
    <w:p w14:paraId="170A1E53" w14:textId="77777777" w:rsidR="002D7F98" w:rsidRDefault="00167AB1" w:rsidP="00FA63D3">
      <w:pPr>
        <w:pStyle w:val="ListParagraph"/>
        <w:numPr>
          <w:ilvl w:val="0"/>
          <w:numId w:val="1"/>
        </w:numPr>
        <w:tabs>
          <w:tab w:val="left" w:pos="455"/>
        </w:tabs>
        <w:spacing w:before="10" w:line="360" w:lineRule="auto"/>
        <w:ind w:right="637" w:firstLine="0"/>
        <w:rPr>
          <w:sz w:val="24"/>
          <w:szCs w:val="24"/>
        </w:rPr>
      </w:pPr>
      <w:r w:rsidRPr="23134D1C">
        <w:rPr>
          <w:sz w:val="24"/>
          <w:szCs w:val="24"/>
        </w:rPr>
        <w:t>M. Todd, D. Mascarenas, E. Flynn, T. Rosing, B. Lee, D. Musiani, et al., "A different approach</w:t>
      </w:r>
      <w:r w:rsidRPr="23134D1C">
        <w:rPr>
          <w:spacing w:val="-14"/>
          <w:sz w:val="24"/>
          <w:szCs w:val="24"/>
        </w:rPr>
        <w:t xml:space="preserve"> </w:t>
      </w:r>
      <w:r w:rsidRPr="23134D1C">
        <w:rPr>
          <w:sz w:val="24"/>
          <w:szCs w:val="24"/>
        </w:rPr>
        <w:t>to sensor networking for SHM: remote powering and interrogation with unmanned aerial vehicles," in Proceedings of the 6th International Workshop on Structural Health Monitoring, Stanford, CA,</w:t>
      </w:r>
      <w:r w:rsidRPr="23134D1C">
        <w:rPr>
          <w:spacing w:val="-19"/>
          <w:sz w:val="24"/>
          <w:szCs w:val="24"/>
        </w:rPr>
        <w:t xml:space="preserve"> </w:t>
      </w:r>
      <w:r w:rsidRPr="23134D1C">
        <w:rPr>
          <w:sz w:val="24"/>
          <w:szCs w:val="24"/>
        </w:rPr>
        <w:t>2007.</w:t>
      </w:r>
    </w:p>
    <w:p w14:paraId="170A1E54" w14:textId="77777777" w:rsidR="002D7F98" w:rsidRDefault="00167AB1" w:rsidP="00FA63D3">
      <w:pPr>
        <w:pStyle w:val="ListParagraph"/>
        <w:numPr>
          <w:ilvl w:val="0"/>
          <w:numId w:val="1"/>
        </w:numPr>
        <w:tabs>
          <w:tab w:val="left" w:pos="455"/>
        </w:tabs>
        <w:spacing w:before="10" w:line="360" w:lineRule="auto"/>
        <w:ind w:right="606" w:firstLine="0"/>
        <w:rPr>
          <w:sz w:val="24"/>
          <w:szCs w:val="24"/>
        </w:rPr>
      </w:pPr>
      <w:r w:rsidRPr="23134D1C">
        <w:rPr>
          <w:sz w:val="24"/>
          <w:szCs w:val="24"/>
        </w:rPr>
        <w:t>Texas Instruments, “MSP432P401R, MSP432P401M Mixed-Signal Microcontrollers”,</w:t>
      </w:r>
      <w:r w:rsidRPr="23134D1C">
        <w:rPr>
          <w:spacing w:val="-17"/>
          <w:sz w:val="24"/>
          <w:szCs w:val="24"/>
        </w:rPr>
        <w:t xml:space="preserve"> </w:t>
      </w:r>
      <w:r w:rsidRPr="23134D1C">
        <w:rPr>
          <w:sz w:val="24"/>
          <w:szCs w:val="24"/>
        </w:rPr>
        <w:t xml:space="preserve">Datasheet, March 2015. [Revised May 2016]. [Online]. Available: </w:t>
      </w:r>
      <w:hyperlink r:id="rId40">
        <w:r w:rsidRPr="23134D1C">
          <w:rPr>
            <w:sz w:val="24"/>
            <w:szCs w:val="24"/>
            <w:u w:val="single"/>
          </w:rPr>
          <w:t>http://www.ti.com/lit/ds/symlink/msp432p401r.pdf</w:t>
        </w:r>
        <w:r w:rsidRPr="23134D1C">
          <w:rPr>
            <w:sz w:val="24"/>
            <w:szCs w:val="24"/>
          </w:rPr>
          <w:t>.</w:t>
        </w:r>
      </w:hyperlink>
      <w:r w:rsidRPr="23134D1C">
        <w:rPr>
          <w:sz w:val="24"/>
          <w:szCs w:val="24"/>
        </w:rPr>
        <w:t xml:space="preserve"> Accessed Nov. 20,</w:t>
      </w:r>
      <w:r w:rsidRPr="23134D1C">
        <w:rPr>
          <w:spacing w:val="-9"/>
          <w:sz w:val="24"/>
          <w:szCs w:val="24"/>
        </w:rPr>
        <w:t xml:space="preserve"> </w:t>
      </w:r>
      <w:r w:rsidRPr="23134D1C">
        <w:rPr>
          <w:sz w:val="24"/>
          <w:szCs w:val="24"/>
        </w:rPr>
        <w:t>2016.</w:t>
      </w:r>
    </w:p>
    <w:p w14:paraId="170A1E56" w14:textId="77777777" w:rsidR="002D7F98" w:rsidRDefault="00167AB1" w:rsidP="00FA63D3">
      <w:pPr>
        <w:pStyle w:val="ListParagraph"/>
        <w:numPr>
          <w:ilvl w:val="0"/>
          <w:numId w:val="1"/>
        </w:numPr>
        <w:tabs>
          <w:tab w:val="left" w:pos="575"/>
        </w:tabs>
        <w:spacing w:before="64" w:line="360" w:lineRule="auto"/>
        <w:ind w:right="673" w:firstLine="0"/>
        <w:rPr>
          <w:sz w:val="24"/>
          <w:szCs w:val="24"/>
        </w:rPr>
      </w:pPr>
      <w:r w:rsidRPr="23134D1C">
        <w:rPr>
          <w:sz w:val="24"/>
          <w:szCs w:val="24"/>
        </w:rPr>
        <w:t xml:space="preserve">D. Zhu, J. Guo, C. Cho, Y. Wang and K. M. Lee, "Wireless Mobile Sensor Network for the System Identification of a Space Frame Bridge," in </w:t>
      </w:r>
      <w:r w:rsidRPr="23134D1C">
        <w:rPr>
          <w:i/>
          <w:iCs/>
          <w:sz w:val="24"/>
          <w:szCs w:val="24"/>
        </w:rPr>
        <w:t>IEEE/ASME Transactions on Mechatronics</w:t>
      </w:r>
      <w:r w:rsidRPr="23134D1C">
        <w:rPr>
          <w:sz w:val="24"/>
          <w:szCs w:val="24"/>
        </w:rPr>
        <w:t>, vol. 17, no. 3, pp. 499-507, June 2012. DOI:</w:t>
      </w:r>
      <w:r w:rsidRPr="23134D1C">
        <w:rPr>
          <w:spacing w:val="-6"/>
          <w:sz w:val="24"/>
          <w:szCs w:val="24"/>
        </w:rPr>
        <w:t xml:space="preserve"> </w:t>
      </w:r>
      <w:r w:rsidRPr="23134D1C">
        <w:rPr>
          <w:sz w:val="24"/>
          <w:szCs w:val="24"/>
        </w:rPr>
        <w:t>10.1109/TMECH.2012.2187915</w:t>
      </w:r>
    </w:p>
    <w:p w14:paraId="170A1E57" w14:textId="77777777" w:rsidR="004749C3" w:rsidRPr="004749C3" w:rsidRDefault="00167AB1" w:rsidP="004749C3">
      <w:pPr>
        <w:pStyle w:val="ListParagraph"/>
        <w:numPr>
          <w:ilvl w:val="0"/>
          <w:numId w:val="1"/>
        </w:numPr>
        <w:tabs>
          <w:tab w:val="left" w:pos="574"/>
        </w:tabs>
        <w:spacing w:before="130" w:line="360" w:lineRule="auto"/>
        <w:ind w:right="196" w:firstLine="0"/>
        <w:rPr>
          <w:sz w:val="24"/>
          <w:szCs w:val="24"/>
        </w:rPr>
      </w:pPr>
      <w:r w:rsidRPr="23134D1C">
        <w:rPr>
          <w:sz w:val="24"/>
          <w:szCs w:val="24"/>
        </w:rPr>
        <w:t>Silicon Designs, “Low Power Single Axis Accelerometer Module, Model 2012”, Datasheet,</w:t>
      </w:r>
      <w:r w:rsidRPr="23134D1C">
        <w:rPr>
          <w:spacing w:val="-14"/>
          <w:sz w:val="24"/>
          <w:szCs w:val="24"/>
        </w:rPr>
        <w:t xml:space="preserve"> </w:t>
      </w:r>
      <w:r w:rsidRPr="23134D1C">
        <w:rPr>
          <w:sz w:val="24"/>
          <w:szCs w:val="24"/>
        </w:rPr>
        <w:t xml:space="preserve">October 2013. [Online]. Available: </w:t>
      </w:r>
      <w:hyperlink r:id="rId41">
        <w:r w:rsidRPr="23134D1C">
          <w:rPr>
            <w:sz w:val="24"/>
            <w:szCs w:val="24"/>
            <w:u w:val="single"/>
          </w:rPr>
          <w:t>http://www.krone.co.jp/pdf/2012.pdf</w:t>
        </w:r>
        <w:r w:rsidRPr="23134D1C">
          <w:rPr>
            <w:sz w:val="24"/>
            <w:szCs w:val="24"/>
          </w:rPr>
          <w:t>.</w:t>
        </w:r>
      </w:hyperlink>
      <w:r w:rsidRPr="23134D1C">
        <w:rPr>
          <w:sz w:val="24"/>
          <w:szCs w:val="24"/>
        </w:rPr>
        <w:t xml:space="preserve"> Accessed Nov. 21,</w:t>
      </w:r>
      <w:r w:rsidRPr="23134D1C">
        <w:rPr>
          <w:spacing w:val="-6"/>
          <w:sz w:val="24"/>
          <w:szCs w:val="24"/>
        </w:rPr>
        <w:t xml:space="preserve"> </w:t>
      </w:r>
      <w:r w:rsidRPr="23134D1C">
        <w:rPr>
          <w:sz w:val="24"/>
          <w:szCs w:val="24"/>
        </w:rPr>
        <w:t>2016.</w:t>
      </w:r>
    </w:p>
    <w:p w14:paraId="76EC98F2" w14:textId="77777777" w:rsidR="00A34C41" w:rsidRPr="00A34C41" w:rsidRDefault="00A34C41" w:rsidP="00A34C41">
      <w:pPr>
        <w:tabs>
          <w:tab w:val="left" w:pos="574"/>
        </w:tabs>
        <w:spacing w:before="130" w:line="360" w:lineRule="auto"/>
        <w:ind w:right="196"/>
        <w:rPr>
          <w:sz w:val="24"/>
          <w:szCs w:val="24"/>
        </w:rPr>
      </w:pPr>
    </w:p>
    <w:p w14:paraId="170A1E58" w14:textId="2B9F3084" w:rsidR="002D7F98" w:rsidRDefault="00167AB1" w:rsidP="00D238D2">
      <w:pPr>
        <w:pStyle w:val="ListParagraph"/>
        <w:numPr>
          <w:ilvl w:val="0"/>
          <w:numId w:val="1"/>
        </w:numPr>
        <w:tabs>
          <w:tab w:val="left" w:pos="574"/>
        </w:tabs>
        <w:spacing w:before="10" w:line="360" w:lineRule="auto"/>
        <w:ind w:right="102"/>
        <w:rPr>
          <w:sz w:val="24"/>
          <w:szCs w:val="24"/>
        </w:rPr>
      </w:pPr>
      <w:r w:rsidRPr="23134D1C">
        <w:rPr>
          <w:sz w:val="24"/>
          <w:szCs w:val="24"/>
        </w:rPr>
        <w:lastRenderedPageBreak/>
        <w:t xml:space="preserve">Silicon Designs, “Low Cost &amp; High Performance </w:t>
      </w:r>
      <w:r w:rsidR="00D238D2">
        <w:rPr>
          <w:sz w:val="24"/>
          <w:szCs w:val="24"/>
        </w:rPr>
        <w:t xml:space="preserve">Triaxial </w:t>
      </w:r>
      <w:r w:rsidRPr="23134D1C">
        <w:rPr>
          <w:sz w:val="24"/>
          <w:szCs w:val="24"/>
        </w:rPr>
        <w:t xml:space="preserve"> DC Accelerometer Modules”, Datasheet,</w:t>
      </w:r>
      <w:r w:rsidRPr="23134D1C">
        <w:rPr>
          <w:spacing w:val="-16"/>
          <w:sz w:val="24"/>
          <w:szCs w:val="24"/>
        </w:rPr>
        <w:t xml:space="preserve"> </w:t>
      </w:r>
      <w:r w:rsidRPr="23134D1C">
        <w:rPr>
          <w:sz w:val="24"/>
          <w:szCs w:val="24"/>
        </w:rPr>
        <w:t xml:space="preserve">29 April </w:t>
      </w:r>
      <w:r w:rsidRPr="00783615">
        <w:rPr>
          <w:sz w:val="24"/>
          <w:szCs w:val="24"/>
        </w:rPr>
        <w:t>201</w:t>
      </w:r>
      <w:r w:rsidR="009F4D4E">
        <w:rPr>
          <w:sz w:val="24"/>
          <w:szCs w:val="24"/>
        </w:rPr>
        <w:t>6</w:t>
      </w:r>
      <w:r w:rsidRPr="00783615">
        <w:rPr>
          <w:sz w:val="24"/>
          <w:szCs w:val="24"/>
        </w:rPr>
        <w:t>.</w:t>
      </w:r>
      <w:r w:rsidRPr="23134D1C">
        <w:rPr>
          <w:sz w:val="24"/>
          <w:szCs w:val="24"/>
        </w:rPr>
        <w:t xml:space="preserve"> [Online]. </w:t>
      </w:r>
      <w:r w:rsidRPr="00783615">
        <w:rPr>
          <w:sz w:val="24"/>
          <w:szCs w:val="24"/>
        </w:rPr>
        <w:t>Available</w:t>
      </w:r>
      <w:r w:rsidR="00D238D2" w:rsidRPr="00D238D2">
        <w:t xml:space="preserve"> </w:t>
      </w:r>
      <w:r w:rsidR="00D238D2" w:rsidRPr="00D238D2">
        <w:rPr>
          <w:sz w:val="24"/>
          <w:szCs w:val="24"/>
        </w:rPr>
        <w:t>https://drive.google.com/open?id=0B4eVto02URUhQlNCMGxTUW85eXc</w:t>
      </w:r>
      <w:r w:rsidRPr="00783615">
        <w:rPr>
          <w:sz w:val="24"/>
          <w:szCs w:val="24"/>
        </w:rPr>
        <w:t>.</w:t>
      </w:r>
    </w:p>
    <w:p w14:paraId="170A1E5A" w14:textId="556C8C6F" w:rsidR="002D7F98" w:rsidRDefault="23134D1C" w:rsidP="00A34C41">
      <w:pPr>
        <w:pStyle w:val="BodyText"/>
        <w:spacing w:before="11" w:line="360" w:lineRule="auto"/>
        <w:ind w:left="112"/>
      </w:pPr>
      <w:r>
        <w:t xml:space="preserve">Accessed </w:t>
      </w:r>
      <w:r w:rsidR="00D238D2">
        <w:t>Jan. 23, 2017</w:t>
      </w:r>
      <w:r w:rsidRPr="00783615">
        <w:t>.</w:t>
      </w:r>
    </w:p>
    <w:p w14:paraId="170A1E5C" w14:textId="26AD9D5C" w:rsidR="002D7F98" w:rsidRPr="00A34C41" w:rsidRDefault="00167AB1" w:rsidP="00A34C41">
      <w:pPr>
        <w:pStyle w:val="ListParagraph"/>
        <w:numPr>
          <w:ilvl w:val="0"/>
          <w:numId w:val="1"/>
        </w:numPr>
        <w:tabs>
          <w:tab w:val="left" w:pos="575"/>
        </w:tabs>
        <w:spacing w:line="360" w:lineRule="auto"/>
        <w:ind w:right="353" w:firstLine="0"/>
        <w:rPr>
          <w:sz w:val="24"/>
          <w:szCs w:val="24"/>
        </w:rPr>
      </w:pPr>
      <w:r w:rsidRPr="23134D1C">
        <w:rPr>
          <w:sz w:val="24"/>
          <w:szCs w:val="24"/>
        </w:rPr>
        <w:t xml:space="preserve">"XBee DigiMesh 2.4", Digi International, Minnetonka, MN, 2016. [Online]. Available: </w:t>
      </w:r>
      <w:hyperlink r:id="rId42">
        <w:r w:rsidRPr="23134D1C">
          <w:rPr>
            <w:sz w:val="24"/>
            <w:szCs w:val="24"/>
            <w:u w:val="single"/>
          </w:rPr>
          <w:t>https://www.digi.com/products/xbee-rf-solutions/modules/xbee-digimesh-2-4</w:t>
        </w:r>
      </w:hyperlink>
      <w:r w:rsidRPr="74944EF1">
        <w:rPr>
          <w:i/>
          <w:iCs/>
          <w:sz w:val="24"/>
          <w:szCs w:val="24"/>
        </w:rPr>
        <w:t xml:space="preserve">. </w:t>
      </w:r>
      <w:r w:rsidRPr="23134D1C">
        <w:rPr>
          <w:sz w:val="24"/>
          <w:szCs w:val="24"/>
        </w:rPr>
        <w:t>Accessed Nov. 20,</w:t>
      </w:r>
      <w:r w:rsidRPr="23134D1C">
        <w:rPr>
          <w:spacing w:val="-10"/>
          <w:sz w:val="24"/>
          <w:szCs w:val="24"/>
        </w:rPr>
        <w:t xml:space="preserve"> </w:t>
      </w:r>
      <w:r w:rsidRPr="23134D1C">
        <w:rPr>
          <w:sz w:val="24"/>
          <w:szCs w:val="24"/>
        </w:rPr>
        <w:t>2016.</w:t>
      </w:r>
    </w:p>
    <w:p w14:paraId="170A1E5D" w14:textId="77777777" w:rsidR="002D7F98" w:rsidRDefault="00167AB1" w:rsidP="00FA63D3">
      <w:pPr>
        <w:pStyle w:val="ListParagraph"/>
        <w:numPr>
          <w:ilvl w:val="0"/>
          <w:numId w:val="1"/>
        </w:numPr>
        <w:tabs>
          <w:tab w:val="left" w:pos="575"/>
        </w:tabs>
        <w:spacing w:before="1" w:line="360" w:lineRule="auto"/>
        <w:ind w:right="458" w:firstLine="0"/>
        <w:rPr>
          <w:sz w:val="24"/>
          <w:szCs w:val="24"/>
        </w:rPr>
      </w:pPr>
      <w:r w:rsidRPr="23134D1C">
        <w:rPr>
          <w:sz w:val="24"/>
          <w:szCs w:val="24"/>
        </w:rPr>
        <w:t xml:space="preserve">Byte Paradigm, "Introduction to I²C and SPI protocols – Byte Paradigm – Speed up embedded system verification", </w:t>
      </w:r>
      <w:r w:rsidRPr="23134D1C">
        <w:rPr>
          <w:i/>
          <w:iCs/>
          <w:sz w:val="24"/>
          <w:szCs w:val="24"/>
        </w:rPr>
        <w:t>Byteparadigm.com</w:t>
      </w:r>
      <w:r w:rsidRPr="23134D1C">
        <w:rPr>
          <w:sz w:val="24"/>
          <w:szCs w:val="24"/>
        </w:rPr>
        <w:t xml:space="preserve">, 2016. [Online]. Available: </w:t>
      </w:r>
      <w:hyperlink r:id="rId43">
        <w:r w:rsidRPr="23134D1C">
          <w:rPr>
            <w:sz w:val="24"/>
            <w:szCs w:val="24"/>
            <w:u w:val="single"/>
          </w:rPr>
          <w:t>http://www.byteparadigm.com/applications/introduction-to-i2c-and-spi-protocols/</w:t>
        </w:r>
        <w:r w:rsidRPr="23134D1C">
          <w:rPr>
            <w:sz w:val="24"/>
            <w:szCs w:val="24"/>
          </w:rPr>
          <w:t>.</w:t>
        </w:r>
      </w:hyperlink>
      <w:r w:rsidRPr="23134D1C">
        <w:rPr>
          <w:sz w:val="24"/>
          <w:szCs w:val="24"/>
        </w:rPr>
        <w:t xml:space="preserve"> Accessed: Nov.</w:t>
      </w:r>
      <w:r w:rsidRPr="23134D1C">
        <w:rPr>
          <w:spacing w:val="-13"/>
          <w:sz w:val="24"/>
          <w:szCs w:val="24"/>
        </w:rPr>
        <w:t xml:space="preserve"> </w:t>
      </w:r>
      <w:r w:rsidRPr="23134D1C">
        <w:rPr>
          <w:sz w:val="24"/>
          <w:szCs w:val="24"/>
        </w:rPr>
        <w:t>21,</w:t>
      </w:r>
    </w:p>
    <w:p w14:paraId="170A1E5F" w14:textId="3C25B653" w:rsidR="002D7F98" w:rsidRPr="00A34C41" w:rsidRDefault="74944EF1" w:rsidP="00A34C41">
      <w:pPr>
        <w:pStyle w:val="BodyText"/>
        <w:spacing w:before="10" w:line="360" w:lineRule="auto"/>
        <w:ind w:left="112"/>
      </w:pPr>
      <w:r>
        <w:t>2016.</w:t>
      </w:r>
    </w:p>
    <w:p w14:paraId="170A1E61" w14:textId="40D88CC1" w:rsidR="002D7F98" w:rsidRPr="00A34C41" w:rsidRDefault="00167AB1" w:rsidP="00A34C41">
      <w:pPr>
        <w:pStyle w:val="ListParagraph"/>
        <w:numPr>
          <w:ilvl w:val="0"/>
          <w:numId w:val="1"/>
        </w:numPr>
        <w:tabs>
          <w:tab w:val="left" w:pos="635"/>
        </w:tabs>
        <w:spacing w:before="217" w:line="360" w:lineRule="auto"/>
        <w:ind w:right="637" w:firstLine="0"/>
        <w:rPr>
          <w:sz w:val="24"/>
          <w:szCs w:val="24"/>
        </w:rPr>
      </w:pPr>
      <w:r w:rsidRPr="23134D1C">
        <w:rPr>
          <w:sz w:val="24"/>
          <w:szCs w:val="24"/>
        </w:rPr>
        <w:t>"Wireless Mesh Networking: Zigbee vs. Digimesh" Digi International, Minnetonka, MN,</w:t>
      </w:r>
      <w:r w:rsidRPr="23134D1C">
        <w:rPr>
          <w:spacing w:val="-22"/>
          <w:sz w:val="24"/>
          <w:szCs w:val="24"/>
        </w:rPr>
        <w:t xml:space="preserve"> </w:t>
      </w:r>
      <w:r w:rsidRPr="23134D1C">
        <w:rPr>
          <w:sz w:val="24"/>
          <w:szCs w:val="24"/>
        </w:rPr>
        <w:t>2015. [Online] Available: https:/</w:t>
      </w:r>
      <w:hyperlink r:id="rId44">
        <w:r w:rsidRPr="23134D1C">
          <w:rPr>
            <w:sz w:val="24"/>
            <w:szCs w:val="24"/>
          </w:rPr>
          <w:t>/www.digi.com/pdf/wp_zigbe</w:t>
        </w:r>
      </w:hyperlink>
      <w:r w:rsidRPr="23134D1C">
        <w:rPr>
          <w:sz w:val="24"/>
          <w:szCs w:val="24"/>
        </w:rPr>
        <w:t>e</w:t>
      </w:r>
      <w:hyperlink r:id="rId45">
        <w:r w:rsidRPr="23134D1C">
          <w:rPr>
            <w:sz w:val="24"/>
            <w:szCs w:val="24"/>
          </w:rPr>
          <w:t>vsdigimesh.pdf.</w:t>
        </w:r>
      </w:hyperlink>
      <w:r w:rsidRPr="23134D1C">
        <w:rPr>
          <w:sz w:val="24"/>
          <w:szCs w:val="24"/>
        </w:rPr>
        <w:t xml:space="preserve"> [Accessed Nov. 20,</w:t>
      </w:r>
      <w:r w:rsidRPr="23134D1C">
        <w:rPr>
          <w:spacing w:val="-13"/>
          <w:sz w:val="24"/>
          <w:szCs w:val="24"/>
        </w:rPr>
        <w:t xml:space="preserve"> </w:t>
      </w:r>
      <w:r w:rsidRPr="23134D1C">
        <w:rPr>
          <w:sz w:val="24"/>
          <w:szCs w:val="24"/>
        </w:rPr>
        <w:t>2016].</w:t>
      </w:r>
    </w:p>
    <w:p w14:paraId="170A1E63" w14:textId="66547ABC" w:rsidR="002D7F98" w:rsidRPr="00A34C41" w:rsidRDefault="00167AB1" w:rsidP="00A34C41">
      <w:pPr>
        <w:pStyle w:val="ListParagraph"/>
        <w:numPr>
          <w:ilvl w:val="0"/>
          <w:numId w:val="1"/>
        </w:numPr>
        <w:tabs>
          <w:tab w:val="left" w:pos="832"/>
          <w:tab w:val="left" w:pos="833"/>
        </w:tabs>
        <w:spacing w:line="360" w:lineRule="auto"/>
        <w:ind w:right="3878" w:firstLine="0"/>
        <w:rPr>
          <w:sz w:val="24"/>
          <w:szCs w:val="24"/>
        </w:rPr>
      </w:pPr>
      <w:r w:rsidRPr="23134D1C">
        <w:rPr>
          <w:sz w:val="24"/>
          <w:szCs w:val="24"/>
        </w:rPr>
        <w:t xml:space="preserve">Resensys, "SenSpot," </w:t>
      </w:r>
      <w:r w:rsidRPr="74944EF1">
        <w:rPr>
          <w:i/>
          <w:iCs/>
          <w:sz w:val="24"/>
          <w:szCs w:val="24"/>
        </w:rPr>
        <w:t>Resensys</w:t>
      </w:r>
      <w:r w:rsidRPr="23134D1C">
        <w:rPr>
          <w:sz w:val="24"/>
          <w:szCs w:val="24"/>
        </w:rPr>
        <w:t xml:space="preserve">, 2011. [Online]. Available: </w:t>
      </w:r>
      <w:hyperlink r:id="rId46">
        <w:r w:rsidRPr="23134D1C">
          <w:rPr>
            <w:sz w:val="24"/>
            <w:szCs w:val="24"/>
            <w:u w:val="single"/>
          </w:rPr>
          <w:t>http://www.resensys.com/product1.html</w:t>
        </w:r>
        <w:r w:rsidRPr="23134D1C">
          <w:rPr>
            <w:sz w:val="24"/>
            <w:szCs w:val="24"/>
          </w:rPr>
          <w:t>.</w:t>
        </w:r>
      </w:hyperlink>
      <w:r w:rsidRPr="23134D1C">
        <w:rPr>
          <w:sz w:val="24"/>
          <w:szCs w:val="24"/>
        </w:rPr>
        <w:t xml:space="preserve"> Accessed: Nov. 20,</w:t>
      </w:r>
      <w:r w:rsidRPr="23134D1C">
        <w:rPr>
          <w:spacing w:val="-8"/>
          <w:sz w:val="24"/>
          <w:szCs w:val="24"/>
        </w:rPr>
        <w:t xml:space="preserve"> </w:t>
      </w:r>
      <w:r w:rsidRPr="23134D1C">
        <w:rPr>
          <w:sz w:val="24"/>
          <w:szCs w:val="24"/>
        </w:rPr>
        <w:t>2016.</w:t>
      </w:r>
    </w:p>
    <w:p w14:paraId="170A1E64" w14:textId="77777777" w:rsidR="002D7F98" w:rsidRDefault="00167AB1" w:rsidP="00FA63D3">
      <w:pPr>
        <w:pStyle w:val="ListParagraph"/>
        <w:numPr>
          <w:ilvl w:val="0"/>
          <w:numId w:val="1"/>
        </w:numPr>
        <w:tabs>
          <w:tab w:val="left" w:pos="832"/>
          <w:tab w:val="left" w:pos="833"/>
        </w:tabs>
        <w:spacing w:before="90" w:line="360" w:lineRule="auto"/>
        <w:ind w:right="887" w:firstLine="0"/>
        <w:rPr>
          <w:sz w:val="24"/>
          <w:szCs w:val="24"/>
        </w:rPr>
      </w:pPr>
      <w:r w:rsidRPr="23134D1C">
        <w:rPr>
          <w:sz w:val="24"/>
          <w:szCs w:val="24"/>
        </w:rPr>
        <w:t xml:space="preserve">D. Quick, "Wireless sensor to monitor structural integrity of bridges," </w:t>
      </w:r>
      <w:r w:rsidRPr="74944EF1">
        <w:rPr>
          <w:i/>
          <w:iCs/>
          <w:sz w:val="24"/>
          <w:szCs w:val="24"/>
        </w:rPr>
        <w:t>New Atlas</w:t>
      </w:r>
      <w:r w:rsidRPr="23134D1C">
        <w:rPr>
          <w:sz w:val="24"/>
          <w:szCs w:val="24"/>
        </w:rPr>
        <w:t>, 2011. [Online]. Availa</w:t>
      </w:r>
      <w:hyperlink r:id="rId47">
        <w:r w:rsidRPr="23134D1C">
          <w:rPr>
            <w:sz w:val="24"/>
            <w:szCs w:val="24"/>
          </w:rPr>
          <w:t>ble: http://newatlas.com/wireless-bridge-sensor/19380/.</w:t>
        </w:r>
      </w:hyperlink>
      <w:r w:rsidRPr="23134D1C">
        <w:rPr>
          <w:sz w:val="24"/>
          <w:szCs w:val="24"/>
        </w:rPr>
        <w:t xml:space="preserve"> Accessed: Nov. 20,</w:t>
      </w:r>
      <w:r w:rsidRPr="23134D1C">
        <w:rPr>
          <w:spacing w:val="-11"/>
          <w:sz w:val="24"/>
          <w:szCs w:val="24"/>
        </w:rPr>
        <w:t xml:space="preserve"> </w:t>
      </w:r>
      <w:r w:rsidRPr="23134D1C">
        <w:rPr>
          <w:sz w:val="24"/>
          <w:szCs w:val="24"/>
        </w:rPr>
        <w:t>2016.</w:t>
      </w:r>
    </w:p>
    <w:p w14:paraId="5AC52020" w14:textId="77777777" w:rsidR="00F3575A" w:rsidRDefault="00202CA3" w:rsidP="00F3575A">
      <w:pPr>
        <w:pStyle w:val="ListParagraph"/>
        <w:numPr>
          <w:ilvl w:val="0"/>
          <w:numId w:val="1"/>
        </w:numPr>
        <w:tabs>
          <w:tab w:val="left" w:pos="832"/>
          <w:tab w:val="left" w:pos="833"/>
        </w:tabs>
        <w:spacing w:line="360" w:lineRule="auto"/>
        <w:ind w:left="487" w:right="720"/>
        <w:rPr>
          <w:sz w:val="24"/>
        </w:rPr>
      </w:pPr>
      <w:r>
        <w:rPr>
          <w:sz w:val="24"/>
        </w:rPr>
        <w:t>Y.Q. Ni, B. Li</w:t>
      </w:r>
      <w:r w:rsidR="00C4129F">
        <w:rPr>
          <w:sz w:val="24"/>
        </w:rPr>
        <w:t xml:space="preserve">, K.H. Lam, D.P. Zhu, Y. Wang, J.P. Lynch, and K.H. Law, </w:t>
      </w:r>
      <w:r w:rsidR="00DA1E33">
        <w:rPr>
          <w:sz w:val="24"/>
        </w:rPr>
        <w:t>“In-construction</w:t>
      </w:r>
    </w:p>
    <w:p w14:paraId="2C04D2CE" w14:textId="3C210B8E" w:rsidR="00C757A1" w:rsidRPr="00783615" w:rsidRDefault="00DA1E33" w:rsidP="00F3575A">
      <w:pPr>
        <w:pStyle w:val="ListParagraph"/>
        <w:tabs>
          <w:tab w:val="left" w:pos="832"/>
          <w:tab w:val="left" w:pos="833"/>
        </w:tabs>
        <w:spacing w:line="360" w:lineRule="auto"/>
        <w:ind w:left="144" w:right="720" w:firstLine="0"/>
        <w:rPr>
          <w:sz w:val="24"/>
        </w:rPr>
        <w:sectPr w:rsidR="00C757A1" w:rsidRPr="00783615">
          <w:pgSz w:w="12240" w:h="15840"/>
          <w:pgMar w:top="1080" w:right="760" w:bottom="640" w:left="1040" w:header="0" w:footer="458" w:gutter="0"/>
          <w:cols w:space="720"/>
        </w:sectPr>
      </w:pPr>
      <w:r>
        <w:rPr>
          <w:sz w:val="24"/>
        </w:rPr>
        <w:t>vibration monitoring of a super</w:t>
      </w:r>
      <w:r w:rsidR="00C82944">
        <w:rPr>
          <w:sz w:val="24"/>
        </w:rPr>
        <w:t xml:space="preserve"> </w:t>
      </w:r>
      <w:r>
        <w:rPr>
          <w:sz w:val="24"/>
        </w:rPr>
        <w:t xml:space="preserve">tall structure using a long-range wireless sensing system,” </w:t>
      </w:r>
      <w:r w:rsidR="00520AC3">
        <w:rPr>
          <w:sz w:val="24"/>
        </w:rPr>
        <w:t xml:space="preserve">in </w:t>
      </w:r>
      <w:r w:rsidR="00520AC3">
        <w:rPr>
          <w:i/>
          <w:sz w:val="24"/>
        </w:rPr>
        <w:t>Smart Structures and Systems</w:t>
      </w:r>
      <w:r w:rsidR="00520AC3">
        <w:rPr>
          <w:sz w:val="24"/>
        </w:rPr>
        <w:t xml:space="preserve">, vol.. 7, no. 2, pp 83-102, </w:t>
      </w:r>
      <w:r w:rsidR="000602F6">
        <w:rPr>
          <w:sz w:val="24"/>
        </w:rPr>
        <w:t xml:space="preserve">September 2010. [Online]. Available: </w:t>
      </w:r>
      <w:r w:rsidR="00C82944" w:rsidRPr="00C82944">
        <w:rPr>
          <w:sz w:val="24"/>
        </w:rPr>
        <w:t>http://www-personal.umich.edu/~jerlynch/papers/GTVTowerStudy.pdf</w:t>
      </w:r>
      <w:r w:rsidR="00C82944">
        <w:rPr>
          <w:sz w:val="24"/>
        </w:rPr>
        <w:t>. Accessed: Jan. 23, 2017.</w:t>
      </w:r>
    </w:p>
    <w:p w14:paraId="170A1E66" w14:textId="71D8AB1D" w:rsidR="002D7F98" w:rsidRPr="00B30B7E" w:rsidRDefault="23134D1C" w:rsidP="00FA63D3">
      <w:pPr>
        <w:pStyle w:val="Heading1"/>
        <w:spacing w:line="360" w:lineRule="auto"/>
        <w:ind w:left="112" w:firstLine="0"/>
        <w:rPr>
          <w:i/>
        </w:rPr>
      </w:pPr>
      <w:r w:rsidRPr="00B30B7E">
        <w:rPr>
          <w:i/>
        </w:rPr>
        <w:lastRenderedPageBreak/>
        <w:t>Appendix A – Project Complete PERT Chart</w:t>
      </w:r>
    </w:p>
    <w:p w14:paraId="170A1E68" w14:textId="59668161" w:rsidR="002D7F98" w:rsidRPr="00783615" w:rsidRDefault="004C70A2" w:rsidP="00FA63D3">
      <w:pPr>
        <w:pStyle w:val="BodyText"/>
        <w:spacing w:before="2" w:line="360" w:lineRule="auto"/>
        <w:rPr>
          <w:sz w:val="19"/>
        </w:rPr>
      </w:pPr>
      <w:r w:rsidRPr="00783615">
        <w:rPr>
          <w:sz w:val="19"/>
        </w:rPr>
        <w:object w:dxaOrig="11879" w:dyaOrig="9180" w14:anchorId="4D172E6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603.75pt;height:467.25pt" o:ole="" type="#_x0000_t75">
            <v:imagedata o:title="" r:id="rId48"/>
          </v:shape>
          <o:OLEObject Type="Embed" ProgID="Acrobat.Document.DC" ShapeID="_x0000_i1025" DrawAspect="Content" ObjectID="_1546731007" r:id="rId49"/>
        </w:object>
      </w:r>
    </w:p>
    <w:p w14:paraId="7F6832DA" w14:textId="5F013BC7" w:rsidR="004C70A2" w:rsidRPr="00B30B7E" w:rsidRDefault="23134D1C" w:rsidP="00FA63D3">
      <w:pPr>
        <w:pStyle w:val="Heading1"/>
        <w:spacing w:line="360" w:lineRule="auto"/>
        <w:ind w:left="112" w:firstLine="0"/>
        <w:rPr>
          <w:i/>
        </w:rPr>
      </w:pPr>
      <w:r w:rsidRPr="00B30B7E">
        <w:rPr>
          <w:i/>
        </w:rPr>
        <w:lastRenderedPageBreak/>
        <w:t>Appendix B – Project Complete PERT Chart Critical Tasks</w:t>
      </w:r>
    </w:p>
    <w:p w14:paraId="2A022DAD" w14:textId="770542E1" w:rsidR="00B513C4" w:rsidRPr="00783615" w:rsidRDefault="00B513C4" w:rsidP="00FA63D3">
      <w:pPr>
        <w:pStyle w:val="BodyText"/>
        <w:spacing w:before="2" w:line="360" w:lineRule="auto"/>
        <w:rPr>
          <w:sz w:val="19"/>
        </w:rPr>
      </w:pPr>
    </w:p>
    <w:p w14:paraId="1FE3A13C" w14:textId="3E6D526A" w:rsidR="00B513C4" w:rsidRPr="00783615" w:rsidRDefault="0021199D" w:rsidP="00FA63D3">
      <w:pPr>
        <w:pStyle w:val="BodyText"/>
        <w:spacing w:before="2" w:line="360" w:lineRule="auto"/>
        <w:rPr>
          <w:sz w:val="19"/>
        </w:rPr>
      </w:pPr>
      <w:r>
        <w:rPr>
          <w:noProof/>
        </w:rPr>
        <w:drawing>
          <wp:inline distT="0" distB="0" distL="0" distR="0" wp14:anchorId="02FF7AA9" wp14:editId="5432E894">
            <wp:extent cx="8966200" cy="5448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66200" cy="5448935"/>
                    </a:xfrm>
                    <a:prstGeom prst="rect">
                      <a:avLst/>
                    </a:prstGeom>
                  </pic:spPr>
                </pic:pic>
              </a:graphicData>
            </a:graphic>
          </wp:inline>
        </w:drawing>
      </w:r>
    </w:p>
    <w:p w14:paraId="6D37C5B1" w14:textId="482698FA" w:rsidR="00B513C4" w:rsidRPr="00783615" w:rsidRDefault="00B513C4" w:rsidP="00FA63D3">
      <w:pPr>
        <w:pStyle w:val="BodyText"/>
        <w:spacing w:before="2" w:line="360" w:lineRule="auto"/>
        <w:rPr>
          <w:sz w:val="19"/>
        </w:rPr>
      </w:pPr>
    </w:p>
    <w:p w14:paraId="4D3D8A94" w14:textId="162AF7D3" w:rsidR="00B513C4" w:rsidRDefault="00B513C4" w:rsidP="00FA63D3">
      <w:pPr>
        <w:spacing w:line="360" w:lineRule="auto"/>
        <w:rPr>
          <w:sz w:val="19"/>
        </w:rPr>
      </w:pPr>
    </w:p>
    <w:p w14:paraId="0DC1E49E" w14:textId="62C4654A" w:rsidR="004C70A2" w:rsidRPr="00B30B7E" w:rsidRDefault="23134D1C" w:rsidP="00FA63D3">
      <w:pPr>
        <w:pStyle w:val="Heading1"/>
        <w:spacing w:line="360" w:lineRule="auto"/>
        <w:ind w:left="112" w:firstLine="0"/>
        <w:rPr>
          <w:sz w:val="19"/>
          <w:szCs w:val="19"/>
        </w:rPr>
      </w:pPr>
      <w:r w:rsidRPr="00B30B7E">
        <w:rPr>
          <w:i/>
        </w:rPr>
        <w:lastRenderedPageBreak/>
        <w:t>Appendix C – Project Complete GANTT Chart</w:t>
      </w:r>
    </w:p>
    <w:p w14:paraId="442DFD7C" w14:textId="6EBB7BDE" w:rsidR="004C70A2" w:rsidRDefault="00CD4945" w:rsidP="00FA63D3">
      <w:pPr>
        <w:spacing w:line="360" w:lineRule="auto"/>
        <w:rPr>
          <w:sz w:val="19"/>
        </w:rPr>
      </w:pPr>
      <w:r>
        <w:rPr>
          <w:sz w:val="19"/>
        </w:rPr>
        <w:object w:dxaOrig="11880" w:dyaOrig="9180" w14:anchorId="09E7A0BE">
          <v:shape id="_x0000_i1026" style="width:594.75pt;height:460.5pt" o:ole="" type="#_x0000_t75">
            <v:imagedata o:title="" r:id="rId51"/>
          </v:shape>
          <o:OLEObject Type="Embed" ProgID="Acrobat.Document.DC" ShapeID="_x0000_i1026" DrawAspect="Content" ObjectID="_1546731008" r:id="rId52"/>
        </w:object>
      </w:r>
    </w:p>
    <w:p w14:paraId="298BF4D4" w14:textId="5BF961A4" w:rsidR="00252B39" w:rsidRDefault="00252B39" w:rsidP="00FA63D3">
      <w:pPr>
        <w:spacing w:line="360" w:lineRule="auto"/>
        <w:rPr>
          <w:sz w:val="19"/>
        </w:rPr>
      </w:pPr>
    </w:p>
    <w:p w14:paraId="70A6253E" w14:textId="1B739D0C" w:rsidR="00252B39" w:rsidRPr="00B30B7E" w:rsidRDefault="00252B39" w:rsidP="00FA63D3">
      <w:pPr>
        <w:pStyle w:val="Heading1"/>
        <w:spacing w:line="360" w:lineRule="auto"/>
        <w:ind w:left="112" w:firstLine="0"/>
        <w:rPr>
          <w:i/>
        </w:rPr>
      </w:pPr>
      <w:r w:rsidRPr="00B30B7E">
        <w:rPr>
          <w:i/>
        </w:rPr>
        <w:lastRenderedPageBreak/>
        <w:t>Appendix C – Project Complete GANTT Chart cont.</w:t>
      </w:r>
    </w:p>
    <w:p w14:paraId="0923C937" w14:textId="77777777" w:rsidR="00252B39" w:rsidRDefault="00252B39" w:rsidP="00FA63D3">
      <w:pPr>
        <w:spacing w:line="360" w:lineRule="auto"/>
        <w:rPr>
          <w:sz w:val="19"/>
        </w:rPr>
      </w:pPr>
    </w:p>
    <w:p w14:paraId="3CED0FD4" w14:textId="2F13E6A3" w:rsidR="0021199D" w:rsidRDefault="0021199D" w:rsidP="00FA63D3">
      <w:pPr>
        <w:spacing w:line="360" w:lineRule="auto"/>
        <w:rPr>
          <w:sz w:val="19"/>
        </w:rPr>
      </w:pPr>
      <w:r>
        <w:rPr>
          <w:noProof/>
        </w:rPr>
        <w:drawing>
          <wp:inline distT="0" distB="0" distL="0" distR="0" wp14:anchorId="2983DAAD" wp14:editId="01B87240">
            <wp:extent cx="8593910" cy="5411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95011" cy="5412665"/>
                    </a:xfrm>
                    <a:prstGeom prst="rect">
                      <a:avLst/>
                    </a:prstGeom>
                  </pic:spPr>
                </pic:pic>
              </a:graphicData>
            </a:graphic>
          </wp:inline>
        </w:drawing>
      </w:r>
    </w:p>
    <w:p w14:paraId="203A9148" w14:textId="77777777" w:rsidR="0021199D" w:rsidRDefault="0021199D" w:rsidP="00FA63D3">
      <w:pPr>
        <w:spacing w:line="360" w:lineRule="auto"/>
        <w:rPr>
          <w:sz w:val="19"/>
        </w:rPr>
      </w:pPr>
    </w:p>
    <w:p w14:paraId="3B66455A" w14:textId="4C72CE0D" w:rsidR="004C70A2" w:rsidRDefault="004C70A2" w:rsidP="00FA63D3">
      <w:pPr>
        <w:spacing w:line="360" w:lineRule="auto"/>
        <w:rPr>
          <w:sz w:val="19"/>
        </w:rPr>
      </w:pPr>
    </w:p>
    <w:p w14:paraId="2F28993A" w14:textId="1738D941" w:rsidR="009D390E" w:rsidRPr="00B30B7E" w:rsidRDefault="23134D1C" w:rsidP="00A34C41">
      <w:pPr>
        <w:pStyle w:val="Heading1"/>
        <w:spacing w:line="360" w:lineRule="auto"/>
        <w:rPr>
          <w:i/>
          <w:sz w:val="19"/>
          <w:szCs w:val="19"/>
        </w:rPr>
      </w:pPr>
      <w:r w:rsidRPr="00B30B7E">
        <w:rPr>
          <w:i/>
        </w:rPr>
        <w:lastRenderedPageBreak/>
        <w:t>Appendix D – Project Summary PERT Chart</w:t>
      </w:r>
    </w:p>
    <w:p w14:paraId="6A5E52F6" w14:textId="08AADE69" w:rsidR="009D390E" w:rsidRDefault="009D390E" w:rsidP="00FA63D3">
      <w:pPr>
        <w:spacing w:line="360" w:lineRule="auto"/>
        <w:rPr>
          <w:sz w:val="19"/>
        </w:rPr>
      </w:pPr>
      <w:r>
        <w:rPr>
          <w:noProof/>
        </w:rPr>
        <w:drawing>
          <wp:inline distT="0" distB="0" distL="0" distR="0" wp14:anchorId="1E231027" wp14:editId="422F6FE0">
            <wp:extent cx="8267700" cy="561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67700" cy="5619750"/>
                    </a:xfrm>
                    <a:prstGeom prst="rect">
                      <a:avLst/>
                    </a:prstGeom>
                  </pic:spPr>
                </pic:pic>
              </a:graphicData>
            </a:graphic>
          </wp:inline>
        </w:drawing>
      </w:r>
    </w:p>
    <w:p w14:paraId="447780A7" w14:textId="77777777" w:rsidR="009D390E" w:rsidRDefault="009D390E" w:rsidP="00FA63D3">
      <w:pPr>
        <w:spacing w:line="360" w:lineRule="auto"/>
        <w:rPr>
          <w:sz w:val="19"/>
        </w:rPr>
      </w:pPr>
    </w:p>
    <w:p w14:paraId="10EB537D" w14:textId="3A81E237" w:rsidR="004C70A2" w:rsidRDefault="004C70A2" w:rsidP="00FA63D3">
      <w:pPr>
        <w:spacing w:line="360" w:lineRule="auto"/>
        <w:rPr>
          <w:sz w:val="19"/>
        </w:rPr>
      </w:pPr>
    </w:p>
    <w:p w14:paraId="4D96E80E" w14:textId="7AE68F86" w:rsidR="009D390E" w:rsidRPr="00B30B7E" w:rsidRDefault="23134D1C" w:rsidP="00FA63D3">
      <w:pPr>
        <w:pStyle w:val="Heading1"/>
        <w:spacing w:line="360" w:lineRule="auto"/>
        <w:rPr>
          <w:i/>
          <w:sz w:val="19"/>
          <w:szCs w:val="19"/>
        </w:rPr>
      </w:pPr>
      <w:r w:rsidRPr="00B30B7E">
        <w:rPr>
          <w:i/>
        </w:rPr>
        <w:lastRenderedPageBreak/>
        <w:t>Appendix E – Project Summary GANTT Chart</w:t>
      </w:r>
    </w:p>
    <w:p w14:paraId="23D03DCF" w14:textId="7541245A" w:rsidR="004C70A2" w:rsidRDefault="004C70A2" w:rsidP="00FA63D3">
      <w:pPr>
        <w:spacing w:line="360" w:lineRule="auto"/>
        <w:rPr>
          <w:sz w:val="19"/>
        </w:rPr>
      </w:pPr>
    </w:p>
    <w:p w14:paraId="0B9E5D59" w14:textId="75B17F15" w:rsidR="002D7F98" w:rsidRDefault="009D390E" w:rsidP="00FA63D3">
      <w:pPr>
        <w:spacing w:line="360" w:lineRule="auto"/>
        <w:rPr>
          <w:sz w:val="19"/>
        </w:rPr>
      </w:pPr>
      <w:r>
        <w:rPr>
          <w:noProof/>
        </w:rPr>
        <w:drawing>
          <wp:inline distT="0" distB="0" distL="0" distR="0" wp14:anchorId="3CEA2A91" wp14:editId="7E6FD636">
            <wp:extent cx="843915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439150" cy="5695950"/>
                    </a:xfrm>
                    <a:prstGeom prst="rect">
                      <a:avLst/>
                    </a:prstGeom>
                  </pic:spPr>
                </pic:pic>
              </a:graphicData>
            </a:graphic>
          </wp:inline>
        </w:drawing>
      </w:r>
    </w:p>
    <w:sectPr w:rsidR="002D7F98" w:rsidSect="007A02BD">
      <w:footerReference w:type="default" r:id="rId56"/>
      <w:pgSz w:w="15840" w:h="12240" w:orient="landscape"/>
      <w:pgMar w:top="1040" w:right="1080" w:bottom="1040" w:left="640" w:header="0" w:footer="4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2D6" w:rsidRDefault="001802D6" w14:paraId="69E12842" w14:textId="77777777">
      <w:r>
        <w:separator/>
      </w:r>
    </w:p>
  </w:endnote>
  <w:endnote w:type="continuationSeparator" w:id="0">
    <w:p w:rsidR="001802D6" w:rsidRDefault="001802D6" w14:paraId="0A062F7C" w14:textId="77777777">
      <w:r>
        <w:continuationSeparator/>
      </w:r>
    </w:p>
  </w:endnote>
  <w:endnote w:type="continuationNotice" w:id="1">
    <w:p w:rsidR="001802D6" w:rsidRDefault="001802D6" w14:paraId="1BA7AAC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A24EE" w14:textId="77777777" w:rsidR="001802D6" w:rsidRDefault="001802D6">
    <w:pPr>
      <w:pStyle w:val="BodyText"/>
      <w:spacing w:line="14" w:lineRule="auto"/>
      <w:rPr>
        <w:sz w:val="20"/>
      </w:rPr>
    </w:pPr>
    <w:r>
      <w:pict w14:anchorId="170A24FA">
        <v:shapetype id="_x0000_t202" coordsize="21600,21600" o:spt="202" path="m,l,21600r21600,l21600,xe">
          <v:stroke joinstyle="miter"/>
          <v:path gradientshapeok="t" o:connecttype="rect"/>
        </v:shapetype>
        <v:shape id="_x0000_s2052" type="#_x0000_t202" style="position:absolute;margin-left:56.6pt;margin-top:750.9pt;width:125.6pt;height:13.05pt;z-index:-251658240;mso-position-horizontal-relative:page;mso-position-vertical-relative:page" filled="f" stroked="f">
          <v:textbox inset="0,0,0,0">
            <w:txbxContent>
              <w:p w14:paraId="170A251A" w14:textId="77777777" w:rsidR="001802D6" w:rsidRDefault="001802D6">
                <w:pPr>
                  <w:spacing w:before="10"/>
                  <w:ind w:left="20"/>
                  <w:rPr>
                    <w:sz w:val="20"/>
                  </w:rPr>
                </w:pPr>
                <w:r>
                  <w:rPr>
                    <w:sz w:val="20"/>
                  </w:rPr>
                  <w:t>Bridge Inspection Robot Team</w:t>
                </w:r>
              </w:p>
            </w:txbxContent>
          </v:textbox>
          <w10:wrap anchorx="page" anchory="page"/>
        </v:shape>
      </w:pict>
    </w:r>
    <w:r>
      <w:pict w14:anchorId="170A24FB">
        <v:shape id="_x0000_s2051" type="#_x0000_t202" style="position:absolute;margin-left:544.1pt;margin-top:751.05pt;width:12.3pt;height:13.05pt;z-index:-251658239;mso-position-horizontal-relative:page;mso-position-vertical-relative:page" filled="f" stroked="f">
          <v:textbox inset="0,0,0,0">
            <w:txbxContent>
              <w:p w14:paraId="170A251B" w14:textId="7550A547" w:rsidR="001802D6" w:rsidRDefault="001802D6">
                <w:pPr>
                  <w:spacing w:before="10"/>
                  <w:ind w:left="40"/>
                  <w:rPr>
                    <w:sz w:val="20"/>
                  </w:rPr>
                </w:pPr>
                <w:r>
                  <w:fldChar w:fldCharType="begin"/>
                </w:r>
                <w:r>
                  <w:rPr>
                    <w:sz w:val="20"/>
                  </w:rPr>
                  <w:instrText xml:space="preserve"> PAGE  \* roman </w:instrText>
                </w:r>
                <w:r>
                  <w:fldChar w:fldCharType="separate"/>
                </w:r>
                <w:r>
                  <w:rPr>
                    <w:noProof/>
                    <w:sz w:val="20"/>
                  </w:rP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A24EF" w14:textId="77777777" w:rsidR="001802D6" w:rsidRDefault="001802D6">
    <w:pPr>
      <w:pStyle w:val="BodyText"/>
      <w:spacing w:line="14" w:lineRule="auto"/>
      <w:rPr>
        <w:sz w:val="20"/>
      </w:rPr>
    </w:pPr>
    <w:r>
      <w:pict w14:anchorId="170A24FC">
        <v:shapetype id="_x0000_t202" coordsize="21600,21600" o:spt="202" path="m,l,21600r21600,l21600,xe">
          <v:stroke joinstyle="miter"/>
          <v:path gradientshapeok="t" o:connecttype="rect"/>
        </v:shapetype>
        <v:shape id="_x0000_s2055" type="#_x0000_t202" style="position:absolute;margin-left:56.6pt;margin-top:758.1pt;width:125.6pt;height:13.05pt;z-index:-251658238;mso-position-horizontal-relative:page;mso-position-vertical-relative:page" filled="f" stroked="f">
          <v:textbox style="mso-next-textbox:#_x0000_s2055" inset="0,0,0,0">
            <w:txbxContent>
              <w:p w14:paraId="170A251C" w14:textId="77777777" w:rsidR="001802D6" w:rsidRDefault="001802D6">
                <w:pPr>
                  <w:spacing w:before="10"/>
                  <w:ind w:left="20"/>
                  <w:rPr>
                    <w:sz w:val="20"/>
                  </w:rPr>
                </w:pPr>
                <w:r>
                  <w:rPr>
                    <w:sz w:val="20"/>
                  </w:rPr>
                  <w:t>Bridge Inspection Robot Team</w:t>
                </w:r>
              </w:p>
            </w:txbxContent>
          </v:textbox>
          <w10:wrap anchorx="page" anchory="page"/>
        </v:shape>
      </w:pict>
    </w:r>
    <w:r>
      <w:pict w14:anchorId="170A24FD">
        <v:shape id="_x0000_s2056" type="#_x0000_t202" style="position:absolute;margin-left:542.4pt;margin-top:758.25pt;width:14.1pt;height:13.05pt;z-index:-251658237;mso-position-horizontal-relative:page;mso-position-vertical-relative:page" filled="f" stroked="f">
          <v:textbox style="mso-next-textbox:#_x0000_s2056" inset="0,0,0,0">
            <w:txbxContent>
              <w:p w14:paraId="170A251D" w14:textId="49B9D6FC" w:rsidR="001802D6" w:rsidRDefault="001802D6">
                <w:pPr>
                  <w:spacing w:before="10"/>
                  <w:ind w:left="40"/>
                  <w:rPr>
                    <w:sz w:val="20"/>
                  </w:rPr>
                </w:pPr>
                <w:r>
                  <w:fldChar w:fldCharType="begin"/>
                </w:r>
                <w:r>
                  <w:rPr>
                    <w:sz w:val="20"/>
                  </w:rPr>
                  <w:instrText xml:space="preserve"> PAGE </w:instrText>
                </w:r>
                <w:r>
                  <w:fldChar w:fldCharType="separate"/>
                </w:r>
                <w:r w:rsidR="008E6033">
                  <w:rPr>
                    <w:noProof/>
                    <w:sz w:val="20"/>
                  </w:rPr>
                  <w:t>22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A24F9" w14:textId="77777777" w:rsidR="001802D6" w:rsidRDefault="001802D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2D6" w:rsidRDefault="001802D6" w14:paraId="5D24127B" w14:textId="77777777">
      <w:r>
        <w:separator/>
      </w:r>
    </w:p>
  </w:footnote>
  <w:footnote w:type="continuationSeparator" w:id="0">
    <w:p w:rsidR="001802D6" w:rsidRDefault="001802D6" w14:paraId="4D67F238" w14:textId="77777777">
      <w:r>
        <w:continuationSeparator/>
      </w:r>
    </w:p>
  </w:footnote>
  <w:footnote w:type="continuationNotice" w:id="1">
    <w:p w:rsidR="001802D6" w:rsidRDefault="001802D6" w14:paraId="2B0A077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A5A5C"/>
    <w:multiLevelType w:val="multilevel"/>
    <w:tmpl w:val="A9DCDBDA"/>
    <w:lvl w:ilvl="0">
      <w:start w:val="1"/>
      <w:numFmt w:val="decimal"/>
      <w:lvlText w:val="%1."/>
      <w:lvlJc w:val="left"/>
      <w:pPr>
        <w:ind w:left="832" w:hanging="721"/>
      </w:pPr>
      <w:rPr>
        <w:rFonts w:hint="default" w:ascii="Times New Roman" w:hAnsi="Times New Roman" w:eastAsia="Times New Roman" w:cs="Times New Roman"/>
        <w:b/>
        <w:bCs/>
        <w:spacing w:val="0"/>
        <w:w w:val="99"/>
        <w:sz w:val="32"/>
        <w:szCs w:val="32"/>
      </w:rPr>
    </w:lvl>
    <w:lvl w:ilvl="1">
      <w:start w:val="1"/>
      <w:numFmt w:val="decimal"/>
      <w:lvlText w:val="%1.%2"/>
      <w:lvlJc w:val="left"/>
      <w:pPr>
        <w:ind w:left="832" w:hanging="721"/>
      </w:pPr>
      <w:rPr>
        <w:rFonts w:hint="default" w:ascii="Times New Roman" w:hAnsi="Times New Roman" w:eastAsia="Times New Roman" w:cs="Times New Roman"/>
        <w:b/>
        <w:bCs/>
        <w:w w:val="100"/>
        <w:sz w:val="28"/>
        <w:szCs w:val="28"/>
      </w:rPr>
    </w:lvl>
    <w:lvl w:ilvl="2">
      <w:start w:val="1"/>
      <w:numFmt w:val="decimal"/>
      <w:lvlText w:val="%1.%2.%3"/>
      <w:lvlJc w:val="left"/>
      <w:pPr>
        <w:ind w:left="832" w:hanging="721"/>
      </w:pPr>
      <w:rPr>
        <w:rFonts w:hint="default" w:ascii="Times New Roman" w:hAnsi="Times New Roman" w:eastAsia="Times New Roman" w:cs="Times New Roman"/>
        <w:b/>
        <w:bCs/>
        <w:spacing w:val="-3"/>
        <w:w w:val="100"/>
        <w:sz w:val="28"/>
        <w:szCs w:val="28"/>
      </w:rPr>
    </w:lvl>
    <w:lvl w:ilvl="3">
      <w:start w:val="1"/>
      <w:numFmt w:val="decimal"/>
      <w:lvlText w:val="%1.%2.%3.%4"/>
      <w:lvlJc w:val="left"/>
      <w:pPr>
        <w:ind w:left="832" w:hanging="721"/>
      </w:pPr>
      <w:rPr>
        <w:rFonts w:hint="default" w:ascii="Times New Roman" w:hAnsi="Times New Roman" w:eastAsia="Times New Roman" w:cs="Times New Roman"/>
        <w:i/>
        <w:spacing w:val="-2"/>
        <w:w w:val="99"/>
        <w:sz w:val="24"/>
        <w:szCs w:val="24"/>
      </w:rPr>
    </w:lvl>
    <w:lvl w:ilvl="4">
      <w:numFmt w:val="bullet"/>
      <w:lvlText w:val="•"/>
      <w:lvlJc w:val="left"/>
      <w:pPr>
        <w:ind w:left="4568" w:hanging="721"/>
      </w:pPr>
      <w:rPr>
        <w:rFonts w:hint="default"/>
      </w:rPr>
    </w:lvl>
    <w:lvl w:ilvl="5">
      <w:numFmt w:val="bullet"/>
      <w:lvlText w:val="•"/>
      <w:lvlJc w:val="left"/>
      <w:pPr>
        <w:ind w:left="5500" w:hanging="721"/>
      </w:pPr>
      <w:rPr>
        <w:rFonts w:hint="default"/>
      </w:rPr>
    </w:lvl>
    <w:lvl w:ilvl="6">
      <w:numFmt w:val="bullet"/>
      <w:lvlText w:val="•"/>
      <w:lvlJc w:val="left"/>
      <w:pPr>
        <w:ind w:left="6432" w:hanging="721"/>
      </w:pPr>
      <w:rPr>
        <w:rFonts w:hint="default"/>
      </w:rPr>
    </w:lvl>
    <w:lvl w:ilvl="7">
      <w:numFmt w:val="bullet"/>
      <w:lvlText w:val="•"/>
      <w:lvlJc w:val="left"/>
      <w:pPr>
        <w:ind w:left="7364" w:hanging="721"/>
      </w:pPr>
      <w:rPr>
        <w:rFonts w:hint="default"/>
      </w:rPr>
    </w:lvl>
    <w:lvl w:ilvl="8">
      <w:numFmt w:val="bullet"/>
      <w:lvlText w:val="•"/>
      <w:lvlJc w:val="left"/>
      <w:pPr>
        <w:ind w:left="8296" w:hanging="721"/>
      </w:pPr>
      <w:rPr>
        <w:rFonts w:hint="default"/>
      </w:rPr>
    </w:lvl>
  </w:abstractNum>
  <w:abstractNum w:abstractNumId="1" w15:restartNumberingAfterBreak="0">
    <w:nsid w:val="03C71B6C"/>
    <w:multiLevelType w:val="multilevel"/>
    <w:tmpl w:val="796E0DBE"/>
    <w:lvl w:ilvl="0">
      <w:start w:val="1"/>
      <w:numFmt w:val="decimal"/>
      <w:lvlText w:val="%1"/>
      <w:lvlJc w:val="left"/>
      <w:pPr>
        <w:tabs>
          <w:tab w:val="num" w:pos="720"/>
        </w:tabs>
        <w:ind w:left="720" w:hanging="720"/>
      </w:pPr>
      <w:rPr>
        <w:rFonts w:hint="default"/>
        <w:u w:val="none"/>
      </w:rPr>
    </w:lvl>
    <w:lvl w:ilvl="1">
      <w:start w:val="1"/>
      <w:numFmt w:val="decimal"/>
      <w:lvlText w:val="%1.%2"/>
      <w:lvlJc w:val="left"/>
      <w:pPr>
        <w:tabs>
          <w:tab w:val="num" w:pos="720"/>
        </w:tabs>
        <w:ind w:left="720" w:hanging="720"/>
      </w:pPr>
      <w:rPr>
        <w:rFonts w:hint="default"/>
        <w:u w:val="none"/>
      </w:rPr>
    </w:lvl>
    <w:lvl w:ilvl="2">
      <w:start w:val="1"/>
      <w:numFmt w:val="decimal"/>
      <w:lvlText w:val="%1.%2.%3"/>
      <w:lvlJc w:val="left"/>
      <w:pPr>
        <w:tabs>
          <w:tab w:val="num" w:pos="720"/>
        </w:tabs>
        <w:ind w:left="720" w:hanging="720"/>
      </w:pPr>
      <w:rPr>
        <w:rFonts w:hint="default"/>
        <w:u w:val="none"/>
      </w:rPr>
    </w:lvl>
    <w:lvl w:ilvl="3">
      <w:start w:val="1"/>
      <w:numFmt w:val="decimal"/>
      <w:lvlText w:val="%1.%2.%3.%4"/>
      <w:lvlJc w:val="left"/>
      <w:pPr>
        <w:tabs>
          <w:tab w:val="num" w:pos="720"/>
        </w:tabs>
        <w:ind w:left="720" w:hanging="720"/>
      </w:pPr>
      <w:rPr>
        <w:rFonts w:hint="default"/>
        <w:u w:val="none"/>
      </w:rPr>
    </w:lvl>
    <w:lvl w:ilvl="4">
      <w:start w:val="1"/>
      <w:numFmt w:val="decimal"/>
      <w:lvlText w:val="%1.%2.%3.%4.%5"/>
      <w:lvlJc w:val="left"/>
      <w:pPr>
        <w:tabs>
          <w:tab w:val="num" w:pos="1080"/>
        </w:tabs>
        <w:ind w:left="1080" w:hanging="1080"/>
      </w:pPr>
      <w:rPr>
        <w:rFonts w:hint="default"/>
        <w:u w:val="none"/>
      </w:rPr>
    </w:lvl>
    <w:lvl w:ilvl="5">
      <w:start w:val="1"/>
      <w:numFmt w:val="decimal"/>
      <w:lvlText w:val="%1.%2.%3.%4.%5.%6"/>
      <w:lvlJc w:val="left"/>
      <w:pPr>
        <w:tabs>
          <w:tab w:val="num" w:pos="1080"/>
        </w:tabs>
        <w:ind w:left="1080" w:hanging="1080"/>
      </w:pPr>
      <w:rPr>
        <w:rFonts w:hint="default"/>
        <w:u w:val="none"/>
      </w:rPr>
    </w:lvl>
    <w:lvl w:ilvl="6">
      <w:start w:val="1"/>
      <w:numFmt w:val="decimal"/>
      <w:lvlText w:val="%1.%2.%3.%4.%5.%6.%7"/>
      <w:lvlJc w:val="left"/>
      <w:pPr>
        <w:tabs>
          <w:tab w:val="num" w:pos="1440"/>
        </w:tabs>
        <w:ind w:left="1440" w:hanging="1440"/>
      </w:pPr>
      <w:rPr>
        <w:rFonts w:hint="default"/>
        <w:u w:val="none"/>
      </w:rPr>
    </w:lvl>
    <w:lvl w:ilvl="7">
      <w:start w:val="1"/>
      <w:numFmt w:val="decimal"/>
      <w:lvlText w:val="%1.%2.%3.%4.%5.%6.%7.%8"/>
      <w:lvlJc w:val="left"/>
      <w:pPr>
        <w:tabs>
          <w:tab w:val="num" w:pos="1440"/>
        </w:tabs>
        <w:ind w:left="1440" w:hanging="1440"/>
      </w:pPr>
      <w:rPr>
        <w:rFonts w:hint="default"/>
        <w:u w:val="none"/>
      </w:rPr>
    </w:lvl>
    <w:lvl w:ilvl="8">
      <w:start w:val="1"/>
      <w:numFmt w:val="decimal"/>
      <w:lvlText w:val="%1.%2.%3.%4.%5.%6.%7.%8.%9"/>
      <w:lvlJc w:val="left"/>
      <w:pPr>
        <w:tabs>
          <w:tab w:val="num" w:pos="1440"/>
        </w:tabs>
        <w:ind w:left="1440" w:hanging="1440"/>
      </w:pPr>
      <w:rPr>
        <w:rFonts w:hint="default"/>
        <w:u w:val="none"/>
      </w:rPr>
    </w:lvl>
  </w:abstractNum>
  <w:abstractNum w:abstractNumId="2" w15:restartNumberingAfterBreak="0">
    <w:nsid w:val="097B7164"/>
    <w:multiLevelType w:val="hybridMultilevel"/>
    <w:tmpl w:val="FA9254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62775E"/>
    <w:multiLevelType w:val="hybridMultilevel"/>
    <w:tmpl w:val="3426107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071C32"/>
    <w:multiLevelType w:val="hybridMultilevel"/>
    <w:tmpl w:val="0F545C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2057DFD"/>
    <w:multiLevelType w:val="hybridMultilevel"/>
    <w:tmpl w:val="C43842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C615B63"/>
    <w:multiLevelType w:val="multilevel"/>
    <w:tmpl w:val="849AAE74"/>
    <w:lvl w:ilvl="0">
      <w:start w:val="1"/>
      <w:numFmt w:val="decimal"/>
      <w:lvlText w:val="%1."/>
      <w:lvlJc w:val="left"/>
      <w:pPr>
        <w:ind w:left="832" w:hanging="721"/>
      </w:pPr>
      <w:rPr>
        <w:rFonts w:hint="default" w:ascii="Times New Roman" w:hAnsi="Times New Roman" w:eastAsia="Times New Roman" w:cs="Times New Roman"/>
        <w:b/>
        <w:bCs/>
        <w:spacing w:val="0"/>
        <w:w w:val="99"/>
        <w:sz w:val="32"/>
        <w:szCs w:val="32"/>
      </w:rPr>
    </w:lvl>
    <w:lvl w:ilvl="1">
      <w:start w:val="2"/>
      <w:numFmt w:val="decimal"/>
      <w:lvlText w:val="%1.%2"/>
      <w:lvlJc w:val="left"/>
      <w:pPr>
        <w:ind w:left="832" w:hanging="721"/>
      </w:pPr>
      <w:rPr>
        <w:rFonts w:hint="default" w:ascii="Times New Roman" w:hAnsi="Times New Roman" w:eastAsia="Times New Roman" w:cs="Times New Roman"/>
        <w:b w:val="0"/>
        <w:bCs/>
        <w:w w:val="100"/>
        <w:sz w:val="28"/>
        <w:szCs w:val="28"/>
      </w:rPr>
    </w:lvl>
    <w:lvl w:ilvl="2">
      <w:start w:val="1"/>
      <w:numFmt w:val="decimal"/>
      <w:lvlText w:val="%1.%2.%3"/>
      <w:lvlJc w:val="left"/>
      <w:pPr>
        <w:ind w:left="832" w:hanging="721"/>
      </w:pPr>
      <w:rPr>
        <w:rFonts w:hint="default" w:ascii="Times New Roman" w:hAnsi="Times New Roman" w:eastAsia="Times New Roman" w:cs="Times New Roman"/>
        <w:b w:val="0"/>
        <w:bCs/>
        <w:spacing w:val="-3"/>
        <w:w w:val="100"/>
        <w:sz w:val="28"/>
        <w:szCs w:val="28"/>
      </w:rPr>
    </w:lvl>
    <w:lvl w:ilvl="3">
      <w:start w:val="1"/>
      <w:numFmt w:val="decimal"/>
      <w:lvlText w:val="%1.%2.%3.%4"/>
      <w:lvlJc w:val="left"/>
      <w:pPr>
        <w:ind w:left="832" w:hanging="721"/>
      </w:pPr>
      <w:rPr>
        <w:rFonts w:hint="default" w:ascii="Times New Roman" w:hAnsi="Times New Roman" w:eastAsia="Times New Roman" w:cs="Times New Roman"/>
        <w:i/>
        <w:spacing w:val="-2"/>
        <w:w w:val="99"/>
        <w:sz w:val="24"/>
        <w:szCs w:val="24"/>
      </w:rPr>
    </w:lvl>
    <w:lvl w:ilvl="4">
      <w:numFmt w:val="bullet"/>
      <w:lvlText w:val="•"/>
      <w:lvlJc w:val="left"/>
      <w:pPr>
        <w:ind w:left="4568" w:hanging="721"/>
      </w:pPr>
      <w:rPr>
        <w:rFonts w:hint="default"/>
      </w:rPr>
    </w:lvl>
    <w:lvl w:ilvl="5">
      <w:numFmt w:val="bullet"/>
      <w:lvlText w:val="•"/>
      <w:lvlJc w:val="left"/>
      <w:pPr>
        <w:ind w:left="5500" w:hanging="721"/>
      </w:pPr>
      <w:rPr>
        <w:rFonts w:hint="default"/>
      </w:rPr>
    </w:lvl>
    <w:lvl w:ilvl="6">
      <w:numFmt w:val="bullet"/>
      <w:lvlText w:val="•"/>
      <w:lvlJc w:val="left"/>
      <w:pPr>
        <w:ind w:left="6432" w:hanging="721"/>
      </w:pPr>
      <w:rPr>
        <w:rFonts w:hint="default"/>
      </w:rPr>
    </w:lvl>
    <w:lvl w:ilvl="7">
      <w:numFmt w:val="bullet"/>
      <w:lvlText w:val="•"/>
      <w:lvlJc w:val="left"/>
      <w:pPr>
        <w:ind w:left="7364" w:hanging="721"/>
      </w:pPr>
      <w:rPr>
        <w:rFonts w:hint="default"/>
      </w:rPr>
    </w:lvl>
    <w:lvl w:ilvl="8">
      <w:numFmt w:val="bullet"/>
      <w:lvlText w:val="•"/>
      <w:lvlJc w:val="left"/>
      <w:pPr>
        <w:ind w:left="8296" w:hanging="721"/>
      </w:pPr>
      <w:rPr>
        <w:rFonts w:hint="default"/>
      </w:rPr>
    </w:lvl>
  </w:abstractNum>
  <w:abstractNum w:abstractNumId="7" w15:restartNumberingAfterBreak="0">
    <w:nsid w:val="22B947BC"/>
    <w:multiLevelType w:val="hybridMultilevel"/>
    <w:tmpl w:val="5D3E71D8"/>
    <w:lvl w:ilvl="0" w:tplc="FDEC153A">
      <w:start w:val="1"/>
      <w:numFmt w:val="decimal"/>
      <w:lvlText w:val="[%1]"/>
      <w:lvlJc w:val="left"/>
      <w:pPr>
        <w:ind w:left="112" w:hanging="343"/>
      </w:pPr>
      <w:rPr>
        <w:rFonts w:hint="default"/>
        <w:spacing w:val="0"/>
        <w:w w:val="99"/>
      </w:rPr>
    </w:lvl>
    <w:lvl w:ilvl="1" w:tplc="9710A7EA">
      <w:numFmt w:val="bullet"/>
      <w:lvlText w:val="•"/>
      <w:lvlJc w:val="left"/>
      <w:pPr>
        <w:ind w:left="1158" w:hanging="343"/>
      </w:pPr>
      <w:rPr>
        <w:rFonts w:hint="default"/>
      </w:rPr>
    </w:lvl>
    <w:lvl w:ilvl="2" w:tplc="5308E588">
      <w:numFmt w:val="bullet"/>
      <w:lvlText w:val="•"/>
      <w:lvlJc w:val="left"/>
      <w:pPr>
        <w:ind w:left="2196" w:hanging="343"/>
      </w:pPr>
      <w:rPr>
        <w:rFonts w:hint="default"/>
      </w:rPr>
    </w:lvl>
    <w:lvl w:ilvl="3" w:tplc="27B6EA60">
      <w:numFmt w:val="bullet"/>
      <w:lvlText w:val="•"/>
      <w:lvlJc w:val="left"/>
      <w:pPr>
        <w:ind w:left="3234" w:hanging="343"/>
      </w:pPr>
      <w:rPr>
        <w:rFonts w:hint="default"/>
      </w:rPr>
    </w:lvl>
    <w:lvl w:ilvl="4" w:tplc="F128361E">
      <w:numFmt w:val="bullet"/>
      <w:lvlText w:val="•"/>
      <w:lvlJc w:val="left"/>
      <w:pPr>
        <w:ind w:left="4272" w:hanging="343"/>
      </w:pPr>
      <w:rPr>
        <w:rFonts w:hint="default"/>
      </w:rPr>
    </w:lvl>
    <w:lvl w:ilvl="5" w:tplc="85EADB6E">
      <w:numFmt w:val="bullet"/>
      <w:lvlText w:val="•"/>
      <w:lvlJc w:val="left"/>
      <w:pPr>
        <w:ind w:left="5310" w:hanging="343"/>
      </w:pPr>
      <w:rPr>
        <w:rFonts w:hint="default"/>
      </w:rPr>
    </w:lvl>
    <w:lvl w:ilvl="6" w:tplc="A3C8E1AE">
      <w:numFmt w:val="bullet"/>
      <w:lvlText w:val="•"/>
      <w:lvlJc w:val="left"/>
      <w:pPr>
        <w:ind w:left="6348" w:hanging="343"/>
      </w:pPr>
      <w:rPr>
        <w:rFonts w:hint="default"/>
      </w:rPr>
    </w:lvl>
    <w:lvl w:ilvl="7" w:tplc="719AB3FE">
      <w:numFmt w:val="bullet"/>
      <w:lvlText w:val="•"/>
      <w:lvlJc w:val="left"/>
      <w:pPr>
        <w:ind w:left="7386" w:hanging="343"/>
      </w:pPr>
      <w:rPr>
        <w:rFonts w:hint="default"/>
      </w:rPr>
    </w:lvl>
    <w:lvl w:ilvl="8" w:tplc="8B00E014">
      <w:numFmt w:val="bullet"/>
      <w:lvlText w:val="•"/>
      <w:lvlJc w:val="left"/>
      <w:pPr>
        <w:ind w:left="8424" w:hanging="343"/>
      </w:pPr>
      <w:rPr>
        <w:rFonts w:hint="default"/>
      </w:rPr>
    </w:lvl>
  </w:abstractNum>
  <w:abstractNum w:abstractNumId="8" w15:restartNumberingAfterBreak="0">
    <w:nsid w:val="2CD637EA"/>
    <w:multiLevelType w:val="hybridMultilevel"/>
    <w:tmpl w:val="15E2DF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7075A2"/>
    <w:multiLevelType w:val="hybridMultilevel"/>
    <w:tmpl w:val="583677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2003A1A"/>
    <w:multiLevelType w:val="hybridMultilevel"/>
    <w:tmpl w:val="30E8B8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4DC7294"/>
    <w:multiLevelType w:val="hybridMultilevel"/>
    <w:tmpl w:val="E420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C481187"/>
    <w:multiLevelType w:val="multilevel"/>
    <w:tmpl w:val="E160BBD0"/>
    <w:lvl w:ilvl="0">
      <w:start w:val="4"/>
      <w:numFmt w:val="decimal"/>
      <w:lvlText w:val="%1."/>
      <w:lvlJc w:val="left"/>
      <w:pPr>
        <w:ind w:left="832" w:hanging="721"/>
      </w:pPr>
      <w:rPr>
        <w:rFonts w:hint="default" w:ascii="Times New Roman" w:hAnsi="Times New Roman" w:eastAsia="Times New Roman" w:cs="Times New Roman"/>
        <w:b/>
        <w:bCs/>
        <w:spacing w:val="0"/>
        <w:w w:val="99"/>
        <w:sz w:val="32"/>
        <w:szCs w:val="32"/>
      </w:rPr>
    </w:lvl>
    <w:lvl w:ilvl="1">
      <w:start w:val="1"/>
      <w:numFmt w:val="decimal"/>
      <w:lvlText w:val="%1.%2"/>
      <w:lvlJc w:val="left"/>
      <w:pPr>
        <w:ind w:left="832" w:hanging="721"/>
      </w:pPr>
      <w:rPr>
        <w:rFonts w:hint="default" w:ascii="Times New Roman" w:hAnsi="Times New Roman" w:eastAsia="Times New Roman" w:cs="Times New Roman"/>
        <w:b w:val="0"/>
        <w:bCs/>
        <w:w w:val="100"/>
        <w:sz w:val="28"/>
        <w:szCs w:val="28"/>
      </w:rPr>
    </w:lvl>
    <w:lvl w:ilvl="2">
      <w:start w:val="1"/>
      <w:numFmt w:val="decimal"/>
      <w:lvlText w:val="%1.%2.%3"/>
      <w:lvlJc w:val="left"/>
      <w:pPr>
        <w:ind w:left="832" w:hanging="721"/>
      </w:pPr>
      <w:rPr>
        <w:rFonts w:hint="default" w:ascii="Times New Roman" w:hAnsi="Times New Roman" w:eastAsia="Times New Roman" w:cs="Times New Roman"/>
        <w:b w:val="0"/>
        <w:bCs/>
        <w:spacing w:val="-3"/>
        <w:w w:val="100"/>
        <w:sz w:val="28"/>
        <w:szCs w:val="28"/>
      </w:rPr>
    </w:lvl>
    <w:lvl w:ilvl="3">
      <w:start w:val="1"/>
      <w:numFmt w:val="decimal"/>
      <w:lvlText w:val="%1.%2.%3.%4"/>
      <w:lvlJc w:val="left"/>
      <w:pPr>
        <w:ind w:left="832" w:hanging="721"/>
      </w:pPr>
      <w:rPr>
        <w:rFonts w:hint="default" w:ascii="Times New Roman" w:hAnsi="Times New Roman" w:eastAsia="Times New Roman" w:cs="Times New Roman"/>
        <w:i/>
        <w:spacing w:val="-2"/>
        <w:w w:val="99"/>
        <w:sz w:val="24"/>
        <w:szCs w:val="24"/>
      </w:rPr>
    </w:lvl>
    <w:lvl w:ilvl="4">
      <w:numFmt w:val="bullet"/>
      <w:lvlText w:val="•"/>
      <w:lvlJc w:val="left"/>
      <w:pPr>
        <w:ind w:left="4568" w:hanging="721"/>
      </w:pPr>
      <w:rPr>
        <w:rFonts w:hint="default"/>
      </w:rPr>
    </w:lvl>
    <w:lvl w:ilvl="5">
      <w:numFmt w:val="bullet"/>
      <w:lvlText w:val="•"/>
      <w:lvlJc w:val="left"/>
      <w:pPr>
        <w:ind w:left="5500" w:hanging="721"/>
      </w:pPr>
      <w:rPr>
        <w:rFonts w:hint="default"/>
      </w:rPr>
    </w:lvl>
    <w:lvl w:ilvl="6">
      <w:numFmt w:val="bullet"/>
      <w:lvlText w:val="•"/>
      <w:lvlJc w:val="left"/>
      <w:pPr>
        <w:ind w:left="6432" w:hanging="721"/>
      </w:pPr>
      <w:rPr>
        <w:rFonts w:hint="default"/>
      </w:rPr>
    </w:lvl>
    <w:lvl w:ilvl="7">
      <w:numFmt w:val="bullet"/>
      <w:lvlText w:val="•"/>
      <w:lvlJc w:val="left"/>
      <w:pPr>
        <w:ind w:left="7364" w:hanging="721"/>
      </w:pPr>
      <w:rPr>
        <w:rFonts w:hint="default"/>
      </w:rPr>
    </w:lvl>
    <w:lvl w:ilvl="8">
      <w:numFmt w:val="bullet"/>
      <w:lvlText w:val="•"/>
      <w:lvlJc w:val="left"/>
      <w:pPr>
        <w:ind w:left="8296" w:hanging="721"/>
      </w:pPr>
      <w:rPr>
        <w:rFonts w:hint="default"/>
      </w:rPr>
    </w:lvl>
  </w:abstractNum>
  <w:abstractNum w:abstractNumId="13" w15:restartNumberingAfterBreak="0">
    <w:nsid w:val="5DB5257E"/>
    <w:multiLevelType w:val="hybridMultilevel"/>
    <w:tmpl w:val="01F21A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4044553"/>
    <w:multiLevelType w:val="multilevel"/>
    <w:tmpl w:val="FA58CC76"/>
    <w:lvl w:ilvl="0">
      <w:start w:val="1"/>
      <w:numFmt w:val="decimal"/>
      <w:lvlText w:val="%1."/>
      <w:lvlJc w:val="left"/>
      <w:pPr>
        <w:ind w:left="472" w:hanging="361"/>
      </w:pPr>
      <w:rPr>
        <w:rFonts w:hint="default"/>
        <w:spacing w:val="-2"/>
        <w:w w:val="99"/>
      </w:rPr>
    </w:lvl>
    <w:lvl w:ilvl="1">
      <w:start w:val="1"/>
      <w:numFmt w:val="decimal"/>
      <w:lvlText w:val="%1.%2"/>
      <w:lvlJc w:val="left"/>
      <w:pPr>
        <w:ind w:left="1103" w:hanging="632"/>
      </w:pPr>
      <w:rPr>
        <w:rFonts w:hint="default" w:ascii="Times New Roman" w:hAnsi="Times New Roman" w:eastAsia="Times New Roman" w:cs="Times New Roman"/>
        <w:spacing w:val="-1"/>
        <w:w w:val="100"/>
        <w:sz w:val="24"/>
        <w:szCs w:val="24"/>
      </w:rPr>
    </w:lvl>
    <w:lvl w:ilvl="2">
      <w:numFmt w:val="bullet"/>
      <w:lvlText w:val="•"/>
      <w:lvlJc w:val="left"/>
      <w:pPr>
        <w:ind w:left="1100" w:hanging="632"/>
      </w:pPr>
      <w:rPr>
        <w:rFonts w:hint="default"/>
      </w:rPr>
    </w:lvl>
    <w:lvl w:ilvl="3">
      <w:numFmt w:val="bullet"/>
      <w:lvlText w:val="•"/>
      <w:lvlJc w:val="left"/>
      <w:pPr>
        <w:ind w:left="2232" w:hanging="632"/>
      </w:pPr>
      <w:rPr>
        <w:rFonts w:hint="default"/>
      </w:rPr>
    </w:lvl>
    <w:lvl w:ilvl="4">
      <w:numFmt w:val="bullet"/>
      <w:lvlText w:val="•"/>
      <w:lvlJc w:val="left"/>
      <w:pPr>
        <w:ind w:left="3365" w:hanging="632"/>
      </w:pPr>
      <w:rPr>
        <w:rFonts w:hint="default"/>
      </w:rPr>
    </w:lvl>
    <w:lvl w:ilvl="5">
      <w:numFmt w:val="bullet"/>
      <w:lvlText w:val="•"/>
      <w:lvlJc w:val="left"/>
      <w:pPr>
        <w:ind w:left="4497" w:hanging="632"/>
      </w:pPr>
      <w:rPr>
        <w:rFonts w:hint="default"/>
      </w:rPr>
    </w:lvl>
    <w:lvl w:ilvl="6">
      <w:numFmt w:val="bullet"/>
      <w:lvlText w:val="•"/>
      <w:lvlJc w:val="left"/>
      <w:pPr>
        <w:ind w:left="5630" w:hanging="632"/>
      </w:pPr>
      <w:rPr>
        <w:rFonts w:hint="default"/>
      </w:rPr>
    </w:lvl>
    <w:lvl w:ilvl="7">
      <w:numFmt w:val="bullet"/>
      <w:lvlText w:val="•"/>
      <w:lvlJc w:val="left"/>
      <w:pPr>
        <w:ind w:left="6762" w:hanging="632"/>
      </w:pPr>
      <w:rPr>
        <w:rFonts w:hint="default"/>
      </w:rPr>
    </w:lvl>
    <w:lvl w:ilvl="8">
      <w:numFmt w:val="bullet"/>
      <w:lvlText w:val="•"/>
      <w:lvlJc w:val="left"/>
      <w:pPr>
        <w:ind w:left="7895" w:hanging="632"/>
      </w:pPr>
      <w:rPr>
        <w:rFonts w:hint="default"/>
      </w:rPr>
    </w:lvl>
  </w:abstractNum>
  <w:abstractNum w:abstractNumId="15" w15:restartNumberingAfterBreak="0">
    <w:nsid w:val="65F95656"/>
    <w:multiLevelType w:val="hybridMultilevel"/>
    <w:tmpl w:val="4D1ECB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5A45ECD"/>
    <w:multiLevelType w:val="hybridMultilevel"/>
    <w:tmpl w:val="6D689DBC"/>
    <w:lvl w:ilvl="0" w:tplc="CEC28CA4">
      <w:numFmt w:val="bullet"/>
      <w:lvlText w:val=""/>
      <w:lvlJc w:val="left"/>
      <w:pPr>
        <w:ind w:left="832" w:hanging="360"/>
      </w:pPr>
      <w:rPr>
        <w:rFonts w:hint="default" w:ascii="Symbol" w:hAnsi="Symbol" w:eastAsia="Symbol" w:cs="Symbol"/>
        <w:w w:val="100"/>
        <w:sz w:val="24"/>
        <w:szCs w:val="24"/>
      </w:rPr>
    </w:lvl>
    <w:lvl w:ilvl="1" w:tplc="0016B294">
      <w:numFmt w:val="bullet"/>
      <w:lvlText w:val="•"/>
      <w:lvlJc w:val="left"/>
      <w:pPr>
        <w:ind w:left="1796" w:hanging="360"/>
      </w:pPr>
      <w:rPr>
        <w:rFonts w:hint="default"/>
      </w:rPr>
    </w:lvl>
    <w:lvl w:ilvl="2" w:tplc="71EE10DA">
      <w:numFmt w:val="bullet"/>
      <w:lvlText w:val="•"/>
      <w:lvlJc w:val="left"/>
      <w:pPr>
        <w:ind w:left="2752" w:hanging="360"/>
      </w:pPr>
      <w:rPr>
        <w:rFonts w:hint="default"/>
      </w:rPr>
    </w:lvl>
    <w:lvl w:ilvl="3" w:tplc="B6FEA0E4">
      <w:numFmt w:val="bullet"/>
      <w:lvlText w:val="•"/>
      <w:lvlJc w:val="left"/>
      <w:pPr>
        <w:ind w:left="3708" w:hanging="360"/>
      </w:pPr>
      <w:rPr>
        <w:rFonts w:hint="default"/>
      </w:rPr>
    </w:lvl>
    <w:lvl w:ilvl="4" w:tplc="BA88805E">
      <w:numFmt w:val="bullet"/>
      <w:lvlText w:val="•"/>
      <w:lvlJc w:val="left"/>
      <w:pPr>
        <w:ind w:left="4664" w:hanging="360"/>
      </w:pPr>
      <w:rPr>
        <w:rFonts w:hint="default"/>
      </w:rPr>
    </w:lvl>
    <w:lvl w:ilvl="5" w:tplc="374CCB78">
      <w:numFmt w:val="bullet"/>
      <w:lvlText w:val="•"/>
      <w:lvlJc w:val="left"/>
      <w:pPr>
        <w:ind w:left="5620" w:hanging="360"/>
      </w:pPr>
      <w:rPr>
        <w:rFonts w:hint="default"/>
      </w:rPr>
    </w:lvl>
    <w:lvl w:ilvl="6" w:tplc="40B863F6">
      <w:numFmt w:val="bullet"/>
      <w:lvlText w:val="•"/>
      <w:lvlJc w:val="left"/>
      <w:pPr>
        <w:ind w:left="6576" w:hanging="360"/>
      </w:pPr>
      <w:rPr>
        <w:rFonts w:hint="default"/>
      </w:rPr>
    </w:lvl>
    <w:lvl w:ilvl="7" w:tplc="662AF55C">
      <w:numFmt w:val="bullet"/>
      <w:lvlText w:val="•"/>
      <w:lvlJc w:val="left"/>
      <w:pPr>
        <w:ind w:left="7532" w:hanging="360"/>
      </w:pPr>
      <w:rPr>
        <w:rFonts w:hint="default"/>
      </w:rPr>
    </w:lvl>
    <w:lvl w:ilvl="8" w:tplc="51F0C55C">
      <w:numFmt w:val="bullet"/>
      <w:lvlText w:val="•"/>
      <w:lvlJc w:val="left"/>
      <w:pPr>
        <w:ind w:left="8488" w:hanging="360"/>
      </w:pPr>
      <w:rPr>
        <w:rFonts w:hint="default"/>
      </w:rPr>
    </w:lvl>
  </w:abstractNum>
  <w:abstractNum w:abstractNumId="17" w15:restartNumberingAfterBreak="0">
    <w:nsid w:val="75E40B71"/>
    <w:multiLevelType w:val="hybridMultilevel"/>
    <w:tmpl w:val="E06AE2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16"/>
  </w:num>
  <w:num w:numId="3">
    <w:abstractNumId w:val="0"/>
  </w:num>
  <w:num w:numId="4">
    <w:abstractNumId w:val="14"/>
  </w:num>
  <w:num w:numId="5">
    <w:abstractNumId w:val="11"/>
  </w:num>
  <w:num w:numId="6">
    <w:abstractNumId w:val="3"/>
  </w:num>
  <w:num w:numId="7">
    <w:abstractNumId w:val="9"/>
  </w:num>
  <w:num w:numId="8">
    <w:abstractNumId w:val="15"/>
  </w:num>
  <w:num w:numId="9">
    <w:abstractNumId w:val="5"/>
  </w:num>
  <w:num w:numId="10">
    <w:abstractNumId w:val="2"/>
  </w:num>
  <w:num w:numId="11">
    <w:abstractNumId w:val="17"/>
  </w:num>
  <w:num w:numId="12">
    <w:abstractNumId w:val="4"/>
  </w:num>
  <w:num w:numId="13">
    <w:abstractNumId w:val="8"/>
  </w:num>
  <w:num w:numId="14">
    <w:abstractNumId w:val="10"/>
  </w:num>
  <w:num w:numId="15">
    <w:abstractNumId w:val="13"/>
  </w:num>
  <w:num w:numId="16">
    <w:abstractNumId w:val="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3512"/>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2D7F98"/>
    <w:rsid w:val="0000036F"/>
    <w:rsid w:val="000007B6"/>
    <w:rsid w:val="00001F91"/>
    <w:rsid w:val="00004A60"/>
    <w:rsid w:val="0000672C"/>
    <w:rsid w:val="00006FD0"/>
    <w:rsid w:val="000070E5"/>
    <w:rsid w:val="00007820"/>
    <w:rsid w:val="000120DF"/>
    <w:rsid w:val="00014096"/>
    <w:rsid w:val="000141DE"/>
    <w:rsid w:val="00015B71"/>
    <w:rsid w:val="0001605A"/>
    <w:rsid w:val="00016B24"/>
    <w:rsid w:val="0002003D"/>
    <w:rsid w:val="000245EA"/>
    <w:rsid w:val="000257E0"/>
    <w:rsid w:val="00025902"/>
    <w:rsid w:val="00025CE5"/>
    <w:rsid w:val="0002748E"/>
    <w:rsid w:val="000276D3"/>
    <w:rsid w:val="00032974"/>
    <w:rsid w:val="00036410"/>
    <w:rsid w:val="00042A8B"/>
    <w:rsid w:val="00043262"/>
    <w:rsid w:val="00045271"/>
    <w:rsid w:val="00051ED9"/>
    <w:rsid w:val="00057238"/>
    <w:rsid w:val="000602F6"/>
    <w:rsid w:val="00060695"/>
    <w:rsid w:val="000608CB"/>
    <w:rsid w:val="0006202B"/>
    <w:rsid w:val="00064A86"/>
    <w:rsid w:val="00064BB9"/>
    <w:rsid w:val="00066279"/>
    <w:rsid w:val="0006643F"/>
    <w:rsid w:val="00075375"/>
    <w:rsid w:val="00077194"/>
    <w:rsid w:val="00081498"/>
    <w:rsid w:val="00081536"/>
    <w:rsid w:val="00082EF5"/>
    <w:rsid w:val="0008465F"/>
    <w:rsid w:val="0009210D"/>
    <w:rsid w:val="000938E4"/>
    <w:rsid w:val="000A1A63"/>
    <w:rsid w:val="000A1DE1"/>
    <w:rsid w:val="000B1D41"/>
    <w:rsid w:val="000B3627"/>
    <w:rsid w:val="000B5130"/>
    <w:rsid w:val="000B5E71"/>
    <w:rsid w:val="000B7A19"/>
    <w:rsid w:val="000C0A20"/>
    <w:rsid w:val="000C11AE"/>
    <w:rsid w:val="000C2169"/>
    <w:rsid w:val="000C4FD8"/>
    <w:rsid w:val="000C7166"/>
    <w:rsid w:val="000D179B"/>
    <w:rsid w:val="000D2CD2"/>
    <w:rsid w:val="000D40E1"/>
    <w:rsid w:val="000D7D52"/>
    <w:rsid w:val="000E0B03"/>
    <w:rsid w:val="000E0D49"/>
    <w:rsid w:val="000E188D"/>
    <w:rsid w:val="000E2419"/>
    <w:rsid w:val="000E5263"/>
    <w:rsid w:val="000E6562"/>
    <w:rsid w:val="000E7B88"/>
    <w:rsid w:val="000F321A"/>
    <w:rsid w:val="00100513"/>
    <w:rsid w:val="00100A30"/>
    <w:rsid w:val="00100A76"/>
    <w:rsid w:val="00100B06"/>
    <w:rsid w:val="00100CD3"/>
    <w:rsid w:val="00101EB9"/>
    <w:rsid w:val="00102A54"/>
    <w:rsid w:val="001050D1"/>
    <w:rsid w:val="00105DAB"/>
    <w:rsid w:val="00106E59"/>
    <w:rsid w:val="0010702F"/>
    <w:rsid w:val="00107F76"/>
    <w:rsid w:val="00111789"/>
    <w:rsid w:val="001147A4"/>
    <w:rsid w:val="00115514"/>
    <w:rsid w:val="00115647"/>
    <w:rsid w:val="00117214"/>
    <w:rsid w:val="0011769E"/>
    <w:rsid w:val="00117A85"/>
    <w:rsid w:val="001254EC"/>
    <w:rsid w:val="0012739A"/>
    <w:rsid w:val="00127ACA"/>
    <w:rsid w:val="00127C9D"/>
    <w:rsid w:val="001305E5"/>
    <w:rsid w:val="00130EFF"/>
    <w:rsid w:val="00132BA3"/>
    <w:rsid w:val="00132C20"/>
    <w:rsid w:val="001376B2"/>
    <w:rsid w:val="00145A32"/>
    <w:rsid w:val="0014622B"/>
    <w:rsid w:val="00146A07"/>
    <w:rsid w:val="001473F5"/>
    <w:rsid w:val="0015083C"/>
    <w:rsid w:val="00151C79"/>
    <w:rsid w:val="0015624D"/>
    <w:rsid w:val="00156313"/>
    <w:rsid w:val="00161061"/>
    <w:rsid w:val="00162288"/>
    <w:rsid w:val="00163341"/>
    <w:rsid w:val="001648F9"/>
    <w:rsid w:val="0016636E"/>
    <w:rsid w:val="00167AB1"/>
    <w:rsid w:val="00170535"/>
    <w:rsid w:val="0017420D"/>
    <w:rsid w:val="00174EBE"/>
    <w:rsid w:val="001750F6"/>
    <w:rsid w:val="00177CA5"/>
    <w:rsid w:val="001802D6"/>
    <w:rsid w:val="00180906"/>
    <w:rsid w:val="00181A88"/>
    <w:rsid w:val="0018344D"/>
    <w:rsid w:val="001834E7"/>
    <w:rsid w:val="001854D4"/>
    <w:rsid w:val="00185651"/>
    <w:rsid w:val="001856BA"/>
    <w:rsid w:val="00186A3D"/>
    <w:rsid w:val="00187D50"/>
    <w:rsid w:val="00190886"/>
    <w:rsid w:val="00194EEC"/>
    <w:rsid w:val="00195731"/>
    <w:rsid w:val="00195DCC"/>
    <w:rsid w:val="00197226"/>
    <w:rsid w:val="0019726D"/>
    <w:rsid w:val="001976E7"/>
    <w:rsid w:val="001A4AF6"/>
    <w:rsid w:val="001B0190"/>
    <w:rsid w:val="001B4673"/>
    <w:rsid w:val="001B4F1D"/>
    <w:rsid w:val="001B771D"/>
    <w:rsid w:val="001B7C4F"/>
    <w:rsid w:val="001C007F"/>
    <w:rsid w:val="001C199E"/>
    <w:rsid w:val="001C5522"/>
    <w:rsid w:val="001C6FB5"/>
    <w:rsid w:val="001D1377"/>
    <w:rsid w:val="001D1B82"/>
    <w:rsid w:val="001D1BA8"/>
    <w:rsid w:val="001D396F"/>
    <w:rsid w:val="001E2D9B"/>
    <w:rsid w:val="001E4629"/>
    <w:rsid w:val="001E51ED"/>
    <w:rsid w:val="001E5595"/>
    <w:rsid w:val="001F1989"/>
    <w:rsid w:val="001F762B"/>
    <w:rsid w:val="001F7E82"/>
    <w:rsid w:val="0020075A"/>
    <w:rsid w:val="0020162F"/>
    <w:rsid w:val="00202CA3"/>
    <w:rsid w:val="00207901"/>
    <w:rsid w:val="00207BB5"/>
    <w:rsid w:val="00210078"/>
    <w:rsid w:val="0021199D"/>
    <w:rsid w:val="0021264F"/>
    <w:rsid w:val="00212675"/>
    <w:rsid w:val="00214FC0"/>
    <w:rsid w:val="00216EB8"/>
    <w:rsid w:val="00217A77"/>
    <w:rsid w:val="00223AB7"/>
    <w:rsid w:val="00224757"/>
    <w:rsid w:val="00225475"/>
    <w:rsid w:val="00227FB9"/>
    <w:rsid w:val="00230A57"/>
    <w:rsid w:val="00232C21"/>
    <w:rsid w:val="00233BDB"/>
    <w:rsid w:val="0023571F"/>
    <w:rsid w:val="002369D6"/>
    <w:rsid w:val="00242831"/>
    <w:rsid w:val="002434CD"/>
    <w:rsid w:val="00245172"/>
    <w:rsid w:val="00250FBA"/>
    <w:rsid w:val="002517D2"/>
    <w:rsid w:val="00252B39"/>
    <w:rsid w:val="002543BE"/>
    <w:rsid w:val="00254850"/>
    <w:rsid w:val="00256132"/>
    <w:rsid w:val="00256F04"/>
    <w:rsid w:val="002575DA"/>
    <w:rsid w:val="00257C57"/>
    <w:rsid w:val="0026242E"/>
    <w:rsid w:val="002627D2"/>
    <w:rsid w:val="002677F5"/>
    <w:rsid w:val="002700F6"/>
    <w:rsid w:val="002758C8"/>
    <w:rsid w:val="0027770F"/>
    <w:rsid w:val="002866D0"/>
    <w:rsid w:val="0029120C"/>
    <w:rsid w:val="00297942"/>
    <w:rsid w:val="00297ED8"/>
    <w:rsid w:val="002A073A"/>
    <w:rsid w:val="002A0C92"/>
    <w:rsid w:val="002A14E1"/>
    <w:rsid w:val="002A1D9D"/>
    <w:rsid w:val="002A27BC"/>
    <w:rsid w:val="002A5821"/>
    <w:rsid w:val="002A73BA"/>
    <w:rsid w:val="002B3144"/>
    <w:rsid w:val="002B57E4"/>
    <w:rsid w:val="002C212D"/>
    <w:rsid w:val="002C2D46"/>
    <w:rsid w:val="002C465F"/>
    <w:rsid w:val="002C56F1"/>
    <w:rsid w:val="002C7BB4"/>
    <w:rsid w:val="002C7FA6"/>
    <w:rsid w:val="002D0B90"/>
    <w:rsid w:val="002D1871"/>
    <w:rsid w:val="002D1C94"/>
    <w:rsid w:val="002D62AD"/>
    <w:rsid w:val="002D7166"/>
    <w:rsid w:val="002D7E63"/>
    <w:rsid w:val="002D7F98"/>
    <w:rsid w:val="002E13CF"/>
    <w:rsid w:val="002E4482"/>
    <w:rsid w:val="002E6E65"/>
    <w:rsid w:val="002F1B4F"/>
    <w:rsid w:val="002F2574"/>
    <w:rsid w:val="002F2BC2"/>
    <w:rsid w:val="002F3A6A"/>
    <w:rsid w:val="002F4E50"/>
    <w:rsid w:val="002F61D4"/>
    <w:rsid w:val="002F6964"/>
    <w:rsid w:val="00302635"/>
    <w:rsid w:val="00305F02"/>
    <w:rsid w:val="00306449"/>
    <w:rsid w:val="00307F6C"/>
    <w:rsid w:val="00312616"/>
    <w:rsid w:val="003165FA"/>
    <w:rsid w:val="00321DE8"/>
    <w:rsid w:val="003223D0"/>
    <w:rsid w:val="00322874"/>
    <w:rsid w:val="00324BF2"/>
    <w:rsid w:val="00326FA1"/>
    <w:rsid w:val="003300D4"/>
    <w:rsid w:val="003327FD"/>
    <w:rsid w:val="00332A12"/>
    <w:rsid w:val="00334D20"/>
    <w:rsid w:val="0033505A"/>
    <w:rsid w:val="00341214"/>
    <w:rsid w:val="0034264F"/>
    <w:rsid w:val="00345117"/>
    <w:rsid w:val="003459BF"/>
    <w:rsid w:val="00346038"/>
    <w:rsid w:val="003463E5"/>
    <w:rsid w:val="00354B6A"/>
    <w:rsid w:val="00362C80"/>
    <w:rsid w:val="0036610A"/>
    <w:rsid w:val="00366CC3"/>
    <w:rsid w:val="003675C8"/>
    <w:rsid w:val="00373E30"/>
    <w:rsid w:val="00373FB6"/>
    <w:rsid w:val="00374588"/>
    <w:rsid w:val="003753DA"/>
    <w:rsid w:val="00380FFC"/>
    <w:rsid w:val="00390DF6"/>
    <w:rsid w:val="00391060"/>
    <w:rsid w:val="00392188"/>
    <w:rsid w:val="003944FC"/>
    <w:rsid w:val="003A04D4"/>
    <w:rsid w:val="003A37DB"/>
    <w:rsid w:val="003A3829"/>
    <w:rsid w:val="003A5ED3"/>
    <w:rsid w:val="003A71D1"/>
    <w:rsid w:val="003B2F7A"/>
    <w:rsid w:val="003B46F6"/>
    <w:rsid w:val="003B47E6"/>
    <w:rsid w:val="003B4BE7"/>
    <w:rsid w:val="003B7E52"/>
    <w:rsid w:val="003C05DA"/>
    <w:rsid w:val="003C1CA7"/>
    <w:rsid w:val="003C23E4"/>
    <w:rsid w:val="003C3B01"/>
    <w:rsid w:val="003C4351"/>
    <w:rsid w:val="003C5281"/>
    <w:rsid w:val="003C58A1"/>
    <w:rsid w:val="003C7918"/>
    <w:rsid w:val="003C7B50"/>
    <w:rsid w:val="003D4435"/>
    <w:rsid w:val="003D64AD"/>
    <w:rsid w:val="003D7A3D"/>
    <w:rsid w:val="003E6699"/>
    <w:rsid w:val="003E6C9F"/>
    <w:rsid w:val="003F22B2"/>
    <w:rsid w:val="003F41A8"/>
    <w:rsid w:val="003F530F"/>
    <w:rsid w:val="003F67F1"/>
    <w:rsid w:val="0040514B"/>
    <w:rsid w:val="00406240"/>
    <w:rsid w:val="00412453"/>
    <w:rsid w:val="00413251"/>
    <w:rsid w:val="004136C9"/>
    <w:rsid w:val="00414380"/>
    <w:rsid w:val="00414400"/>
    <w:rsid w:val="00414415"/>
    <w:rsid w:val="004159CC"/>
    <w:rsid w:val="004253CD"/>
    <w:rsid w:val="00425D67"/>
    <w:rsid w:val="00427700"/>
    <w:rsid w:val="004309F2"/>
    <w:rsid w:val="00430E14"/>
    <w:rsid w:val="00433731"/>
    <w:rsid w:val="00433F53"/>
    <w:rsid w:val="00436099"/>
    <w:rsid w:val="0043779C"/>
    <w:rsid w:val="004379F2"/>
    <w:rsid w:val="00437DB7"/>
    <w:rsid w:val="00440087"/>
    <w:rsid w:val="00441104"/>
    <w:rsid w:val="004433D8"/>
    <w:rsid w:val="004441C2"/>
    <w:rsid w:val="00444DB4"/>
    <w:rsid w:val="00445C8A"/>
    <w:rsid w:val="00446128"/>
    <w:rsid w:val="00453193"/>
    <w:rsid w:val="004537F3"/>
    <w:rsid w:val="00456612"/>
    <w:rsid w:val="004619E6"/>
    <w:rsid w:val="00461F88"/>
    <w:rsid w:val="00463531"/>
    <w:rsid w:val="00464E22"/>
    <w:rsid w:val="0046667C"/>
    <w:rsid w:val="00467CF9"/>
    <w:rsid w:val="0047038D"/>
    <w:rsid w:val="00470A53"/>
    <w:rsid w:val="00470E33"/>
    <w:rsid w:val="00472144"/>
    <w:rsid w:val="004737D5"/>
    <w:rsid w:val="004749C3"/>
    <w:rsid w:val="0047772E"/>
    <w:rsid w:val="0048119F"/>
    <w:rsid w:val="00481B77"/>
    <w:rsid w:val="00484EDD"/>
    <w:rsid w:val="00485F45"/>
    <w:rsid w:val="004860C6"/>
    <w:rsid w:val="004863CA"/>
    <w:rsid w:val="0049030F"/>
    <w:rsid w:val="004935E5"/>
    <w:rsid w:val="00493C56"/>
    <w:rsid w:val="00497C90"/>
    <w:rsid w:val="004A0F5D"/>
    <w:rsid w:val="004A1F1F"/>
    <w:rsid w:val="004A2703"/>
    <w:rsid w:val="004B1E86"/>
    <w:rsid w:val="004B2865"/>
    <w:rsid w:val="004B5B9A"/>
    <w:rsid w:val="004B7249"/>
    <w:rsid w:val="004B7C96"/>
    <w:rsid w:val="004C10D8"/>
    <w:rsid w:val="004C110C"/>
    <w:rsid w:val="004C14CA"/>
    <w:rsid w:val="004C6B89"/>
    <w:rsid w:val="004C70A2"/>
    <w:rsid w:val="004D0482"/>
    <w:rsid w:val="004D0D39"/>
    <w:rsid w:val="004D3C45"/>
    <w:rsid w:val="004D4761"/>
    <w:rsid w:val="004D640A"/>
    <w:rsid w:val="004E017F"/>
    <w:rsid w:val="004E61B9"/>
    <w:rsid w:val="004F240D"/>
    <w:rsid w:val="004F2F8B"/>
    <w:rsid w:val="004F37E8"/>
    <w:rsid w:val="004F5D17"/>
    <w:rsid w:val="00503AA1"/>
    <w:rsid w:val="00505612"/>
    <w:rsid w:val="00505CC9"/>
    <w:rsid w:val="00511B57"/>
    <w:rsid w:val="00511DF9"/>
    <w:rsid w:val="00511EB7"/>
    <w:rsid w:val="00512CC7"/>
    <w:rsid w:val="00520AC3"/>
    <w:rsid w:val="00520C32"/>
    <w:rsid w:val="00520EEA"/>
    <w:rsid w:val="005210D1"/>
    <w:rsid w:val="00524B84"/>
    <w:rsid w:val="00525D83"/>
    <w:rsid w:val="0052623B"/>
    <w:rsid w:val="00526CFC"/>
    <w:rsid w:val="005278D1"/>
    <w:rsid w:val="00531495"/>
    <w:rsid w:val="00532519"/>
    <w:rsid w:val="0054592B"/>
    <w:rsid w:val="00545A51"/>
    <w:rsid w:val="00546334"/>
    <w:rsid w:val="005469B0"/>
    <w:rsid w:val="00546B55"/>
    <w:rsid w:val="00546C83"/>
    <w:rsid w:val="00550D44"/>
    <w:rsid w:val="005520D0"/>
    <w:rsid w:val="005556AA"/>
    <w:rsid w:val="005573E4"/>
    <w:rsid w:val="00565760"/>
    <w:rsid w:val="005659F1"/>
    <w:rsid w:val="00571C7E"/>
    <w:rsid w:val="00572378"/>
    <w:rsid w:val="005748D6"/>
    <w:rsid w:val="00576CB5"/>
    <w:rsid w:val="00577050"/>
    <w:rsid w:val="005804BA"/>
    <w:rsid w:val="00580DB8"/>
    <w:rsid w:val="00580FED"/>
    <w:rsid w:val="005862E3"/>
    <w:rsid w:val="00586B3B"/>
    <w:rsid w:val="00586D11"/>
    <w:rsid w:val="00591BD1"/>
    <w:rsid w:val="00592023"/>
    <w:rsid w:val="00593263"/>
    <w:rsid w:val="005A03E4"/>
    <w:rsid w:val="005A0AEA"/>
    <w:rsid w:val="005A5FA6"/>
    <w:rsid w:val="005A7AC5"/>
    <w:rsid w:val="005C07AB"/>
    <w:rsid w:val="005C36D1"/>
    <w:rsid w:val="005C448F"/>
    <w:rsid w:val="005C48EF"/>
    <w:rsid w:val="005C5097"/>
    <w:rsid w:val="005D13C8"/>
    <w:rsid w:val="005D2192"/>
    <w:rsid w:val="005D41C7"/>
    <w:rsid w:val="005E2911"/>
    <w:rsid w:val="005E2ABD"/>
    <w:rsid w:val="005E3A17"/>
    <w:rsid w:val="005E7E1C"/>
    <w:rsid w:val="005F03E2"/>
    <w:rsid w:val="005F07F9"/>
    <w:rsid w:val="005F4875"/>
    <w:rsid w:val="005F4E3F"/>
    <w:rsid w:val="005F68A2"/>
    <w:rsid w:val="00601FC8"/>
    <w:rsid w:val="00603A4A"/>
    <w:rsid w:val="00604F18"/>
    <w:rsid w:val="00607037"/>
    <w:rsid w:val="00607C64"/>
    <w:rsid w:val="00607F33"/>
    <w:rsid w:val="006139E7"/>
    <w:rsid w:val="0061609B"/>
    <w:rsid w:val="00616866"/>
    <w:rsid w:val="006202AB"/>
    <w:rsid w:val="006216AA"/>
    <w:rsid w:val="006260FC"/>
    <w:rsid w:val="00626C97"/>
    <w:rsid w:val="00627E5C"/>
    <w:rsid w:val="00631FE7"/>
    <w:rsid w:val="0063380D"/>
    <w:rsid w:val="00640CE1"/>
    <w:rsid w:val="006430C2"/>
    <w:rsid w:val="00646B1D"/>
    <w:rsid w:val="006472BE"/>
    <w:rsid w:val="00647F2F"/>
    <w:rsid w:val="00650B14"/>
    <w:rsid w:val="006569E1"/>
    <w:rsid w:val="00656E4E"/>
    <w:rsid w:val="00667038"/>
    <w:rsid w:val="00675ABA"/>
    <w:rsid w:val="00680E8D"/>
    <w:rsid w:val="00682154"/>
    <w:rsid w:val="00683615"/>
    <w:rsid w:val="00683E3E"/>
    <w:rsid w:val="00683FAB"/>
    <w:rsid w:val="006844E6"/>
    <w:rsid w:val="006877C6"/>
    <w:rsid w:val="00692E88"/>
    <w:rsid w:val="00696E40"/>
    <w:rsid w:val="00697D8A"/>
    <w:rsid w:val="006A13A8"/>
    <w:rsid w:val="006A244A"/>
    <w:rsid w:val="006A51DF"/>
    <w:rsid w:val="006A756B"/>
    <w:rsid w:val="006B07C8"/>
    <w:rsid w:val="006B2D6B"/>
    <w:rsid w:val="006B3303"/>
    <w:rsid w:val="006B513B"/>
    <w:rsid w:val="006B687F"/>
    <w:rsid w:val="006B6EF7"/>
    <w:rsid w:val="006B71E3"/>
    <w:rsid w:val="006C3D66"/>
    <w:rsid w:val="006C5FEB"/>
    <w:rsid w:val="006C64BD"/>
    <w:rsid w:val="006C66B5"/>
    <w:rsid w:val="006C7EA1"/>
    <w:rsid w:val="006D00EB"/>
    <w:rsid w:val="006D128A"/>
    <w:rsid w:val="006D13D3"/>
    <w:rsid w:val="006D4099"/>
    <w:rsid w:val="006D58CC"/>
    <w:rsid w:val="006E119F"/>
    <w:rsid w:val="006E1B34"/>
    <w:rsid w:val="006E6432"/>
    <w:rsid w:val="006E7DF8"/>
    <w:rsid w:val="006F0DD4"/>
    <w:rsid w:val="006F3F4B"/>
    <w:rsid w:val="0070364B"/>
    <w:rsid w:val="00706AC8"/>
    <w:rsid w:val="00710278"/>
    <w:rsid w:val="00710C9D"/>
    <w:rsid w:val="007124AE"/>
    <w:rsid w:val="0071446A"/>
    <w:rsid w:val="00715184"/>
    <w:rsid w:val="00715407"/>
    <w:rsid w:val="00715776"/>
    <w:rsid w:val="007162C6"/>
    <w:rsid w:val="007164A1"/>
    <w:rsid w:val="00717506"/>
    <w:rsid w:val="007211C0"/>
    <w:rsid w:val="00723439"/>
    <w:rsid w:val="00725CAE"/>
    <w:rsid w:val="00726E42"/>
    <w:rsid w:val="0073326C"/>
    <w:rsid w:val="00733F4A"/>
    <w:rsid w:val="0073696C"/>
    <w:rsid w:val="00736B9D"/>
    <w:rsid w:val="00737B59"/>
    <w:rsid w:val="007426CB"/>
    <w:rsid w:val="00742BD6"/>
    <w:rsid w:val="0074525A"/>
    <w:rsid w:val="00753858"/>
    <w:rsid w:val="00754296"/>
    <w:rsid w:val="00756F1B"/>
    <w:rsid w:val="00756FC7"/>
    <w:rsid w:val="00760F65"/>
    <w:rsid w:val="00763A1C"/>
    <w:rsid w:val="00764E8B"/>
    <w:rsid w:val="00767F1F"/>
    <w:rsid w:val="007717AE"/>
    <w:rsid w:val="00771898"/>
    <w:rsid w:val="00777563"/>
    <w:rsid w:val="007809C5"/>
    <w:rsid w:val="00782F11"/>
    <w:rsid w:val="00782FAC"/>
    <w:rsid w:val="00783615"/>
    <w:rsid w:val="00785E90"/>
    <w:rsid w:val="00793E0E"/>
    <w:rsid w:val="00793E4D"/>
    <w:rsid w:val="00794BC0"/>
    <w:rsid w:val="007A02BD"/>
    <w:rsid w:val="007A4676"/>
    <w:rsid w:val="007A61D8"/>
    <w:rsid w:val="007A6C05"/>
    <w:rsid w:val="007A7414"/>
    <w:rsid w:val="007B018D"/>
    <w:rsid w:val="007B18C9"/>
    <w:rsid w:val="007B3B6A"/>
    <w:rsid w:val="007B509F"/>
    <w:rsid w:val="007C6DAB"/>
    <w:rsid w:val="007D0EDE"/>
    <w:rsid w:val="007D13B8"/>
    <w:rsid w:val="007D3F67"/>
    <w:rsid w:val="007D4DB2"/>
    <w:rsid w:val="007E0E4A"/>
    <w:rsid w:val="007E4107"/>
    <w:rsid w:val="007E455E"/>
    <w:rsid w:val="007F14F4"/>
    <w:rsid w:val="007F159D"/>
    <w:rsid w:val="007F1BF0"/>
    <w:rsid w:val="007F1C86"/>
    <w:rsid w:val="007F5726"/>
    <w:rsid w:val="00801DC6"/>
    <w:rsid w:val="00802DBB"/>
    <w:rsid w:val="00804D69"/>
    <w:rsid w:val="0080564C"/>
    <w:rsid w:val="00805EEC"/>
    <w:rsid w:val="00812DF2"/>
    <w:rsid w:val="008135C7"/>
    <w:rsid w:val="00815DFE"/>
    <w:rsid w:val="00821322"/>
    <w:rsid w:val="00821C98"/>
    <w:rsid w:val="00822E66"/>
    <w:rsid w:val="00823DD8"/>
    <w:rsid w:val="008300E7"/>
    <w:rsid w:val="008302AF"/>
    <w:rsid w:val="00832A77"/>
    <w:rsid w:val="00832C75"/>
    <w:rsid w:val="008362B2"/>
    <w:rsid w:val="0083719D"/>
    <w:rsid w:val="00837480"/>
    <w:rsid w:val="00841FBB"/>
    <w:rsid w:val="008423CB"/>
    <w:rsid w:val="0084317B"/>
    <w:rsid w:val="00844029"/>
    <w:rsid w:val="0085112F"/>
    <w:rsid w:val="008513D6"/>
    <w:rsid w:val="00852CE6"/>
    <w:rsid w:val="008560E6"/>
    <w:rsid w:val="00856CCB"/>
    <w:rsid w:val="0086267F"/>
    <w:rsid w:val="008661EB"/>
    <w:rsid w:val="008663E6"/>
    <w:rsid w:val="00867472"/>
    <w:rsid w:val="00873724"/>
    <w:rsid w:val="00873EDE"/>
    <w:rsid w:val="00876619"/>
    <w:rsid w:val="0087674B"/>
    <w:rsid w:val="0088149F"/>
    <w:rsid w:val="00883DF7"/>
    <w:rsid w:val="0088506A"/>
    <w:rsid w:val="00886479"/>
    <w:rsid w:val="00886AB2"/>
    <w:rsid w:val="00890D18"/>
    <w:rsid w:val="00890EEC"/>
    <w:rsid w:val="0089185F"/>
    <w:rsid w:val="00894AB4"/>
    <w:rsid w:val="00895CD0"/>
    <w:rsid w:val="008A0F69"/>
    <w:rsid w:val="008A2099"/>
    <w:rsid w:val="008A22B2"/>
    <w:rsid w:val="008A26E0"/>
    <w:rsid w:val="008A2931"/>
    <w:rsid w:val="008A2E06"/>
    <w:rsid w:val="008A4C13"/>
    <w:rsid w:val="008B160B"/>
    <w:rsid w:val="008B4F71"/>
    <w:rsid w:val="008B5F20"/>
    <w:rsid w:val="008B6126"/>
    <w:rsid w:val="008B682B"/>
    <w:rsid w:val="008B72CF"/>
    <w:rsid w:val="008C04B5"/>
    <w:rsid w:val="008C0DB1"/>
    <w:rsid w:val="008C134E"/>
    <w:rsid w:val="008C37A3"/>
    <w:rsid w:val="008C76BB"/>
    <w:rsid w:val="008E0017"/>
    <w:rsid w:val="008E05A3"/>
    <w:rsid w:val="008E4A75"/>
    <w:rsid w:val="008E6033"/>
    <w:rsid w:val="008E756E"/>
    <w:rsid w:val="008F2B3A"/>
    <w:rsid w:val="008F5197"/>
    <w:rsid w:val="00900FC0"/>
    <w:rsid w:val="00901530"/>
    <w:rsid w:val="00905D29"/>
    <w:rsid w:val="009124D1"/>
    <w:rsid w:val="009130D9"/>
    <w:rsid w:val="009176F4"/>
    <w:rsid w:val="00921410"/>
    <w:rsid w:val="0092459D"/>
    <w:rsid w:val="00925047"/>
    <w:rsid w:val="00932BED"/>
    <w:rsid w:val="00932C50"/>
    <w:rsid w:val="00933AEB"/>
    <w:rsid w:val="0094092A"/>
    <w:rsid w:val="00943139"/>
    <w:rsid w:val="0094383B"/>
    <w:rsid w:val="00944B7A"/>
    <w:rsid w:val="00944B90"/>
    <w:rsid w:val="00946EE7"/>
    <w:rsid w:val="00953BA7"/>
    <w:rsid w:val="0095512B"/>
    <w:rsid w:val="009565C9"/>
    <w:rsid w:val="00957581"/>
    <w:rsid w:val="009636F2"/>
    <w:rsid w:val="00965FA9"/>
    <w:rsid w:val="00970142"/>
    <w:rsid w:val="009721B2"/>
    <w:rsid w:val="00972E30"/>
    <w:rsid w:val="0097344F"/>
    <w:rsid w:val="0097424F"/>
    <w:rsid w:val="00981953"/>
    <w:rsid w:val="0098197E"/>
    <w:rsid w:val="009819B0"/>
    <w:rsid w:val="00981B54"/>
    <w:rsid w:val="009903A9"/>
    <w:rsid w:val="0099119E"/>
    <w:rsid w:val="009949AD"/>
    <w:rsid w:val="00995C26"/>
    <w:rsid w:val="00996C7A"/>
    <w:rsid w:val="0099743A"/>
    <w:rsid w:val="0099787B"/>
    <w:rsid w:val="009A0644"/>
    <w:rsid w:val="009A0DC8"/>
    <w:rsid w:val="009A125C"/>
    <w:rsid w:val="009A165B"/>
    <w:rsid w:val="009A1E64"/>
    <w:rsid w:val="009A2048"/>
    <w:rsid w:val="009A2A8E"/>
    <w:rsid w:val="009A395C"/>
    <w:rsid w:val="009A472E"/>
    <w:rsid w:val="009A63D1"/>
    <w:rsid w:val="009A651D"/>
    <w:rsid w:val="009A7474"/>
    <w:rsid w:val="009A78C4"/>
    <w:rsid w:val="009B2532"/>
    <w:rsid w:val="009B3AE8"/>
    <w:rsid w:val="009B4F41"/>
    <w:rsid w:val="009B5258"/>
    <w:rsid w:val="009B6438"/>
    <w:rsid w:val="009B6BDC"/>
    <w:rsid w:val="009C0C82"/>
    <w:rsid w:val="009C25EF"/>
    <w:rsid w:val="009C4C1B"/>
    <w:rsid w:val="009C5365"/>
    <w:rsid w:val="009C5F08"/>
    <w:rsid w:val="009C6B01"/>
    <w:rsid w:val="009D0602"/>
    <w:rsid w:val="009D390E"/>
    <w:rsid w:val="009D6EB5"/>
    <w:rsid w:val="009E212A"/>
    <w:rsid w:val="009E281A"/>
    <w:rsid w:val="009E341F"/>
    <w:rsid w:val="009E3C31"/>
    <w:rsid w:val="009E60E2"/>
    <w:rsid w:val="009E651D"/>
    <w:rsid w:val="009E7447"/>
    <w:rsid w:val="009E79DA"/>
    <w:rsid w:val="009E7FB2"/>
    <w:rsid w:val="009F0E77"/>
    <w:rsid w:val="009F2160"/>
    <w:rsid w:val="009F44DC"/>
    <w:rsid w:val="009F4D4E"/>
    <w:rsid w:val="009F77B4"/>
    <w:rsid w:val="009F796E"/>
    <w:rsid w:val="00A00F44"/>
    <w:rsid w:val="00A014CA"/>
    <w:rsid w:val="00A01682"/>
    <w:rsid w:val="00A029C4"/>
    <w:rsid w:val="00A02EAD"/>
    <w:rsid w:val="00A03541"/>
    <w:rsid w:val="00A03A1D"/>
    <w:rsid w:val="00A041A3"/>
    <w:rsid w:val="00A048F0"/>
    <w:rsid w:val="00A052A5"/>
    <w:rsid w:val="00A0693F"/>
    <w:rsid w:val="00A074DD"/>
    <w:rsid w:val="00A10B3E"/>
    <w:rsid w:val="00A1688A"/>
    <w:rsid w:val="00A22C94"/>
    <w:rsid w:val="00A22E09"/>
    <w:rsid w:val="00A2422C"/>
    <w:rsid w:val="00A258DB"/>
    <w:rsid w:val="00A267F2"/>
    <w:rsid w:val="00A30602"/>
    <w:rsid w:val="00A30DA1"/>
    <w:rsid w:val="00A314CE"/>
    <w:rsid w:val="00A316EF"/>
    <w:rsid w:val="00A34C41"/>
    <w:rsid w:val="00A34D25"/>
    <w:rsid w:val="00A36CAE"/>
    <w:rsid w:val="00A42B42"/>
    <w:rsid w:val="00A45E4A"/>
    <w:rsid w:val="00A521CC"/>
    <w:rsid w:val="00A538D2"/>
    <w:rsid w:val="00A55C63"/>
    <w:rsid w:val="00A567A6"/>
    <w:rsid w:val="00A62FC4"/>
    <w:rsid w:val="00A66B15"/>
    <w:rsid w:val="00A67C10"/>
    <w:rsid w:val="00A67DC3"/>
    <w:rsid w:val="00A70223"/>
    <w:rsid w:val="00A7120A"/>
    <w:rsid w:val="00A742C6"/>
    <w:rsid w:val="00A7718E"/>
    <w:rsid w:val="00A8120A"/>
    <w:rsid w:val="00A81534"/>
    <w:rsid w:val="00A81D02"/>
    <w:rsid w:val="00A8401E"/>
    <w:rsid w:val="00A84619"/>
    <w:rsid w:val="00A865C8"/>
    <w:rsid w:val="00A86BA4"/>
    <w:rsid w:val="00A96922"/>
    <w:rsid w:val="00AA0650"/>
    <w:rsid w:val="00AA2D71"/>
    <w:rsid w:val="00AA38EE"/>
    <w:rsid w:val="00AA6568"/>
    <w:rsid w:val="00AB226D"/>
    <w:rsid w:val="00AB4870"/>
    <w:rsid w:val="00AB4910"/>
    <w:rsid w:val="00AB4CB9"/>
    <w:rsid w:val="00AB5883"/>
    <w:rsid w:val="00AB5EE7"/>
    <w:rsid w:val="00AC1D5D"/>
    <w:rsid w:val="00AC2619"/>
    <w:rsid w:val="00AC2A64"/>
    <w:rsid w:val="00AC327A"/>
    <w:rsid w:val="00AC657B"/>
    <w:rsid w:val="00AD08C7"/>
    <w:rsid w:val="00AD0A30"/>
    <w:rsid w:val="00AD13C3"/>
    <w:rsid w:val="00AD2156"/>
    <w:rsid w:val="00AD5BB4"/>
    <w:rsid w:val="00AF06F0"/>
    <w:rsid w:val="00AF4E9A"/>
    <w:rsid w:val="00B00C9E"/>
    <w:rsid w:val="00B01467"/>
    <w:rsid w:val="00B0150A"/>
    <w:rsid w:val="00B04CE8"/>
    <w:rsid w:val="00B05F29"/>
    <w:rsid w:val="00B12419"/>
    <w:rsid w:val="00B15790"/>
    <w:rsid w:val="00B30B7E"/>
    <w:rsid w:val="00B31F3E"/>
    <w:rsid w:val="00B334CF"/>
    <w:rsid w:val="00B357A5"/>
    <w:rsid w:val="00B37A8D"/>
    <w:rsid w:val="00B455F0"/>
    <w:rsid w:val="00B513C4"/>
    <w:rsid w:val="00B52FE8"/>
    <w:rsid w:val="00B5526F"/>
    <w:rsid w:val="00B5659C"/>
    <w:rsid w:val="00B57C36"/>
    <w:rsid w:val="00B61B23"/>
    <w:rsid w:val="00B6397B"/>
    <w:rsid w:val="00B65C1F"/>
    <w:rsid w:val="00B66F93"/>
    <w:rsid w:val="00B74AA6"/>
    <w:rsid w:val="00B82883"/>
    <w:rsid w:val="00B8621F"/>
    <w:rsid w:val="00B928E8"/>
    <w:rsid w:val="00B934DA"/>
    <w:rsid w:val="00B9611B"/>
    <w:rsid w:val="00B9781A"/>
    <w:rsid w:val="00BA0604"/>
    <w:rsid w:val="00BA11E6"/>
    <w:rsid w:val="00BB02FC"/>
    <w:rsid w:val="00BB2799"/>
    <w:rsid w:val="00BD15D1"/>
    <w:rsid w:val="00BE0BC5"/>
    <w:rsid w:val="00BE4890"/>
    <w:rsid w:val="00BF1E38"/>
    <w:rsid w:val="00BF5581"/>
    <w:rsid w:val="00BF59D0"/>
    <w:rsid w:val="00C001BF"/>
    <w:rsid w:val="00C01841"/>
    <w:rsid w:val="00C039B7"/>
    <w:rsid w:val="00C05FD1"/>
    <w:rsid w:val="00C10F86"/>
    <w:rsid w:val="00C11F84"/>
    <w:rsid w:val="00C13318"/>
    <w:rsid w:val="00C16EE5"/>
    <w:rsid w:val="00C179D8"/>
    <w:rsid w:val="00C20AAA"/>
    <w:rsid w:val="00C21354"/>
    <w:rsid w:val="00C215A8"/>
    <w:rsid w:val="00C24569"/>
    <w:rsid w:val="00C3084F"/>
    <w:rsid w:val="00C337E6"/>
    <w:rsid w:val="00C34F2B"/>
    <w:rsid w:val="00C35012"/>
    <w:rsid w:val="00C4129F"/>
    <w:rsid w:val="00C42AAB"/>
    <w:rsid w:val="00C47FAC"/>
    <w:rsid w:val="00C520F0"/>
    <w:rsid w:val="00C5325A"/>
    <w:rsid w:val="00C554D1"/>
    <w:rsid w:val="00C55BDB"/>
    <w:rsid w:val="00C603E6"/>
    <w:rsid w:val="00C657E4"/>
    <w:rsid w:val="00C728EE"/>
    <w:rsid w:val="00C73F1F"/>
    <w:rsid w:val="00C757A1"/>
    <w:rsid w:val="00C76237"/>
    <w:rsid w:val="00C76823"/>
    <w:rsid w:val="00C77D5A"/>
    <w:rsid w:val="00C8151B"/>
    <w:rsid w:val="00C81764"/>
    <w:rsid w:val="00C82222"/>
    <w:rsid w:val="00C82944"/>
    <w:rsid w:val="00C83096"/>
    <w:rsid w:val="00C84DCF"/>
    <w:rsid w:val="00C86742"/>
    <w:rsid w:val="00C87A37"/>
    <w:rsid w:val="00C9061D"/>
    <w:rsid w:val="00C933C3"/>
    <w:rsid w:val="00C93531"/>
    <w:rsid w:val="00C93B0A"/>
    <w:rsid w:val="00CA0AB7"/>
    <w:rsid w:val="00CA0C41"/>
    <w:rsid w:val="00CA276D"/>
    <w:rsid w:val="00CA2996"/>
    <w:rsid w:val="00CA5F49"/>
    <w:rsid w:val="00CA70F5"/>
    <w:rsid w:val="00CB1839"/>
    <w:rsid w:val="00CB1E47"/>
    <w:rsid w:val="00CB49AB"/>
    <w:rsid w:val="00CB5CFE"/>
    <w:rsid w:val="00CB6C8F"/>
    <w:rsid w:val="00CC2756"/>
    <w:rsid w:val="00CD1C07"/>
    <w:rsid w:val="00CD2D14"/>
    <w:rsid w:val="00CD4945"/>
    <w:rsid w:val="00CE2DB8"/>
    <w:rsid w:val="00CE30DE"/>
    <w:rsid w:val="00CE4100"/>
    <w:rsid w:val="00CE525F"/>
    <w:rsid w:val="00CE6E27"/>
    <w:rsid w:val="00CE7867"/>
    <w:rsid w:val="00CF126B"/>
    <w:rsid w:val="00CF4493"/>
    <w:rsid w:val="00CF731E"/>
    <w:rsid w:val="00CF77DC"/>
    <w:rsid w:val="00D030CC"/>
    <w:rsid w:val="00D06A7F"/>
    <w:rsid w:val="00D135DF"/>
    <w:rsid w:val="00D1493C"/>
    <w:rsid w:val="00D16BA8"/>
    <w:rsid w:val="00D16C86"/>
    <w:rsid w:val="00D17D18"/>
    <w:rsid w:val="00D22510"/>
    <w:rsid w:val="00D238D2"/>
    <w:rsid w:val="00D271CF"/>
    <w:rsid w:val="00D27B63"/>
    <w:rsid w:val="00D33952"/>
    <w:rsid w:val="00D34A8F"/>
    <w:rsid w:val="00D36EEB"/>
    <w:rsid w:val="00D5025B"/>
    <w:rsid w:val="00D52805"/>
    <w:rsid w:val="00D5467C"/>
    <w:rsid w:val="00D62ABE"/>
    <w:rsid w:val="00D64EC9"/>
    <w:rsid w:val="00D70B70"/>
    <w:rsid w:val="00D72452"/>
    <w:rsid w:val="00D742B1"/>
    <w:rsid w:val="00D746E1"/>
    <w:rsid w:val="00D80134"/>
    <w:rsid w:val="00D830D7"/>
    <w:rsid w:val="00D85655"/>
    <w:rsid w:val="00D87CDA"/>
    <w:rsid w:val="00D91469"/>
    <w:rsid w:val="00D97AF5"/>
    <w:rsid w:val="00DA1E33"/>
    <w:rsid w:val="00DB6F98"/>
    <w:rsid w:val="00DC06E8"/>
    <w:rsid w:val="00DC0CF0"/>
    <w:rsid w:val="00DC153A"/>
    <w:rsid w:val="00DC1DAB"/>
    <w:rsid w:val="00DC2532"/>
    <w:rsid w:val="00DC38DE"/>
    <w:rsid w:val="00DC621F"/>
    <w:rsid w:val="00DC6CC4"/>
    <w:rsid w:val="00DC6EC4"/>
    <w:rsid w:val="00DD16AD"/>
    <w:rsid w:val="00DD2D69"/>
    <w:rsid w:val="00DD5A68"/>
    <w:rsid w:val="00DD5FF1"/>
    <w:rsid w:val="00DE1506"/>
    <w:rsid w:val="00DF1499"/>
    <w:rsid w:val="00DF3ADA"/>
    <w:rsid w:val="00DF580E"/>
    <w:rsid w:val="00DF7108"/>
    <w:rsid w:val="00E00C50"/>
    <w:rsid w:val="00E01E1C"/>
    <w:rsid w:val="00E036FA"/>
    <w:rsid w:val="00E03E51"/>
    <w:rsid w:val="00E061B6"/>
    <w:rsid w:val="00E14316"/>
    <w:rsid w:val="00E14AF3"/>
    <w:rsid w:val="00E17606"/>
    <w:rsid w:val="00E22782"/>
    <w:rsid w:val="00E253E9"/>
    <w:rsid w:val="00E2762F"/>
    <w:rsid w:val="00E27DA7"/>
    <w:rsid w:val="00E306F1"/>
    <w:rsid w:val="00E32F4B"/>
    <w:rsid w:val="00E36648"/>
    <w:rsid w:val="00E40822"/>
    <w:rsid w:val="00E4102B"/>
    <w:rsid w:val="00E420C5"/>
    <w:rsid w:val="00E45CDB"/>
    <w:rsid w:val="00E470CF"/>
    <w:rsid w:val="00E506DD"/>
    <w:rsid w:val="00E51899"/>
    <w:rsid w:val="00E52021"/>
    <w:rsid w:val="00E56B87"/>
    <w:rsid w:val="00E571D6"/>
    <w:rsid w:val="00E57CA0"/>
    <w:rsid w:val="00E6107B"/>
    <w:rsid w:val="00E620B5"/>
    <w:rsid w:val="00E620DC"/>
    <w:rsid w:val="00E65A2D"/>
    <w:rsid w:val="00E66846"/>
    <w:rsid w:val="00E67157"/>
    <w:rsid w:val="00E71BA5"/>
    <w:rsid w:val="00E73996"/>
    <w:rsid w:val="00E73D7E"/>
    <w:rsid w:val="00E752B3"/>
    <w:rsid w:val="00E8073C"/>
    <w:rsid w:val="00E826D5"/>
    <w:rsid w:val="00E8323B"/>
    <w:rsid w:val="00E836DB"/>
    <w:rsid w:val="00E83FDE"/>
    <w:rsid w:val="00E8477B"/>
    <w:rsid w:val="00E85CE9"/>
    <w:rsid w:val="00E86829"/>
    <w:rsid w:val="00E906C4"/>
    <w:rsid w:val="00E90AE0"/>
    <w:rsid w:val="00E92D2F"/>
    <w:rsid w:val="00E952EA"/>
    <w:rsid w:val="00EA539A"/>
    <w:rsid w:val="00EA5CB8"/>
    <w:rsid w:val="00EA5D47"/>
    <w:rsid w:val="00EB1808"/>
    <w:rsid w:val="00EB728A"/>
    <w:rsid w:val="00EB77C6"/>
    <w:rsid w:val="00EC0143"/>
    <w:rsid w:val="00EC1F74"/>
    <w:rsid w:val="00EC43EA"/>
    <w:rsid w:val="00EC66E9"/>
    <w:rsid w:val="00ED19D8"/>
    <w:rsid w:val="00ED2BF5"/>
    <w:rsid w:val="00ED555F"/>
    <w:rsid w:val="00ED5F15"/>
    <w:rsid w:val="00ED67D0"/>
    <w:rsid w:val="00ED6B63"/>
    <w:rsid w:val="00EE77D5"/>
    <w:rsid w:val="00EF0404"/>
    <w:rsid w:val="00EF35DC"/>
    <w:rsid w:val="00EF3994"/>
    <w:rsid w:val="00EF3BF2"/>
    <w:rsid w:val="00EF621A"/>
    <w:rsid w:val="00EF6A76"/>
    <w:rsid w:val="00F00E61"/>
    <w:rsid w:val="00F01196"/>
    <w:rsid w:val="00F01ECE"/>
    <w:rsid w:val="00F04655"/>
    <w:rsid w:val="00F05199"/>
    <w:rsid w:val="00F11B9D"/>
    <w:rsid w:val="00F12F63"/>
    <w:rsid w:val="00F14411"/>
    <w:rsid w:val="00F146E4"/>
    <w:rsid w:val="00F232A9"/>
    <w:rsid w:val="00F23467"/>
    <w:rsid w:val="00F24321"/>
    <w:rsid w:val="00F301CA"/>
    <w:rsid w:val="00F32217"/>
    <w:rsid w:val="00F32D64"/>
    <w:rsid w:val="00F3575A"/>
    <w:rsid w:val="00F35D85"/>
    <w:rsid w:val="00F36DB1"/>
    <w:rsid w:val="00F374B5"/>
    <w:rsid w:val="00F37C01"/>
    <w:rsid w:val="00F45E2B"/>
    <w:rsid w:val="00F504B6"/>
    <w:rsid w:val="00F52E29"/>
    <w:rsid w:val="00F54040"/>
    <w:rsid w:val="00F65E46"/>
    <w:rsid w:val="00F6630C"/>
    <w:rsid w:val="00F74E39"/>
    <w:rsid w:val="00F77A99"/>
    <w:rsid w:val="00F83123"/>
    <w:rsid w:val="00F83AD9"/>
    <w:rsid w:val="00F8698E"/>
    <w:rsid w:val="00F87AC8"/>
    <w:rsid w:val="00F9017A"/>
    <w:rsid w:val="00F90C59"/>
    <w:rsid w:val="00F92ED7"/>
    <w:rsid w:val="00F9562C"/>
    <w:rsid w:val="00F9600D"/>
    <w:rsid w:val="00FA3408"/>
    <w:rsid w:val="00FA3FE4"/>
    <w:rsid w:val="00FA4518"/>
    <w:rsid w:val="00FA4EED"/>
    <w:rsid w:val="00FA5760"/>
    <w:rsid w:val="00FA63D3"/>
    <w:rsid w:val="00FA68D1"/>
    <w:rsid w:val="00FB0697"/>
    <w:rsid w:val="00FB06E6"/>
    <w:rsid w:val="00FB1D90"/>
    <w:rsid w:val="00FB27E1"/>
    <w:rsid w:val="00FB2DE9"/>
    <w:rsid w:val="00FC11A3"/>
    <w:rsid w:val="00FC4698"/>
    <w:rsid w:val="00FC7487"/>
    <w:rsid w:val="00FD2524"/>
    <w:rsid w:val="00FD51E7"/>
    <w:rsid w:val="00FE04E4"/>
    <w:rsid w:val="00FE1EE6"/>
    <w:rsid w:val="00FE4644"/>
    <w:rsid w:val="00FE6368"/>
    <w:rsid w:val="00FF15C8"/>
    <w:rsid w:val="00FF2308"/>
    <w:rsid w:val="00FF54CB"/>
    <w:rsid w:val="030E01AE"/>
    <w:rsid w:val="20C48B4F"/>
    <w:rsid w:val="23134D1C"/>
    <w:rsid w:val="74944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12"/>
    <o:shapelayout v:ext="edit">
      <o:idmap v:ext="edit" data="1,3"/>
    </o:shapelayout>
  </w:shapeDefaults>
  <w:decimalSymbol w:val="."/>
  <w:listSeparator w:val=","/>
  <w14:docId w14:val="170A1D06"/>
  <w15:docId w15:val="{092BEFA5-D659-4D87-9D81-962CD67FB4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1" w:semiHidden="1" w:unhideWhenUsed="1" w:qFormat="1"/>
    <w:lsdException w:name="toc 3" w:uiPriority="1"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Pr>
      <w:rFonts w:ascii="Times New Roman" w:hAnsi="Times New Roman" w:eastAsia="Times New Roman" w:cs="Times New Roman"/>
    </w:rPr>
  </w:style>
  <w:style w:type="paragraph" w:styleId="Heading1">
    <w:name w:val="heading 1"/>
    <w:basedOn w:val="Normal"/>
    <w:uiPriority w:val="1"/>
    <w:qFormat/>
    <w:pPr>
      <w:spacing w:before="71"/>
      <w:ind w:left="832" w:hanging="720"/>
      <w:outlineLvl w:val="0"/>
    </w:pPr>
    <w:rPr>
      <w:b/>
      <w:bCs/>
      <w:sz w:val="32"/>
      <w:szCs w:val="32"/>
    </w:rPr>
  </w:style>
  <w:style w:type="paragraph" w:styleId="Heading2">
    <w:name w:val="heading 2"/>
    <w:basedOn w:val="Normal"/>
    <w:uiPriority w:val="1"/>
    <w:qFormat/>
    <w:pPr>
      <w:spacing w:before="69"/>
      <w:ind w:left="832" w:hanging="720"/>
      <w:outlineLvl w:val="1"/>
    </w:pPr>
    <w:rPr>
      <w:b/>
      <w:bCs/>
      <w:sz w:val="28"/>
      <w:szCs w:val="28"/>
      <w:u w:val="single" w:color="000000"/>
    </w:rPr>
  </w:style>
  <w:style w:type="paragraph" w:styleId="Heading3">
    <w:name w:val="heading 3"/>
    <w:basedOn w:val="Normal"/>
    <w:next w:val="Normal"/>
    <w:link w:val="Heading3Char"/>
    <w:uiPriority w:val="9"/>
    <w:unhideWhenUsed/>
    <w:qFormat/>
    <w:rsid w:val="007B509F"/>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276"/>
      <w:ind w:left="472" w:hanging="360"/>
    </w:pPr>
    <w:rPr>
      <w:b/>
      <w:bCs/>
      <w:sz w:val="24"/>
      <w:szCs w:val="24"/>
    </w:rPr>
  </w:style>
  <w:style w:type="paragraph" w:styleId="TOC2">
    <w:name w:val="toc 2"/>
    <w:basedOn w:val="Normal"/>
    <w:uiPriority w:val="1"/>
    <w:qFormat/>
    <w:pPr>
      <w:spacing w:before="275"/>
      <w:ind w:left="112"/>
    </w:pPr>
    <w:rPr>
      <w:b/>
      <w:bCs/>
      <w:i/>
    </w:rPr>
  </w:style>
  <w:style w:type="paragraph" w:styleId="TOC3">
    <w:name w:val="toc 3"/>
    <w:basedOn w:val="Normal"/>
    <w:uiPriority w:val="1"/>
    <w:qFormat/>
    <w:pPr>
      <w:ind w:left="1012"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2" w:hanging="720"/>
    </w:pPr>
  </w:style>
  <w:style w:type="paragraph" w:styleId="TableParagraph" w:customStyle="1">
    <w:name w:val="Table Paragraph"/>
    <w:basedOn w:val="Normal"/>
    <w:uiPriority w:val="1"/>
    <w:qFormat/>
    <w:pPr>
      <w:ind w:left="16"/>
    </w:pPr>
    <w:rPr>
      <w:rFonts w:ascii="Calibri" w:hAnsi="Calibri" w:eastAsia="Calibri" w:cs="Calibri"/>
    </w:rPr>
  </w:style>
  <w:style w:type="character" w:styleId="Heading3Char" w:customStyle="1">
    <w:name w:val="Heading 3 Char"/>
    <w:basedOn w:val="DefaultParagraphFont"/>
    <w:link w:val="Heading3"/>
    <w:uiPriority w:val="9"/>
    <w:rsid w:val="007B509F"/>
    <w:rPr>
      <w:rFonts w:asciiTheme="majorHAnsi" w:hAnsiTheme="majorHAnsi" w:eastAsiaTheme="majorEastAsia" w:cstheme="majorBidi"/>
      <w:color w:val="243F60" w:themeColor="accent1" w:themeShade="7F"/>
      <w:sz w:val="24"/>
      <w:szCs w:val="24"/>
    </w:rPr>
  </w:style>
  <w:style w:type="table" w:styleId="TableGrid">
    <w:name w:val="Table Grid"/>
    <w:basedOn w:val="TableNormal"/>
    <w:uiPriority w:val="39"/>
    <w:rsid w:val="00C179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306449"/>
    <w:pPr>
      <w:widowControl/>
      <w:autoSpaceDE/>
      <w:autoSpaceDN/>
      <w:spacing w:before="100" w:beforeAutospacing="1" w:after="100" w:afterAutospacing="1"/>
    </w:pPr>
    <w:rPr>
      <w:sz w:val="24"/>
      <w:szCs w:val="24"/>
    </w:rPr>
  </w:style>
  <w:style w:type="paragraph" w:styleId="CcList" w:customStyle="1">
    <w:name w:val="Cc List"/>
    <w:basedOn w:val="Normal"/>
    <w:rsid w:val="005F03E2"/>
    <w:pPr>
      <w:keepLines/>
      <w:widowControl/>
      <w:autoSpaceDE/>
      <w:autoSpaceDN/>
      <w:ind w:left="1195" w:right="-360" w:hanging="360"/>
    </w:pPr>
    <w:rPr>
      <w:sz w:val="20"/>
      <w:szCs w:val="20"/>
      <w:lang w:eastAsia="zh-CN"/>
    </w:rPr>
  </w:style>
  <w:style w:type="paragraph" w:styleId="Header">
    <w:name w:val="header"/>
    <w:basedOn w:val="Normal"/>
    <w:link w:val="HeaderChar"/>
    <w:uiPriority w:val="99"/>
    <w:unhideWhenUsed/>
    <w:rsid w:val="00437DB7"/>
    <w:pPr>
      <w:tabs>
        <w:tab w:val="center" w:pos="4680"/>
        <w:tab w:val="right" w:pos="9360"/>
      </w:tabs>
    </w:pPr>
  </w:style>
  <w:style w:type="character" w:styleId="HeaderChar" w:customStyle="1">
    <w:name w:val="Header Char"/>
    <w:basedOn w:val="DefaultParagraphFont"/>
    <w:link w:val="Header"/>
    <w:uiPriority w:val="99"/>
    <w:rsid w:val="00437DB7"/>
    <w:rPr>
      <w:rFonts w:ascii="Times New Roman" w:hAnsi="Times New Roman" w:eastAsia="Times New Roman" w:cs="Times New Roman"/>
    </w:rPr>
  </w:style>
  <w:style w:type="paragraph" w:styleId="Footer">
    <w:name w:val="footer"/>
    <w:basedOn w:val="Normal"/>
    <w:link w:val="FooterChar"/>
    <w:uiPriority w:val="99"/>
    <w:unhideWhenUsed/>
    <w:rsid w:val="00437DB7"/>
    <w:pPr>
      <w:tabs>
        <w:tab w:val="center" w:pos="4680"/>
        <w:tab w:val="right" w:pos="9360"/>
      </w:tabs>
    </w:pPr>
  </w:style>
  <w:style w:type="character" w:styleId="FooterChar" w:customStyle="1">
    <w:name w:val="Footer Char"/>
    <w:basedOn w:val="DefaultParagraphFont"/>
    <w:link w:val="Footer"/>
    <w:uiPriority w:val="99"/>
    <w:rsid w:val="00437DB7"/>
    <w:rPr>
      <w:rFonts w:ascii="Times New Roman" w:hAnsi="Times New Roman" w:eastAsia="Times New Roman" w:cs="Times New Roman"/>
    </w:rPr>
  </w:style>
  <w:style w:type="paragraph" w:styleId="Caption">
    <w:name w:val="caption"/>
    <w:basedOn w:val="Normal"/>
    <w:next w:val="Normal"/>
    <w:uiPriority w:val="35"/>
    <w:unhideWhenUsed/>
    <w:qFormat/>
    <w:rsid w:val="00CE525F"/>
    <w:pPr>
      <w:spacing w:after="200"/>
    </w:pPr>
    <w:rPr>
      <w:i/>
      <w:iCs/>
      <w:color w:val="1F497D" w:themeColor="text2"/>
      <w:sz w:val="18"/>
      <w:szCs w:val="18"/>
    </w:rPr>
  </w:style>
  <w:style w:type="character" w:styleId="Hyperlink">
    <w:name w:val="Hyperlink"/>
    <w:basedOn w:val="DefaultParagraphFont"/>
    <w:uiPriority w:val="99"/>
    <w:unhideWhenUsed/>
    <w:rsid w:val="00CA0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00877">
      <w:bodyDiv w:val="1"/>
      <w:marLeft w:val="0"/>
      <w:marRight w:val="0"/>
      <w:marTop w:val="0"/>
      <w:marBottom w:val="0"/>
      <w:divBdr>
        <w:top w:val="none" w:sz="0" w:space="0" w:color="auto"/>
        <w:left w:val="none" w:sz="0" w:space="0" w:color="auto"/>
        <w:bottom w:val="none" w:sz="0" w:space="0" w:color="auto"/>
        <w:right w:val="none" w:sz="0" w:space="0" w:color="auto"/>
      </w:divBdr>
    </w:div>
    <w:div w:id="252907107">
      <w:bodyDiv w:val="1"/>
      <w:marLeft w:val="0"/>
      <w:marRight w:val="0"/>
      <w:marTop w:val="0"/>
      <w:marBottom w:val="0"/>
      <w:divBdr>
        <w:top w:val="none" w:sz="0" w:space="0" w:color="auto"/>
        <w:left w:val="none" w:sz="0" w:space="0" w:color="auto"/>
        <w:bottom w:val="none" w:sz="0" w:space="0" w:color="auto"/>
        <w:right w:val="none" w:sz="0" w:space="0" w:color="auto"/>
      </w:divBdr>
    </w:div>
    <w:div w:id="1348217324">
      <w:bodyDiv w:val="1"/>
      <w:marLeft w:val="0"/>
      <w:marRight w:val="0"/>
      <w:marTop w:val="0"/>
      <w:marBottom w:val="0"/>
      <w:divBdr>
        <w:top w:val="none" w:sz="0" w:space="0" w:color="auto"/>
        <w:left w:val="none" w:sz="0" w:space="0" w:color="auto"/>
        <w:bottom w:val="none" w:sz="0" w:space="0" w:color="auto"/>
        <w:right w:val="none" w:sz="0" w:space="0" w:color="auto"/>
      </w:divBdr>
    </w:div>
    <w:div w:id="1386102247">
      <w:bodyDiv w:val="1"/>
      <w:marLeft w:val="0"/>
      <w:marRight w:val="0"/>
      <w:marTop w:val="0"/>
      <w:marBottom w:val="0"/>
      <w:divBdr>
        <w:top w:val="none" w:sz="0" w:space="0" w:color="auto"/>
        <w:left w:val="none" w:sz="0" w:space="0" w:color="auto"/>
        <w:bottom w:val="none" w:sz="0" w:space="0" w:color="auto"/>
        <w:right w:val="none" w:sz="0" w:space="0" w:color="auto"/>
      </w:divBdr>
    </w:div>
    <w:div w:id="1500343394">
      <w:bodyDiv w:val="1"/>
      <w:marLeft w:val="0"/>
      <w:marRight w:val="0"/>
      <w:marTop w:val="0"/>
      <w:marBottom w:val="0"/>
      <w:divBdr>
        <w:top w:val="none" w:sz="0" w:space="0" w:color="auto"/>
        <w:left w:val="none" w:sz="0" w:space="0" w:color="auto"/>
        <w:bottom w:val="none" w:sz="0" w:space="0" w:color="auto"/>
        <w:right w:val="none" w:sz="0" w:space="0" w:color="auto"/>
      </w:divBdr>
    </w:div>
    <w:div w:id="183706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2.xml"/><Relationship Id="rId39" Type="http://schemas.openxmlformats.org/officeDocument/2006/relationships/hyperlink" Target="http://doi.org/10.1109/TMECH.2012.2187915" TargetMode="Externa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www.digi.com/products/xbee-rf-solutions/modules/xbee-digimesh-2-4" TargetMode="External"/><Relationship Id="rId47" Type="http://schemas.openxmlformats.org/officeDocument/2006/relationships/hyperlink" Target="http://newatlas.com/wireless-bridge-sensor/19380/" TargetMode="External"/><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mailto:sudhayakumar3@gatech.edu"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hyperlink" Target="http://wang.ce.gatech.edu/sites/default/files/docs/Wireless%20mobile%20sensor%20network%20for%20the%20system%20identification%20of%20a%20space%20frame%20bridge.pdf" TargetMode="External"/><Relationship Id="rId46" Type="http://schemas.openxmlformats.org/officeDocument/2006/relationships/hyperlink" Target="http://www.resensys.com/product1.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www.krone.co.jp/pdf/2012.pdf"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tamayo6@gatech.edu" TargetMode="Externa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hyperlink" Target="http://wang.ce.gatech.edu/sites/default/files/docs/Wireless%20mobile%20sensor%20network%20for%20the%20system%20identification%20of%20a%20space%20frame%20bridge.pdf" TargetMode="External"/><Relationship Id="rId40" Type="http://schemas.openxmlformats.org/officeDocument/2006/relationships/hyperlink" Target="http://www.ti.com/lit/ds/symlink/msp432p401r.pdf" TargetMode="External"/><Relationship Id="rId45" Type="http://schemas.openxmlformats.org/officeDocument/2006/relationships/hyperlink" Target="http://www.digi.com/pdf/wp_zigbeevsdigimesh.pdf" TargetMode="External"/><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1.bin"/><Relationship Id="rId57" Type="http://schemas.openxmlformats.org/officeDocument/2006/relationships/fontTable" Target="fontTable.xml"/><Relationship Id="rId10" Type="http://schemas.openxmlformats.org/officeDocument/2006/relationships/hyperlink" Target="mailto:elatoja@gatech.edu" TargetMode="External"/><Relationship Id="rId19" Type="http://schemas.microsoft.com/office/2007/relationships/hdphoto" Target="media/hdphoto1.wdp"/><Relationship Id="rId31" Type="http://schemas.openxmlformats.org/officeDocument/2006/relationships/image" Target="media/image16.jpeg"/><Relationship Id="rId44" Type="http://schemas.openxmlformats.org/officeDocument/2006/relationships/hyperlink" Target="http://www.digi.com/pdf/wp_zigbeevsdigimesh.pdf" TargetMode="External"/><Relationship Id="rId52"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mailto:kfernandez7@gatech.edu" TargetMode="Externa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byteparadigm.com/applications/introduction-to-i2c-and-spi-protocols/" TargetMode="External"/><Relationship Id="rId48" Type="http://schemas.openxmlformats.org/officeDocument/2006/relationships/image" Target="media/image22.emf"/><Relationship Id="rId56" Type="http://schemas.openxmlformats.org/officeDocument/2006/relationships/footer" Target="footer3.xml"/><Relationship Id="rId8" Type="http://schemas.openxmlformats.org/officeDocument/2006/relationships/hyperlink" Target="mailto:sean.csukas@gatech.edu" TargetMode="External"/><Relationship Id="rId51" Type="http://schemas.openxmlformats.org/officeDocument/2006/relationships/image" Target="media/image2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ED567-8EC8-44C8-8251-861BCBA79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5D797FC8</Template>
  <TotalTime>519</TotalTime>
  <Pages>43</Pages>
  <Words>8110</Words>
  <Characters>46231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Tamayo, Justin L</dc:creator>
  <cp:lastModifiedBy>Tamayo, Justin L</cp:lastModifiedBy>
  <cp:revision>491</cp:revision>
  <dcterms:created xsi:type="dcterms:W3CDTF">2017-01-22T00:18:00Z</dcterms:created>
  <dcterms:modified xsi:type="dcterms:W3CDTF">2017-01-24T07:43:00Z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2016-11-21T00:00:00Z</vt:filetime>
  </property>
  <property fmtid="{D5CDD505-2E9C-101B-9397-08002B2CF9AE}" pid="3" name="Creator">
    <vt:lpwstr>PDFMerge! (http://www.pdfmerge.com)</vt:lpwstr>
  </property>
  <property fmtid="{D5CDD505-2E9C-101B-9397-08002B2CF9AE}" pid="4" name="LastSaved">
    <vt:filetime>2017-01-22T00:00:00Z</vt:filetime>
  </property>
</Properties>
</file>